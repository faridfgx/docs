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48B2A1" w14:textId="77777777" w:rsidR="00404977" w:rsidRPr="004F1510" w:rsidRDefault="00404977" w:rsidP="00E9674E">
      <w:pPr>
        <w:bidi/>
        <w:rPr>
          <w:rFonts w:asciiTheme="majorBidi" w:hAnsiTheme="majorBidi" w:cstheme="majorBidi"/>
          <w:sz w:val="24"/>
          <w:szCs w:val="24"/>
          <w:u w:val="single"/>
          <w:rtl/>
          <w:lang w:bidi="ar-DZ"/>
        </w:rPr>
      </w:pPr>
      <w:r w:rsidRPr="004F1510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 xml:space="preserve">المجال </w:t>
      </w:r>
      <w:proofErr w:type="spellStart"/>
      <w:r w:rsidRPr="004F1510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>التعلمي</w:t>
      </w:r>
      <w:proofErr w:type="spellEnd"/>
      <w:r w:rsidRPr="004F1510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 xml:space="preserve"> </w:t>
      </w:r>
      <w:r w:rsidRPr="004F1510">
        <w:rPr>
          <w:rFonts w:asciiTheme="majorBidi" w:hAnsiTheme="majorBidi" w:cstheme="majorBidi"/>
          <w:b/>
          <w:bCs/>
          <w:sz w:val="24"/>
          <w:szCs w:val="24"/>
          <w:u w:val="single"/>
          <w:lang w:bidi="ar-DZ"/>
        </w:rPr>
        <w:t>01</w:t>
      </w:r>
      <w:r w:rsidRPr="004F1510">
        <w:rPr>
          <w:rFonts w:asciiTheme="majorBidi" w:hAnsiTheme="majorBidi" w:cstheme="majorBidi"/>
          <w:sz w:val="24"/>
          <w:szCs w:val="24"/>
          <w:rtl/>
          <w:lang w:bidi="ar-DZ"/>
        </w:rPr>
        <w:t>: بيئة التعامل مع الحاسوب</w:t>
      </w:r>
    </w:p>
    <w:p w14:paraId="00F9C154" w14:textId="77777777" w:rsidR="00404977" w:rsidRPr="004F1510" w:rsidRDefault="00404977" w:rsidP="00B20324">
      <w:pPr>
        <w:bidi/>
        <w:rPr>
          <w:rFonts w:asciiTheme="majorBidi" w:hAnsiTheme="majorBidi" w:cstheme="majorBidi"/>
          <w:b/>
          <w:bCs/>
          <w:sz w:val="24"/>
          <w:szCs w:val="24"/>
          <w:u w:val="single"/>
          <w:lang w:bidi="ar-DZ"/>
        </w:rPr>
      </w:pPr>
      <w:r w:rsidRPr="004F1510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>الوحدة التعلمي</w:t>
      </w:r>
      <w:r w:rsidR="00E84B9E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>ة</w:t>
      </w:r>
      <w:r w:rsidRPr="004F1510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 xml:space="preserve"> 0</w:t>
      </w:r>
      <w:r w:rsidR="00AE76A2" w:rsidRPr="004F1510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>6</w:t>
      </w:r>
      <w:r w:rsidRPr="004F1510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>:</w:t>
      </w:r>
      <w:r w:rsidRPr="004F1510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 w:rsidR="00B20324">
        <w:rPr>
          <w:rFonts w:asciiTheme="majorBidi" w:hAnsiTheme="majorBidi" w:cstheme="majorBidi" w:hint="cs"/>
          <w:sz w:val="24"/>
          <w:szCs w:val="24"/>
          <w:rtl/>
          <w:lang w:bidi="ar-DZ"/>
        </w:rPr>
        <w:t>الشبكة المحلية</w:t>
      </w:r>
    </w:p>
    <w:p w14:paraId="087A6A4B" w14:textId="77777777" w:rsidR="002E589E" w:rsidRPr="004F1510" w:rsidRDefault="007C1190" w:rsidP="00906D9D">
      <w:pPr>
        <w:pStyle w:val="Paragraphedeliste"/>
        <w:numPr>
          <w:ilvl w:val="0"/>
          <w:numId w:val="2"/>
        </w:numPr>
        <w:bidi/>
        <w:spacing w:before="240"/>
        <w:ind w:hanging="387"/>
        <w:rPr>
          <w:rFonts w:asciiTheme="majorBidi" w:hAnsiTheme="majorBidi" w:cstheme="majorBidi"/>
          <w:sz w:val="24"/>
          <w:szCs w:val="24"/>
          <w:u w:val="single"/>
        </w:rPr>
      </w:pPr>
      <w:r w:rsidRPr="004F1510">
        <w:rPr>
          <w:rFonts w:asciiTheme="majorBidi" w:hAnsiTheme="majorBidi" w:cstheme="majorBidi"/>
          <w:noProof/>
          <w:sz w:val="24"/>
          <w:szCs w:val="24"/>
          <w:u w:val="single"/>
          <w:lang w:eastAsia="fr-FR"/>
        </w:rPr>
        <mc:AlternateContent>
          <mc:Choice Requires="wpg">
            <w:drawing>
              <wp:anchor distT="0" distB="0" distL="114300" distR="114300" simplePos="0" relativeHeight="251404288" behindDoc="0" locked="0" layoutInCell="1" allowOverlap="1" wp14:anchorId="012B1A10" wp14:editId="4C160DF9">
                <wp:simplePos x="0" y="0"/>
                <wp:positionH relativeFrom="column">
                  <wp:posOffset>-71120</wp:posOffset>
                </wp:positionH>
                <wp:positionV relativeFrom="paragraph">
                  <wp:posOffset>201294</wp:posOffset>
                </wp:positionV>
                <wp:extent cx="5054429" cy="1247775"/>
                <wp:effectExtent l="0" t="0" r="32385" b="28575"/>
                <wp:wrapNone/>
                <wp:docPr id="62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54429" cy="1247775"/>
                          <a:chOff x="1301" y="2545"/>
                          <a:chExt cx="9524" cy="4008"/>
                        </a:xfrm>
                      </wpg:grpSpPr>
                      <wps:wsp>
                        <wps:cNvPr id="63" name="AutoShape 9"/>
                        <wps:cNvCnPr>
                          <a:cxnSpLocks noChangeShapeType="1"/>
                        </wps:cNvCnPr>
                        <wps:spPr bwMode="auto">
                          <a:xfrm>
                            <a:off x="1301" y="2545"/>
                            <a:ext cx="0" cy="398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1301" y="6553"/>
                            <a:ext cx="952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AutoShape 11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8671" y="4377"/>
                            <a:ext cx="3985" cy="322"/>
                          </a:xfrm>
                          <a:prstGeom prst="bentConnector3">
                            <a:avLst>
                              <a:gd name="adj1" fmla="val 1352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221986" id="Group 34" o:spid="_x0000_s1026" style="position:absolute;margin-left:-5.6pt;margin-top:15.85pt;width:398pt;height:98.25pt;z-index:251404288" coordorigin="1301,2545" coordsize="9524,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9" o:spid="_x0000_s1027" type="#_x0000_t32" style="position:absolute;left:1301;top:2545;width:0;height:398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ct5YcUAAADbAAAADwAAAGRycy9kb3ducmV2LnhtbESPUWvCMBSF3wf+h3AHvgxNp6yMahQZ&#10;CMoYm07w9dLcNaXNTWhirfv1y2Cwx8M55zuc5XqwreipC7VjBY/TDARx6XTNlYLT53byDCJEZI2t&#10;Y1JwowDr1ehuiYV2Vz5Qf4yVSBAOBSowMfpCylAashimzhMn78t1FmOSXSV1h9cEt62cZVkuLdac&#10;Fgx6ejFUNseLVdD0zfvh4yn4h8s35a/evO3nZ63U+H7YLEBEGuJ/+K+90wryOfx+ST9Arn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ct5YcUAAADbAAAADwAAAAAAAAAA&#10;AAAAAAChAgAAZHJzL2Rvd25yZXYueG1sUEsFBgAAAAAEAAQA+QAAAJMDAAAAAA==&#10;">
                  <v:stroke dashstyle="dash"/>
                </v:shape>
                <v:shape id="AutoShape 10" o:spid="_x0000_s1028" type="#_x0000_t32" style="position:absolute;left:1301;top:6553;width:952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iLhFcUAAADbAAAADwAAAGRycy9kb3ducmV2LnhtbESPUUvDMBSF34X9h3AHvohL52aRumwM&#10;QdgYopuCr5fm2pQ2N6HJum6/3gwEHw/nnO9wFqvBtqKnLtSOFUwnGQji0umaKwVfn6/3TyBCRNbY&#10;OiYFZwqwWo5uFlhod+I99YdYiQThUKACE6MvpAylIYth4jxx8n5cZzEm2VVSd3hKcNvKhyzLpcWa&#10;04JBTy+GyuZwtAqavnnffzwGf3e8UL7z5m07+9ZK3Y6H9TOISEP8D/+1N1pBPofrl/QD5PI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iLhFcUAAADbAAAADwAAAAAAAAAA&#10;AAAAAAChAgAAZHJzL2Rvd25yZXYueG1sUEsFBgAAAAAEAAQA+QAAAJMDAAAAAA==&#10;">
                  <v:stroke dashstyle="dash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11" o:spid="_x0000_s1029" type="#_x0000_t34" style="position:absolute;left:8671;top:4377;width:3985;height:322;rotation:90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sEhsQAAADbAAAADwAAAGRycy9kb3ducmV2LnhtbESP0WrCQBRE34X+w3ILfdNNA42Suoop&#10;DVUQpGk/4JK9zYZm74bsauLfu0Khj8PMnGHW28l24kKDbx0reF4kIIhrp1tuFHx/lfMVCB+QNXaO&#10;ScGVPGw3D7M15tqN/EmXKjQiQtjnqMCE0OdS+tqQRb9wPXH0ftxgMUQ5NFIPOEa47WSaJJm02HJc&#10;MNjTm6H6tzpbBfVHk5bn0/GwDJ3J3ne2qA6rQqmnx2n3CiLQFP7Df+29VpC9wP1L/AFyc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iwSGxAAAANsAAAAPAAAAAAAAAAAA&#10;AAAAAKECAABkcnMvZG93bnJldi54bWxQSwUGAAAAAAQABAD5AAAAkgMAAAAA&#10;" adj="292">
                  <v:stroke dashstyle="dash"/>
                </v:shape>
              </v:group>
            </w:pict>
          </mc:Fallback>
        </mc:AlternateContent>
      </w:r>
      <w:r w:rsidRPr="004F1510">
        <w:rPr>
          <w:rFonts w:asciiTheme="majorBidi" w:hAnsiTheme="majorBidi" w:cstheme="majorBidi"/>
          <w:noProof/>
          <w:sz w:val="24"/>
          <w:szCs w:val="24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399168" behindDoc="0" locked="0" layoutInCell="1" allowOverlap="1" wp14:anchorId="4EC99946" wp14:editId="0522E7A5">
                <wp:simplePos x="0" y="0"/>
                <wp:positionH relativeFrom="column">
                  <wp:posOffset>-73660</wp:posOffset>
                </wp:positionH>
                <wp:positionV relativeFrom="paragraph">
                  <wp:posOffset>209550</wp:posOffset>
                </wp:positionV>
                <wp:extent cx="2980690" cy="1270"/>
                <wp:effectExtent l="12065" t="7620" r="7620" b="10160"/>
                <wp:wrapNone/>
                <wp:docPr id="61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0800000">
                          <a:off x="0" y="0"/>
                          <a:ext cx="2980690" cy="127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C76F95" id="AutoShape 8" o:spid="_x0000_s1026" type="#_x0000_t34" style="position:absolute;margin-left:-5.8pt;margin-top:16.5pt;width:234.7pt;height:.1pt;rotation:180;z-index:25139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" strokecolor="black [3213]">
                <v:stroke dashstyle="dash"/>
              </v:shape>
            </w:pict>
          </mc:Fallback>
        </mc:AlternateContent>
      </w:r>
      <w:r w:rsidR="00B74BCA" w:rsidRPr="004F1510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>الوضعية</w:t>
      </w:r>
      <w:r w:rsidR="008F56D9" w:rsidRPr="004F1510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 xml:space="preserve"> </w:t>
      </w:r>
      <w:r w:rsidR="002F6303" w:rsidRPr="004F1510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 xml:space="preserve">المشكلة </w:t>
      </w:r>
      <w:proofErr w:type="spellStart"/>
      <w:proofErr w:type="gramStart"/>
      <w:r w:rsidR="008F56D9" w:rsidRPr="004F1510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>الانطلاقية</w:t>
      </w:r>
      <w:proofErr w:type="spellEnd"/>
      <w:r w:rsidR="00B74BCA" w:rsidRPr="004F1510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 xml:space="preserve"> :</w:t>
      </w:r>
      <w:proofErr w:type="gramEnd"/>
      <w:r w:rsidR="002E589E" w:rsidRPr="004F1510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 xml:space="preserve">                                                                                     </w:t>
      </w:r>
    </w:p>
    <w:p w14:paraId="5A9E0AFF" w14:textId="77777777" w:rsidR="00D9066B" w:rsidRDefault="00D9066B" w:rsidP="00D9066B">
      <w:pPr>
        <w:pStyle w:val="a0"/>
        <w:ind w:left="-184" w:firstLine="0"/>
        <w:rPr>
          <w:rFonts w:asciiTheme="majorBidi" w:hAnsiTheme="majorBidi" w:cstheme="majorBidi"/>
          <w:sz w:val="22"/>
          <w:szCs w:val="22"/>
          <w:rtl/>
          <w:lang w:bidi="ar-DZ"/>
        </w:rPr>
      </w:pPr>
      <w:r>
        <w:rPr>
          <w:rFonts w:asciiTheme="majorBidi" w:hAnsiTheme="majorBidi" w:cstheme="majorBidi" w:hint="cs"/>
          <w:sz w:val="22"/>
          <w:szCs w:val="22"/>
          <w:rtl/>
          <w:lang w:bidi="ar-DZ"/>
        </w:rPr>
        <w:t xml:space="preserve">في مخبر المعلوماتية، يلجأ </w:t>
      </w:r>
      <w:proofErr w:type="gramStart"/>
      <w:r>
        <w:rPr>
          <w:rFonts w:asciiTheme="majorBidi" w:hAnsiTheme="majorBidi" w:cstheme="majorBidi" w:hint="cs"/>
          <w:sz w:val="22"/>
          <w:szCs w:val="22"/>
          <w:rtl/>
          <w:lang w:bidi="ar-DZ"/>
        </w:rPr>
        <w:t>الأستاذ  في</w:t>
      </w:r>
      <w:proofErr w:type="gramEnd"/>
      <w:r>
        <w:rPr>
          <w:rFonts w:asciiTheme="majorBidi" w:hAnsiTheme="majorBidi" w:cstheme="majorBidi" w:hint="cs"/>
          <w:sz w:val="22"/>
          <w:szCs w:val="22"/>
          <w:rtl/>
          <w:lang w:bidi="ar-DZ"/>
        </w:rPr>
        <w:t xml:space="preserve"> كل مرة إلى نسخ الملفات في حواسيب التلاميذ  باستعمال قرص فلاش، مما ينتج تضييعا للوقت. كما توجد طابعة واحدة متوفرة لطباعة كل أعمال التلاميذ.</w:t>
      </w:r>
    </w:p>
    <w:p w14:paraId="7C18B791" w14:textId="77777777" w:rsidR="00D9066B" w:rsidRPr="00082BF6" w:rsidRDefault="00D9066B" w:rsidP="00D9066B">
      <w:pPr>
        <w:pStyle w:val="a0"/>
        <w:numPr>
          <w:ilvl w:val="0"/>
          <w:numId w:val="2"/>
        </w:numPr>
        <w:spacing w:line="276" w:lineRule="auto"/>
        <w:rPr>
          <w:rFonts w:asciiTheme="majorBidi" w:hAnsiTheme="majorBidi" w:cstheme="majorBidi"/>
          <w:sz w:val="24"/>
          <w:szCs w:val="24"/>
          <w:u w:val="single"/>
          <w:lang w:bidi="ar-DZ"/>
        </w:rPr>
      </w:pPr>
      <w:r>
        <w:rPr>
          <w:rFonts w:asciiTheme="majorBidi" w:hAnsiTheme="majorBidi" w:cstheme="majorBidi" w:hint="cs"/>
          <w:sz w:val="22"/>
          <w:szCs w:val="22"/>
          <w:rtl/>
          <w:lang w:bidi="ar-DZ"/>
        </w:rPr>
        <w:t>في رأيك هل هناك حل معالجة هذه المشكلة؟</w:t>
      </w:r>
    </w:p>
    <w:p w14:paraId="65F24021" w14:textId="28EDFABA" w:rsidR="00082BF6" w:rsidRPr="0076643A" w:rsidRDefault="00082BF6" w:rsidP="00D9066B">
      <w:pPr>
        <w:pStyle w:val="a0"/>
        <w:numPr>
          <w:ilvl w:val="0"/>
          <w:numId w:val="2"/>
        </w:numPr>
        <w:spacing w:line="276" w:lineRule="auto"/>
        <w:rPr>
          <w:rFonts w:asciiTheme="majorBidi" w:hAnsiTheme="majorBidi" w:cstheme="majorBidi"/>
          <w:sz w:val="24"/>
          <w:szCs w:val="24"/>
          <w:u w:val="single"/>
          <w:lang w:bidi="ar-DZ"/>
        </w:rPr>
      </w:pPr>
      <w:r>
        <w:rPr>
          <w:rFonts w:asciiTheme="majorBidi" w:hAnsiTheme="majorBidi" w:cstheme="majorBidi" w:hint="cs"/>
          <w:sz w:val="22"/>
          <w:szCs w:val="22"/>
          <w:rtl/>
          <w:lang w:bidi="ar-DZ"/>
        </w:rPr>
        <w:t xml:space="preserve">هل يمكن للتلاميذ استغلال نفس الطابعة دون اللجوء الى حاسوب </w:t>
      </w:r>
      <w:proofErr w:type="gramStart"/>
      <w:r>
        <w:rPr>
          <w:rFonts w:asciiTheme="majorBidi" w:hAnsiTheme="majorBidi" w:cstheme="majorBidi" w:hint="cs"/>
          <w:sz w:val="22"/>
          <w:szCs w:val="22"/>
          <w:rtl/>
          <w:lang w:bidi="ar-DZ"/>
        </w:rPr>
        <w:t>الأستاذ ؟</w:t>
      </w:r>
      <w:proofErr w:type="gramEnd"/>
    </w:p>
    <w:p w14:paraId="5CFF308F" w14:textId="77777777" w:rsidR="00082BF6" w:rsidRPr="00BF0BD8" w:rsidRDefault="00082BF6" w:rsidP="00082BF6">
      <w:pPr>
        <w:pStyle w:val="a0"/>
        <w:spacing w:line="276" w:lineRule="auto"/>
        <w:rPr>
          <w:rFonts w:asciiTheme="majorBidi" w:hAnsiTheme="majorBidi" w:cstheme="majorBidi"/>
          <w:sz w:val="24"/>
          <w:szCs w:val="24"/>
          <w:lang w:bidi="ar-DZ"/>
        </w:rPr>
      </w:pPr>
    </w:p>
    <w:p w14:paraId="44F6D53C" w14:textId="77777777" w:rsidR="00082BF6" w:rsidRPr="00082BF6" w:rsidRDefault="00082BF6" w:rsidP="00082BF6">
      <w:pPr>
        <w:pStyle w:val="a0"/>
        <w:spacing w:line="276" w:lineRule="auto"/>
        <w:rPr>
          <w:rFonts w:asciiTheme="majorBidi" w:hAnsiTheme="majorBidi" w:cstheme="majorBidi"/>
          <w:sz w:val="16"/>
          <w:szCs w:val="16"/>
          <w:rtl/>
          <w:lang w:bidi="ar-DZ"/>
        </w:rPr>
      </w:pPr>
    </w:p>
    <w:p w14:paraId="1D952EFF" w14:textId="77777777" w:rsidR="00B74BCA" w:rsidRPr="007311FD" w:rsidRDefault="00A1488D" w:rsidP="00906D9D">
      <w:pPr>
        <w:pStyle w:val="a0"/>
        <w:numPr>
          <w:ilvl w:val="0"/>
          <w:numId w:val="2"/>
        </w:numPr>
        <w:spacing w:line="480" w:lineRule="auto"/>
        <w:rPr>
          <w:rFonts w:asciiTheme="majorBidi" w:hAnsiTheme="majorBidi" w:cstheme="majorBidi"/>
          <w:color w:val="002060"/>
          <w:sz w:val="24"/>
          <w:szCs w:val="24"/>
          <w:u w:val="single"/>
          <w:lang w:bidi="ar-DZ"/>
        </w:rPr>
      </w:pPr>
      <w:r w:rsidRPr="007311FD">
        <w:rPr>
          <w:rFonts w:asciiTheme="majorBidi" w:hAnsiTheme="majorBidi" w:cstheme="majorBidi"/>
          <w:b/>
          <w:bCs/>
          <w:color w:val="002060"/>
          <w:sz w:val="24"/>
          <w:szCs w:val="24"/>
          <w:u w:val="single"/>
          <w:rtl/>
        </w:rPr>
        <w:t xml:space="preserve">أهداف </w:t>
      </w:r>
      <w:proofErr w:type="gramStart"/>
      <w:r w:rsidRPr="007311FD">
        <w:rPr>
          <w:rFonts w:asciiTheme="majorBidi" w:hAnsiTheme="majorBidi" w:cstheme="majorBidi"/>
          <w:b/>
          <w:bCs/>
          <w:color w:val="002060"/>
          <w:sz w:val="24"/>
          <w:szCs w:val="24"/>
          <w:u w:val="single"/>
          <w:rtl/>
        </w:rPr>
        <w:t>الوحدة :</w:t>
      </w:r>
      <w:proofErr w:type="gramEnd"/>
      <w:r w:rsidRPr="007311FD">
        <w:rPr>
          <w:rFonts w:asciiTheme="majorBidi" w:hAnsiTheme="majorBidi" w:cstheme="majorBidi"/>
          <w:color w:val="002060"/>
          <w:sz w:val="24"/>
          <w:szCs w:val="24"/>
          <w:u w:val="single"/>
          <w:rtl/>
          <w:lang w:bidi="ar-DZ"/>
        </w:rPr>
        <w:t xml:space="preserve"> </w:t>
      </w:r>
    </w:p>
    <w:p w14:paraId="7F38B3AA" w14:textId="77777777" w:rsidR="00B74BCA" w:rsidRPr="004F1510" w:rsidRDefault="00B74BCA" w:rsidP="00906D9D">
      <w:pPr>
        <w:spacing w:line="276" w:lineRule="auto"/>
        <w:jc w:val="right"/>
        <w:rPr>
          <w:rFonts w:asciiTheme="majorBidi" w:hAnsiTheme="majorBidi" w:cstheme="majorBidi"/>
          <w:sz w:val="24"/>
          <w:szCs w:val="24"/>
          <w:rtl/>
        </w:rPr>
      </w:pPr>
      <w:r w:rsidRPr="004F1510">
        <w:rPr>
          <w:rFonts w:asciiTheme="majorBidi" w:hAnsiTheme="majorBidi" w:cstheme="majorBidi"/>
          <w:sz w:val="24"/>
          <w:szCs w:val="24"/>
          <w:rtl/>
        </w:rPr>
        <w:t xml:space="preserve">بعد نهاية دراسة هذه الوحدة سوف تكون قادرا </w:t>
      </w:r>
      <w:r w:rsidR="00DF6BC2" w:rsidRPr="004F1510">
        <w:rPr>
          <w:rFonts w:asciiTheme="majorBidi" w:hAnsiTheme="majorBidi" w:cstheme="majorBidi"/>
          <w:sz w:val="24"/>
          <w:szCs w:val="24"/>
          <w:rtl/>
        </w:rPr>
        <w:t>إن</w:t>
      </w:r>
      <w:r w:rsidRPr="004F1510">
        <w:rPr>
          <w:rFonts w:asciiTheme="majorBidi" w:hAnsiTheme="majorBidi" w:cstheme="majorBidi"/>
          <w:sz w:val="24"/>
          <w:szCs w:val="24"/>
          <w:rtl/>
        </w:rPr>
        <w:t xml:space="preserve"> شاء الله</w:t>
      </w:r>
      <w:r w:rsidR="006A4534" w:rsidRPr="004F1510">
        <w:rPr>
          <w:rFonts w:asciiTheme="majorBidi" w:hAnsiTheme="majorBidi" w:cstheme="majorBidi"/>
          <w:sz w:val="24"/>
          <w:szCs w:val="24"/>
          <w:rtl/>
        </w:rPr>
        <w:t xml:space="preserve"> </w:t>
      </w:r>
      <w:proofErr w:type="gramStart"/>
      <w:r w:rsidR="006A4534" w:rsidRPr="004F1510">
        <w:rPr>
          <w:rFonts w:asciiTheme="majorBidi" w:hAnsiTheme="majorBidi" w:cstheme="majorBidi"/>
          <w:sz w:val="24"/>
          <w:szCs w:val="24"/>
          <w:rtl/>
        </w:rPr>
        <w:t>على</w:t>
      </w:r>
      <w:r w:rsidRPr="004F1510">
        <w:rPr>
          <w:rFonts w:asciiTheme="majorBidi" w:hAnsiTheme="majorBidi" w:cstheme="majorBidi"/>
          <w:sz w:val="24"/>
          <w:szCs w:val="24"/>
          <w:rtl/>
        </w:rPr>
        <w:t xml:space="preserve"> :</w:t>
      </w:r>
      <w:proofErr w:type="gramEnd"/>
      <w:r w:rsidR="00484717" w:rsidRPr="004F1510">
        <w:rPr>
          <w:rFonts w:asciiTheme="majorBidi" w:eastAsia="Times New Roman" w:hAnsiTheme="majorBidi" w:cstheme="majorBidi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D518874" w14:textId="77777777" w:rsidR="00AE76A2" w:rsidRPr="004F1510" w:rsidRDefault="00AE76A2" w:rsidP="00AE76A2">
      <w:pPr>
        <w:pStyle w:val="a0"/>
        <w:numPr>
          <w:ilvl w:val="1"/>
          <w:numId w:val="13"/>
        </w:numPr>
        <w:spacing w:line="276" w:lineRule="auto"/>
        <w:rPr>
          <w:rFonts w:asciiTheme="majorBidi" w:hAnsiTheme="majorBidi" w:cstheme="majorBidi"/>
          <w:sz w:val="24"/>
          <w:szCs w:val="24"/>
          <w:rtl/>
        </w:rPr>
      </w:pPr>
      <w:r w:rsidRPr="004F1510">
        <w:rPr>
          <w:rFonts w:asciiTheme="majorBidi" w:hAnsiTheme="majorBidi" w:cstheme="majorBidi"/>
          <w:sz w:val="24"/>
          <w:szCs w:val="24"/>
          <w:rtl/>
        </w:rPr>
        <w:t xml:space="preserve">التعرف على مفهوم الشبكة المحلية   </w:t>
      </w:r>
    </w:p>
    <w:p w14:paraId="7BECA22E" w14:textId="77777777" w:rsidR="00AE76A2" w:rsidRPr="004F1510" w:rsidRDefault="00AE76A2" w:rsidP="00AE76A2">
      <w:pPr>
        <w:pStyle w:val="a0"/>
        <w:numPr>
          <w:ilvl w:val="1"/>
          <w:numId w:val="13"/>
        </w:numPr>
        <w:spacing w:line="276" w:lineRule="auto"/>
        <w:rPr>
          <w:rFonts w:asciiTheme="majorBidi" w:hAnsiTheme="majorBidi" w:cstheme="majorBidi"/>
          <w:sz w:val="24"/>
          <w:szCs w:val="24"/>
          <w:rtl/>
        </w:rPr>
      </w:pPr>
      <w:r w:rsidRPr="004F1510">
        <w:rPr>
          <w:rFonts w:asciiTheme="majorBidi" w:hAnsiTheme="majorBidi" w:cstheme="majorBidi"/>
          <w:sz w:val="24"/>
          <w:szCs w:val="24"/>
          <w:rtl/>
        </w:rPr>
        <w:t xml:space="preserve">التعرف على طوبولوجيا الشبكة </w:t>
      </w:r>
    </w:p>
    <w:p w14:paraId="4016A8F6" w14:textId="77777777" w:rsidR="00AE76A2" w:rsidRPr="004F1510" w:rsidRDefault="00AE76A2" w:rsidP="00C86BDC">
      <w:pPr>
        <w:pStyle w:val="a0"/>
        <w:numPr>
          <w:ilvl w:val="1"/>
          <w:numId w:val="13"/>
        </w:numPr>
        <w:spacing w:line="276" w:lineRule="auto"/>
        <w:rPr>
          <w:rFonts w:asciiTheme="majorBidi" w:hAnsiTheme="majorBidi" w:cstheme="majorBidi"/>
          <w:sz w:val="24"/>
          <w:szCs w:val="24"/>
          <w:rtl/>
        </w:rPr>
      </w:pPr>
      <w:r w:rsidRPr="004F1510">
        <w:rPr>
          <w:rFonts w:asciiTheme="majorBidi" w:hAnsiTheme="majorBidi" w:cstheme="majorBidi"/>
          <w:sz w:val="24"/>
          <w:szCs w:val="24"/>
          <w:rtl/>
        </w:rPr>
        <w:t xml:space="preserve">المكونات المادية للشبكة المحلية (طوبولوجيا النجمة) </w:t>
      </w:r>
    </w:p>
    <w:p w14:paraId="405CAEB9" w14:textId="77777777" w:rsidR="00AE76A2" w:rsidRPr="004F1510" w:rsidRDefault="00E855FB" w:rsidP="00AE76A2">
      <w:pPr>
        <w:pStyle w:val="a0"/>
        <w:numPr>
          <w:ilvl w:val="1"/>
          <w:numId w:val="13"/>
        </w:numPr>
        <w:spacing w:line="276" w:lineRule="auto"/>
        <w:rPr>
          <w:rFonts w:asciiTheme="majorBidi" w:hAnsiTheme="majorBidi" w:cstheme="majorBidi"/>
          <w:sz w:val="24"/>
          <w:szCs w:val="24"/>
          <w:rtl/>
        </w:rPr>
      </w:pPr>
      <w:r w:rsidRPr="004F1510">
        <w:rPr>
          <w:rFonts w:asciiTheme="majorBidi" w:hAnsiTheme="majorBidi" w:cstheme="majorBidi"/>
          <w:sz w:val="24"/>
          <w:szCs w:val="24"/>
          <w:rtl/>
        </w:rPr>
        <w:t>التمكن من</w:t>
      </w:r>
      <w:r w:rsidR="00AE76A2" w:rsidRPr="004F1510">
        <w:rPr>
          <w:rFonts w:asciiTheme="majorBidi" w:hAnsiTheme="majorBidi" w:cstheme="majorBidi"/>
          <w:sz w:val="24"/>
          <w:szCs w:val="24"/>
          <w:rtl/>
        </w:rPr>
        <w:t xml:space="preserve"> إعداد الشبكة       </w:t>
      </w:r>
    </w:p>
    <w:p w14:paraId="3EA7C261" w14:textId="77777777" w:rsidR="00002D0E" w:rsidRPr="004F1510" w:rsidRDefault="00E855FB" w:rsidP="00AE76A2">
      <w:pPr>
        <w:pStyle w:val="a0"/>
        <w:numPr>
          <w:ilvl w:val="1"/>
          <w:numId w:val="13"/>
        </w:numPr>
        <w:spacing w:line="276" w:lineRule="auto"/>
        <w:rPr>
          <w:rFonts w:asciiTheme="majorBidi" w:hAnsiTheme="majorBidi" w:cstheme="majorBidi"/>
          <w:sz w:val="24"/>
          <w:szCs w:val="24"/>
          <w:lang w:bidi="ar-DZ"/>
        </w:rPr>
      </w:pPr>
      <w:r w:rsidRPr="004F1510">
        <w:rPr>
          <w:rFonts w:asciiTheme="majorBidi" w:hAnsiTheme="majorBidi" w:cstheme="majorBidi"/>
          <w:sz w:val="24"/>
          <w:szCs w:val="24"/>
          <w:rtl/>
        </w:rPr>
        <w:t>التمكن من استغلال</w:t>
      </w:r>
      <w:r w:rsidR="00AE76A2" w:rsidRPr="004F1510">
        <w:rPr>
          <w:rFonts w:asciiTheme="majorBidi" w:hAnsiTheme="majorBidi" w:cstheme="majorBidi"/>
          <w:sz w:val="24"/>
          <w:szCs w:val="24"/>
          <w:rtl/>
        </w:rPr>
        <w:t xml:space="preserve"> الموارد المشتركة  </w:t>
      </w:r>
    </w:p>
    <w:p w14:paraId="44D8CE8B" w14:textId="77777777" w:rsidR="009C2120" w:rsidRPr="004F1510" w:rsidRDefault="009C2120" w:rsidP="009C2120">
      <w:pPr>
        <w:pStyle w:val="a0"/>
        <w:spacing w:line="276" w:lineRule="auto"/>
        <w:ind w:left="1440" w:firstLine="0"/>
        <w:jc w:val="left"/>
        <w:rPr>
          <w:rFonts w:asciiTheme="majorBidi" w:hAnsiTheme="majorBidi" w:cstheme="majorBidi"/>
          <w:sz w:val="24"/>
          <w:szCs w:val="24"/>
          <w:lang w:bidi="ar-DZ"/>
        </w:rPr>
      </w:pPr>
    </w:p>
    <w:p w14:paraId="4C787307" w14:textId="77777777" w:rsidR="00100276" w:rsidRDefault="00906D9D" w:rsidP="009C2120">
      <w:pPr>
        <w:pStyle w:val="a0"/>
        <w:numPr>
          <w:ilvl w:val="0"/>
          <w:numId w:val="14"/>
        </w:numPr>
        <w:spacing w:line="480" w:lineRule="auto"/>
        <w:ind w:left="-27"/>
        <w:jc w:val="left"/>
        <w:rPr>
          <w:rFonts w:asciiTheme="majorBidi" w:hAnsiTheme="majorBidi" w:cstheme="majorBidi"/>
          <w:b/>
          <w:bCs/>
          <w:sz w:val="26"/>
          <w:szCs w:val="26"/>
          <w:u w:val="single"/>
          <w:lang w:bidi="ar-DZ"/>
        </w:rPr>
      </w:pPr>
      <w:r w:rsidRPr="007311FD">
        <w:rPr>
          <w:rFonts w:asciiTheme="majorBidi" w:hAnsiTheme="majorBidi" w:cstheme="majorBidi"/>
          <w:b/>
          <w:bCs/>
          <w:noProof/>
          <w:color w:val="002060"/>
          <w:sz w:val="26"/>
          <w:szCs w:val="26"/>
          <w:u w:val="single"/>
          <w:rtl/>
          <w:lang w:eastAsia="fr-FR"/>
        </w:rPr>
        <w:drawing>
          <wp:anchor distT="0" distB="0" distL="114300" distR="114300" simplePos="0" relativeHeight="251452928" behindDoc="1" locked="0" layoutInCell="1" allowOverlap="1" wp14:anchorId="42C56439" wp14:editId="271D64C8">
            <wp:simplePos x="0" y="0"/>
            <wp:positionH relativeFrom="column">
              <wp:posOffset>4722495</wp:posOffset>
            </wp:positionH>
            <wp:positionV relativeFrom="paragraph">
              <wp:posOffset>278707</wp:posOffset>
            </wp:positionV>
            <wp:extent cx="257175" cy="314325"/>
            <wp:effectExtent l="0" t="0" r="9525" b="9525"/>
            <wp:wrapTight wrapText="bothSides">
              <wp:wrapPolygon edited="0">
                <wp:start x="4800" y="0"/>
                <wp:lineTo x="1600" y="3927"/>
                <wp:lineTo x="0" y="20945"/>
                <wp:lineTo x="20800" y="20945"/>
                <wp:lineTo x="20800" y="11782"/>
                <wp:lineTo x="12800" y="0"/>
                <wp:lineTo x="4800" y="0"/>
              </wp:wrapPolygon>
            </wp:wrapTight>
            <wp:docPr id="9" name="Image 2" descr="bws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wsEe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2120" w:rsidRPr="007311FD">
        <w:rPr>
          <w:rFonts w:asciiTheme="majorBidi" w:hAnsiTheme="majorBidi" w:cstheme="majorBidi"/>
          <w:b/>
          <w:bCs/>
          <w:color w:val="002060"/>
          <w:sz w:val="26"/>
          <w:szCs w:val="26"/>
          <w:u w:val="single"/>
          <w:rtl/>
          <w:lang w:bidi="ar-DZ"/>
        </w:rPr>
        <w:t xml:space="preserve"> تعريف الشبكة </w:t>
      </w:r>
      <w:proofErr w:type="gramStart"/>
      <w:r w:rsidR="009C2120" w:rsidRPr="007311FD">
        <w:rPr>
          <w:rFonts w:asciiTheme="majorBidi" w:hAnsiTheme="majorBidi" w:cstheme="majorBidi"/>
          <w:b/>
          <w:bCs/>
          <w:color w:val="002060"/>
          <w:sz w:val="26"/>
          <w:szCs w:val="26"/>
          <w:u w:val="single"/>
          <w:rtl/>
          <w:lang w:bidi="ar-DZ"/>
        </w:rPr>
        <w:t xml:space="preserve">المحلية </w:t>
      </w:r>
      <w:r w:rsidR="009C2120" w:rsidRPr="007311FD">
        <w:rPr>
          <w:rFonts w:asciiTheme="majorBidi" w:hAnsiTheme="majorBidi" w:cstheme="majorBidi"/>
          <w:b/>
          <w:bCs/>
          <w:color w:val="002060"/>
          <w:sz w:val="26"/>
          <w:szCs w:val="26"/>
          <w:u w:val="single"/>
          <w:lang w:bidi="ar-DZ"/>
        </w:rPr>
        <w:t xml:space="preserve"> </w:t>
      </w:r>
      <w:r w:rsidR="009C2120" w:rsidRPr="007311FD">
        <w:rPr>
          <w:rFonts w:asciiTheme="majorBidi" w:hAnsiTheme="majorBidi" w:cstheme="majorBidi"/>
          <w:b/>
          <w:bCs/>
          <w:color w:val="002060"/>
          <w:sz w:val="26"/>
          <w:szCs w:val="26"/>
          <w:u w:val="single"/>
          <w:rtl/>
          <w:lang w:bidi="ar-DZ"/>
        </w:rPr>
        <w:t>"</w:t>
      </w:r>
      <w:proofErr w:type="gramEnd"/>
      <w:r w:rsidR="009C2120" w:rsidRPr="007311FD">
        <w:rPr>
          <w:rFonts w:asciiTheme="majorBidi" w:hAnsiTheme="majorBidi" w:cstheme="majorBidi"/>
          <w:b/>
          <w:bCs/>
          <w:color w:val="002060"/>
          <w:sz w:val="26"/>
          <w:szCs w:val="26"/>
          <w:u w:val="single"/>
          <w:lang w:bidi="ar-DZ"/>
        </w:rPr>
        <w:t>Réseau local</w:t>
      </w:r>
      <w:r w:rsidR="009C2120" w:rsidRPr="007311FD">
        <w:rPr>
          <w:rFonts w:asciiTheme="majorBidi" w:hAnsiTheme="majorBidi" w:cstheme="majorBidi"/>
          <w:b/>
          <w:bCs/>
          <w:color w:val="002060"/>
          <w:sz w:val="26"/>
          <w:szCs w:val="26"/>
          <w:u w:val="single"/>
          <w:rtl/>
          <w:lang w:bidi="ar-DZ"/>
        </w:rPr>
        <w:t>"</w:t>
      </w:r>
      <w:r w:rsidR="00100276" w:rsidRPr="007311FD">
        <w:rPr>
          <w:rFonts w:asciiTheme="majorBidi" w:hAnsiTheme="majorBidi" w:cstheme="majorBidi"/>
          <w:b/>
          <w:bCs/>
          <w:color w:val="002060"/>
          <w:sz w:val="26"/>
          <w:szCs w:val="26"/>
          <w:u w:val="single"/>
          <w:rtl/>
          <w:lang w:bidi="ar-DZ"/>
        </w:rPr>
        <w:t xml:space="preserve">: </w:t>
      </w:r>
    </w:p>
    <w:p w14:paraId="43E1A6CA" w14:textId="77777777" w:rsidR="00617EDA" w:rsidRDefault="00617EDA" w:rsidP="00617EDA">
      <w:pPr>
        <w:pStyle w:val="a0"/>
        <w:spacing w:line="240" w:lineRule="auto"/>
        <w:ind w:left="-27" w:firstLine="0"/>
        <w:jc w:val="left"/>
        <w:rPr>
          <w:rFonts w:asciiTheme="majorBidi" w:hAnsiTheme="majorBidi" w:cstheme="majorBidi"/>
          <w:b/>
          <w:bCs/>
          <w:sz w:val="26"/>
          <w:szCs w:val="26"/>
          <w:u w:val="single"/>
          <w:lang w:bidi="ar-DZ"/>
        </w:rPr>
      </w:pPr>
      <w:r w:rsidRPr="004F1510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 xml:space="preserve">نشاط </w:t>
      </w:r>
      <w:proofErr w:type="gramStart"/>
      <w:r w:rsidRPr="004F1510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>1:</w:t>
      </w:r>
      <w:r w:rsidRPr="004F1510">
        <w:rPr>
          <w:rFonts w:asciiTheme="majorBidi" w:hAnsiTheme="majorBidi" w:cstheme="majorBidi"/>
          <w:b/>
          <w:bCs/>
          <w:lang w:bidi="ar-DZ"/>
        </w:rPr>
        <w:t xml:space="preserve"> </w:t>
      </w:r>
      <w:r w:rsidRPr="004F1510">
        <w:rPr>
          <w:rFonts w:asciiTheme="majorBidi" w:hAnsiTheme="majorBidi" w:cstheme="majorBidi"/>
          <w:sz w:val="24"/>
          <w:szCs w:val="24"/>
          <w:lang w:bidi="ar-DZ"/>
        </w:rPr>
        <w:t xml:space="preserve">  </w:t>
      </w:r>
      <w:proofErr w:type="gramEnd"/>
      <w:r w:rsidRPr="004F1510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 w:rsidRPr="00617EDA">
        <w:rPr>
          <w:rFonts w:asciiTheme="majorBidi" w:hAnsiTheme="majorBidi" w:hint="cs"/>
          <w:sz w:val="24"/>
          <w:szCs w:val="24"/>
          <w:rtl/>
          <w:lang w:bidi="ar-DZ"/>
        </w:rPr>
        <w:t>باستعمال</w:t>
      </w:r>
      <w:r w:rsidRPr="00617EDA">
        <w:rPr>
          <w:rFonts w:asciiTheme="majorBidi" w:hAnsiTheme="majorBidi"/>
          <w:sz w:val="24"/>
          <w:szCs w:val="24"/>
          <w:rtl/>
          <w:lang w:bidi="ar-DZ"/>
        </w:rPr>
        <w:t xml:space="preserve"> </w:t>
      </w:r>
      <w:r w:rsidRPr="00617EDA">
        <w:rPr>
          <w:rFonts w:asciiTheme="majorBidi" w:hAnsiTheme="majorBidi" w:hint="cs"/>
          <w:sz w:val="24"/>
          <w:szCs w:val="24"/>
          <w:rtl/>
          <w:lang w:bidi="ar-DZ"/>
        </w:rPr>
        <w:t>هذه</w:t>
      </w:r>
      <w:r w:rsidRPr="00617EDA">
        <w:rPr>
          <w:rFonts w:asciiTheme="majorBidi" w:hAnsiTheme="majorBidi"/>
          <w:sz w:val="24"/>
          <w:szCs w:val="24"/>
          <w:rtl/>
          <w:lang w:bidi="ar-DZ"/>
        </w:rPr>
        <w:t xml:space="preserve"> </w:t>
      </w:r>
      <w:r w:rsidRPr="00617EDA">
        <w:rPr>
          <w:rFonts w:asciiTheme="majorBidi" w:hAnsiTheme="majorBidi" w:hint="cs"/>
          <w:sz w:val="24"/>
          <w:szCs w:val="24"/>
          <w:rtl/>
          <w:lang w:bidi="ar-DZ"/>
        </w:rPr>
        <w:t>المجموعة</w:t>
      </w:r>
      <w:r w:rsidRPr="00617EDA">
        <w:rPr>
          <w:rFonts w:asciiTheme="majorBidi" w:hAnsiTheme="majorBidi"/>
          <w:sz w:val="24"/>
          <w:szCs w:val="24"/>
          <w:rtl/>
          <w:lang w:bidi="ar-DZ"/>
        </w:rPr>
        <w:t xml:space="preserve"> </w:t>
      </w:r>
      <w:r w:rsidRPr="00617EDA">
        <w:rPr>
          <w:rFonts w:asciiTheme="majorBidi" w:hAnsiTheme="majorBidi" w:hint="cs"/>
          <w:sz w:val="24"/>
          <w:szCs w:val="24"/>
          <w:rtl/>
          <w:lang w:bidi="ar-DZ"/>
        </w:rPr>
        <w:t>من</w:t>
      </w:r>
      <w:r w:rsidRPr="00617EDA">
        <w:rPr>
          <w:rFonts w:asciiTheme="majorBidi" w:hAnsiTheme="majorBidi"/>
          <w:sz w:val="24"/>
          <w:szCs w:val="24"/>
          <w:rtl/>
          <w:lang w:bidi="ar-DZ"/>
        </w:rPr>
        <w:t xml:space="preserve"> </w:t>
      </w:r>
      <w:r w:rsidRPr="00617EDA">
        <w:rPr>
          <w:rFonts w:asciiTheme="majorBidi" w:hAnsiTheme="majorBidi" w:hint="cs"/>
          <w:sz w:val="24"/>
          <w:szCs w:val="24"/>
          <w:rtl/>
          <w:lang w:bidi="ar-DZ"/>
        </w:rPr>
        <w:t>الصور</w:t>
      </w:r>
      <w:r w:rsidRPr="00617EDA">
        <w:rPr>
          <w:rFonts w:asciiTheme="majorBidi" w:hAnsiTheme="majorBidi"/>
          <w:sz w:val="24"/>
          <w:szCs w:val="24"/>
          <w:rtl/>
          <w:lang w:bidi="ar-DZ"/>
        </w:rPr>
        <w:t xml:space="preserve"> </w:t>
      </w:r>
      <w:r w:rsidRPr="00617EDA">
        <w:rPr>
          <w:rFonts w:asciiTheme="majorBidi" w:hAnsiTheme="majorBidi" w:hint="cs"/>
          <w:sz w:val="24"/>
          <w:szCs w:val="24"/>
          <w:rtl/>
          <w:lang w:bidi="ar-DZ"/>
        </w:rPr>
        <w:t>،</w:t>
      </w:r>
      <w:r w:rsidRPr="00617EDA">
        <w:rPr>
          <w:rFonts w:asciiTheme="majorBidi" w:hAnsiTheme="majorBidi"/>
          <w:sz w:val="24"/>
          <w:szCs w:val="24"/>
          <w:rtl/>
          <w:lang w:bidi="ar-DZ"/>
        </w:rPr>
        <w:t xml:space="preserve"> </w:t>
      </w:r>
      <w:r w:rsidRPr="00617EDA">
        <w:rPr>
          <w:rFonts w:asciiTheme="majorBidi" w:hAnsiTheme="majorBidi" w:hint="cs"/>
          <w:sz w:val="24"/>
          <w:szCs w:val="24"/>
          <w:rtl/>
          <w:lang w:bidi="ar-DZ"/>
        </w:rPr>
        <w:t>استخرج</w:t>
      </w:r>
      <w:r w:rsidRPr="00617EDA">
        <w:rPr>
          <w:rFonts w:asciiTheme="majorBidi" w:hAnsiTheme="majorBidi"/>
          <w:sz w:val="24"/>
          <w:szCs w:val="24"/>
          <w:rtl/>
          <w:lang w:bidi="ar-DZ"/>
        </w:rPr>
        <w:t xml:space="preserve"> </w:t>
      </w:r>
      <w:r w:rsidRPr="00617EDA">
        <w:rPr>
          <w:rFonts w:asciiTheme="majorBidi" w:hAnsiTheme="majorBidi" w:hint="cs"/>
          <w:sz w:val="24"/>
          <w:szCs w:val="24"/>
          <w:rtl/>
          <w:lang w:bidi="ar-DZ"/>
        </w:rPr>
        <w:t>مفهوما</w:t>
      </w:r>
      <w:r w:rsidRPr="00617EDA">
        <w:rPr>
          <w:rFonts w:asciiTheme="majorBidi" w:hAnsiTheme="majorBidi"/>
          <w:sz w:val="24"/>
          <w:szCs w:val="24"/>
          <w:rtl/>
          <w:lang w:bidi="ar-DZ"/>
        </w:rPr>
        <w:t xml:space="preserve"> </w:t>
      </w:r>
      <w:r w:rsidRPr="00617EDA">
        <w:rPr>
          <w:rFonts w:asciiTheme="majorBidi" w:hAnsiTheme="majorBidi" w:hint="cs"/>
          <w:sz w:val="24"/>
          <w:szCs w:val="24"/>
          <w:rtl/>
          <w:lang w:bidi="ar-DZ"/>
        </w:rPr>
        <w:t>للشبكة</w:t>
      </w:r>
      <w:r w:rsidRPr="00617EDA">
        <w:rPr>
          <w:rFonts w:asciiTheme="majorBidi" w:hAnsiTheme="majorBidi"/>
          <w:sz w:val="24"/>
          <w:szCs w:val="24"/>
          <w:rtl/>
          <w:lang w:bidi="ar-DZ"/>
        </w:rPr>
        <w:t xml:space="preserve"> </w:t>
      </w:r>
      <w:r w:rsidRPr="00617EDA">
        <w:rPr>
          <w:rFonts w:asciiTheme="majorBidi" w:hAnsiTheme="majorBidi" w:hint="cs"/>
          <w:sz w:val="24"/>
          <w:szCs w:val="24"/>
          <w:rtl/>
          <w:lang w:bidi="ar-DZ"/>
        </w:rPr>
        <w:t>؟</w:t>
      </w:r>
    </w:p>
    <w:p w14:paraId="42C865A7" w14:textId="77777777" w:rsidR="00617EDA" w:rsidRPr="004F1510" w:rsidRDefault="00212748" w:rsidP="00617EDA">
      <w:pPr>
        <w:pStyle w:val="a0"/>
        <w:spacing w:line="240" w:lineRule="auto"/>
        <w:ind w:left="-27" w:firstLine="0"/>
        <w:jc w:val="left"/>
        <w:rPr>
          <w:rFonts w:asciiTheme="majorBidi" w:hAnsiTheme="majorBidi" w:cstheme="majorBidi"/>
          <w:b/>
          <w:bCs/>
          <w:sz w:val="26"/>
          <w:szCs w:val="26"/>
          <w:u w:val="single"/>
          <w:rtl/>
          <w:lang w:bidi="ar-DZ"/>
        </w:rPr>
      </w:pPr>
      <w:r>
        <w:rPr>
          <w:rFonts w:cs="Arial"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889152" behindDoc="0" locked="0" layoutInCell="1" allowOverlap="1" wp14:anchorId="600501C2" wp14:editId="2DB01D35">
                <wp:simplePos x="0" y="0"/>
                <wp:positionH relativeFrom="column">
                  <wp:posOffset>243205</wp:posOffset>
                </wp:positionH>
                <wp:positionV relativeFrom="paragraph">
                  <wp:posOffset>38100</wp:posOffset>
                </wp:positionV>
                <wp:extent cx="4568535" cy="1304925"/>
                <wp:effectExtent l="0" t="0" r="22860" b="2857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8535" cy="13049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9B5E75" w14:textId="77777777" w:rsidR="00212748" w:rsidRDefault="00212748" w:rsidP="00212748">
                            <w:r>
                              <w:rPr>
                                <w:rFonts w:hint="cs"/>
                                <w:noProof/>
                                <w:rtl/>
                                <w:lang w:eastAsia="fr-FR"/>
                              </w:rPr>
                              <w:drawing>
                                <wp:inline distT="0" distB="0" distL="0" distR="0" wp14:anchorId="2284C283" wp14:editId="5A26F055">
                                  <wp:extent cx="1413873" cy="1174202"/>
                                  <wp:effectExtent l="0" t="0" r="0" b="6985"/>
                                  <wp:docPr id="41" name="Image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ARTAGE.jp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13873" cy="117420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453AE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2DED76E" wp14:editId="59FB55AD">
                                  <wp:extent cx="1081053" cy="986337"/>
                                  <wp:effectExtent l="0" t="0" r="5080" b="4445"/>
                                  <wp:docPr id="50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Picture 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81053" cy="9863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90FE6">
                              <w:rPr>
                                <w:rFonts w:cs="Arial" w:hint="cs"/>
                                <w:noProof/>
                                <w:rtl/>
                                <w:lang w:eastAsia="fr-FR"/>
                              </w:rPr>
                              <w:drawing>
                                <wp:inline distT="0" distB="0" distL="0" distR="0" wp14:anchorId="1A12A8F7" wp14:editId="58E8BA69">
                                  <wp:extent cx="1741805" cy="1045029"/>
                                  <wp:effectExtent l="19050" t="19050" r="10795" b="22225"/>
                                  <wp:docPr id="52" name="Image 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lum contrast="2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1805" cy="104502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chemeClr val="accent1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12748">
                              <w:rPr>
                                <w:rFonts w:cs="Arial" w:hint="cs"/>
                                <w:noProof/>
                                <w:rtl/>
                                <w:lang w:eastAsia="fr-F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0501C2" id="Rectangle 33" o:spid="_x0000_s1026" style="position:absolute;left:0;text-align:left;margin-left:19.15pt;margin-top:3pt;width:359.75pt;height:102.75pt;z-index:25188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" filled="f" strokecolor="#70ad47 [3209]" strokeweight="1pt">
                <v:textbox>
                  <w:txbxContent>
                    <w:p w14:paraId="389B5E75" w14:textId="77777777" w:rsidR="00212748" w:rsidRDefault="00212748" w:rsidP="00212748">
                      <w:r>
                        <w:rPr>
                          <w:rFonts w:hint="cs"/>
                          <w:noProof/>
                          <w:rtl/>
                          <w:lang w:eastAsia="fr-FR"/>
                        </w:rPr>
                        <w:drawing>
                          <wp:inline distT="0" distB="0" distL="0" distR="0" wp14:anchorId="2284C283" wp14:editId="5A26F055">
                            <wp:extent cx="1413873" cy="1174202"/>
                            <wp:effectExtent l="0" t="0" r="0" b="6985"/>
                            <wp:docPr id="41" name="Image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ARTAGE.jp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13873" cy="117420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453AE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2DED76E" wp14:editId="59FB55AD">
                            <wp:extent cx="1081053" cy="986337"/>
                            <wp:effectExtent l="0" t="0" r="5080" b="4445"/>
                            <wp:docPr id="50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Picture 8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81053" cy="98633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90FE6">
                        <w:rPr>
                          <w:rFonts w:cs="Arial" w:hint="cs"/>
                          <w:noProof/>
                          <w:rtl/>
                          <w:lang w:eastAsia="fr-FR"/>
                        </w:rPr>
                        <w:drawing>
                          <wp:inline distT="0" distB="0" distL="0" distR="0" wp14:anchorId="1A12A8F7" wp14:editId="58E8BA69">
                            <wp:extent cx="1741805" cy="1045029"/>
                            <wp:effectExtent l="19050" t="19050" r="10795" b="22225"/>
                            <wp:docPr id="52" name="Image 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lum contrast="2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1805" cy="104502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accent1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12748">
                        <w:rPr>
                          <w:rFonts w:cs="Arial" w:hint="cs"/>
                          <w:noProof/>
                          <w:rtl/>
                          <w:lang w:eastAsia="fr-FR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1CF0A271" w14:textId="77777777" w:rsidR="00212748" w:rsidRDefault="00212748" w:rsidP="00617EDA">
      <w:pPr>
        <w:pStyle w:val="a0"/>
        <w:spacing w:line="276" w:lineRule="auto"/>
        <w:ind w:left="-27" w:firstLine="0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14:paraId="56949CAB" w14:textId="77777777" w:rsidR="00212748" w:rsidRDefault="00212748" w:rsidP="00617EDA">
      <w:pPr>
        <w:pStyle w:val="a0"/>
        <w:spacing w:line="276" w:lineRule="auto"/>
        <w:ind w:left="-27" w:firstLine="0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14:paraId="1E4B413D" w14:textId="77777777" w:rsidR="00212748" w:rsidRDefault="00212748" w:rsidP="00617EDA">
      <w:pPr>
        <w:pStyle w:val="a0"/>
        <w:spacing w:line="276" w:lineRule="auto"/>
        <w:ind w:left="-27" w:firstLine="0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14:paraId="481270F7" w14:textId="77777777" w:rsidR="00212748" w:rsidRDefault="00212748" w:rsidP="00617EDA">
      <w:pPr>
        <w:pStyle w:val="a0"/>
        <w:spacing w:line="276" w:lineRule="auto"/>
        <w:ind w:left="-27" w:firstLine="0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14:paraId="0684893A" w14:textId="77777777" w:rsidR="00212748" w:rsidRDefault="00212748" w:rsidP="00617EDA">
      <w:pPr>
        <w:pStyle w:val="a0"/>
        <w:spacing w:line="276" w:lineRule="auto"/>
        <w:ind w:left="-27" w:firstLine="0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14:paraId="25913337" w14:textId="77777777" w:rsidR="00B954AD" w:rsidRDefault="00B954AD" w:rsidP="00617EDA">
      <w:pPr>
        <w:pStyle w:val="a0"/>
        <w:spacing w:line="276" w:lineRule="auto"/>
        <w:ind w:left="-27" w:firstLine="0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14:paraId="4E6680D9" w14:textId="77777777" w:rsidR="00617EDA" w:rsidRPr="004F1510" w:rsidRDefault="00DD3CE2" w:rsidP="00DD3CE2">
      <w:pPr>
        <w:pStyle w:val="a0"/>
        <w:spacing w:line="276" w:lineRule="auto"/>
        <w:ind w:left="-27" w:firstLine="0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                                                    </w:t>
      </w:r>
      <w:r w:rsidRPr="004F1510">
        <w:rPr>
          <w:rFonts w:asciiTheme="majorBidi" w:hAnsiTheme="majorBidi" w:cstheme="majorBidi"/>
          <w:sz w:val="24"/>
          <w:szCs w:val="24"/>
          <w:rtl/>
        </w:rPr>
        <w:t>الشكل -</w:t>
      </w:r>
      <w:r>
        <w:rPr>
          <w:rFonts w:asciiTheme="majorBidi" w:hAnsiTheme="majorBidi" w:cstheme="majorBidi" w:hint="cs"/>
          <w:sz w:val="24"/>
          <w:szCs w:val="24"/>
          <w:rtl/>
        </w:rPr>
        <w:t>1</w:t>
      </w:r>
      <w:r w:rsidRPr="004F1510">
        <w:rPr>
          <w:rFonts w:asciiTheme="majorBidi" w:hAnsiTheme="majorBidi" w:cstheme="majorBidi"/>
          <w:sz w:val="24"/>
          <w:szCs w:val="24"/>
          <w:rtl/>
        </w:rPr>
        <w:t xml:space="preserve">-  </w:t>
      </w:r>
      <w:r w:rsidRPr="004F1510">
        <w:rPr>
          <w:rFonts w:asciiTheme="majorBidi" w:hAnsiTheme="majorBidi" w:cstheme="majorBidi"/>
          <w:sz w:val="24"/>
          <w:szCs w:val="24"/>
        </w:rPr>
        <w:t xml:space="preserve"> </w:t>
      </w:r>
    </w:p>
    <w:p w14:paraId="4D69E3B1" w14:textId="77777777" w:rsidR="00AA1937" w:rsidRPr="004F1510" w:rsidRDefault="00212748" w:rsidP="00AA1937">
      <w:pPr>
        <w:pStyle w:val="a0"/>
        <w:spacing w:line="276" w:lineRule="auto"/>
        <w:ind w:left="-27" w:firstLine="0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4F1510"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801088" behindDoc="0" locked="0" layoutInCell="1" allowOverlap="1" wp14:anchorId="088D6883" wp14:editId="585D37D8">
                <wp:simplePos x="0" y="0"/>
                <wp:positionH relativeFrom="margin">
                  <wp:posOffset>5036820</wp:posOffset>
                </wp:positionH>
                <wp:positionV relativeFrom="paragraph">
                  <wp:posOffset>7620</wp:posOffset>
                </wp:positionV>
                <wp:extent cx="4962525" cy="495300"/>
                <wp:effectExtent l="0" t="0" r="28575" b="1905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2525" cy="4953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406792" w14:textId="36D65801" w:rsidR="00C86BDC" w:rsidRPr="001E2F77" w:rsidRDefault="00C86BDC" w:rsidP="001E2F77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</w:pPr>
                            <w:r w:rsidRPr="00BF0BD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  <w:lang w:bidi="ar-DZ"/>
                              </w:rPr>
                              <w:t>الشبكة:</w:t>
                            </w:r>
                            <w:r w:rsidRPr="001E2F77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 xml:space="preserve"> هي</w:t>
                            </w:r>
                            <w:r w:rsidRPr="001E2F7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مجموعة من الأجهزة (</w:t>
                            </w:r>
                            <w:proofErr w:type="gramStart"/>
                            <w:r w:rsidRPr="00BF0BD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حواسيب ،</w:t>
                            </w:r>
                            <w:proofErr w:type="gramEnd"/>
                            <w:r w:rsidRPr="00BF0BD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طابعة</w:t>
                            </w:r>
                            <w:r w:rsidRPr="00BF0BD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...) </w:t>
                            </w:r>
                            <w:r w:rsidRPr="00BF0BD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متصلة</w:t>
                            </w:r>
                            <w:r w:rsidRPr="001E2F7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082BF6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>ب</w:t>
                            </w:r>
                            <w:r w:rsidRPr="001E2F7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بعضها البعض مما يسمح بتبادل </w:t>
                            </w:r>
                            <w:r w:rsidRPr="00BF0BD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المعلومات</w:t>
                            </w:r>
                            <w:r w:rsidRPr="001E2F7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فيما بينهم.</w:t>
                            </w:r>
                          </w:p>
                          <w:p w14:paraId="01D23039" w14:textId="77777777" w:rsidR="00C86BDC" w:rsidRDefault="00C86BDC" w:rsidP="00AA1937">
                            <w:pPr>
                              <w:jc w:val="right"/>
                              <w:rPr>
                                <w:rFonts w:cs="Arial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  <w:p w14:paraId="7790A88F" w14:textId="77777777" w:rsidR="00C86BDC" w:rsidRDefault="00C86BDC" w:rsidP="00AA1937">
                            <w:pPr>
                              <w:jc w:val="right"/>
                              <w:rPr>
                                <w:rFonts w:cs="Arial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  <w:p w14:paraId="039F7C74" w14:textId="77777777" w:rsidR="00C86BDC" w:rsidRDefault="00C86BDC" w:rsidP="00AA1937">
                            <w:pPr>
                              <w:jc w:val="right"/>
                              <w:rPr>
                                <w:rFonts w:cs="Arial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  <w:p w14:paraId="187613FB" w14:textId="77777777" w:rsidR="00C86BDC" w:rsidRDefault="00C86BDC" w:rsidP="00AA1937">
                            <w:pPr>
                              <w:jc w:val="right"/>
                              <w:rPr>
                                <w:rFonts w:cs="Arial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  <w:p w14:paraId="04E9539D" w14:textId="77777777" w:rsidR="00C86BDC" w:rsidRDefault="00C86BDC" w:rsidP="00AA1937">
                            <w:pPr>
                              <w:jc w:val="right"/>
                              <w:rPr>
                                <w:rFonts w:cs="Arial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  <w:p w14:paraId="06394FD5" w14:textId="77777777" w:rsidR="00C86BDC" w:rsidRDefault="00C86BDC" w:rsidP="00AA1937">
                            <w:pPr>
                              <w:jc w:val="right"/>
                              <w:rPr>
                                <w:rFonts w:cs="Arial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  <w:p w14:paraId="5FB84EC8" w14:textId="77777777" w:rsidR="00C86BDC" w:rsidRDefault="00C86BDC" w:rsidP="00AA1937">
                            <w:pPr>
                              <w:jc w:val="right"/>
                              <w:rPr>
                                <w:rFonts w:cs="Arial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  <w:p w14:paraId="3CB33589" w14:textId="77777777" w:rsidR="00C86BDC" w:rsidRDefault="00C86BDC" w:rsidP="00AA1937">
                            <w:pPr>
                              <w:jc w:val="right"/>
                              <w:rPr>
                                <w:rFonts w:cs="Arial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  <w:p w14:paraId="42198B4E" w14:textId="77777777" w:rsidR="00C86BDC" w:rsidRDefault="00C86BDC" w:rsidP="00AA1937">
                            <w:pPr>
                              <w:jc w:val="right"/>
                            </w:pPr>
                            <w:proofErr w:type="spellStart"/>
                            <w:r>
                              <w:rPr>
                                <w:rFonts w:cs="Ari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تت</w:t>
                            </w:r>
                            <w:proofErr w:type="spellEnd"/>
                            <w:r w:rsidRPr="000F234D">
                              <w:rPr>
                                <w:rFonts w:hint="cs"/>
                                <w:color w:val="FF0000"/>
                                <w:lang w:bidi="ar-DZ"/>
                              </w:rPr>
                              <w:sym w:font="Wingdings" w:char="F0EF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8D6883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7" type="#_x0000_t202" style="position:absolute;left:0;text-align:left;margin-left:396.6pt;margin-top:.6pt;width:390.75pt;height:39pt;z-index:251801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" fillcolor="#e2efd9 [665]" strokecolor="#70ad47 [3209]" strokeweight=".5pt">
                <v:textbox>
                  <w:txbxContent>
                    <w:p w14:paraId="40406792" w14:textId="36D65801" w:rsidR="00C86BDC" w:rsidRPr="001E2F77" w:rsidRDefault="00C86BDC" w:rsidP="001E2F77">
                      <w:pPr>
                        <w:jc w:val="right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 w:rsidRPr="00BF0BD8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u w:val="single"/>
                          <w:rtl/>
                          <w:lang w:bidi="ar-DZ"/>
                        </w:rPr>
                        <w:t>الشبكة:</w:t>
                      </w:r>
                      <w:r w:rsidRPr="001E2F77">
                        <w:rPr>
                          <w:rFonts w:asciiTheme="majorBidi" w:hAnsiTheme="majorBidi" w:cstheme="majorBidi" w:hint="cs"/>
                          <w:sz w:val="24"/>
                          <w:szCs w:val="24"/>
                          <w:rtl/>
                        </w:rPr>
                        <w:t xml:space="preserve"> هي</w:t>
                      </w:r>
                      <w:r w:rsidRPr="001E2F77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 xml:space="preserve"> مجموعة من الأجهزة (</w:t>
                      </w:r>
                      <w:proofErr w:type="gramStart"/>
                      <w:r w:rsidRPr="00BF0BD8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  <w:t>حواسيب ،</w:t>
                      </w:r>
                      <w:proofErr w:type="gramEnd"/>
                      <w:r w:rsidRPr="00BF0BD8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طابعة</w:t>
                      </w:r>
                      <w:r w:rsidRPr="00BF0BD8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 xml:space="preserve">...) </w:t>
                      </w:r>
                      <w:r w:rsidRPr="00BF0BD8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  <w:t>متصلة</w:t>
                      </w:r>
                      <w:r w:rsidRPr="001E2F77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082BF6">
                        <w:rPr>
                          <w:rFonts w:asciiTheme="majorBidi" w:hAnsiTheme="majorBidi" w:cstheme="majorBidi" w:hint="cs"/>
                          <w:sz w:val="24"/>
                          <w:szCs w:val="24"/>
                          <w:rtl/>
                        </w:rPr>
                        <w:t>ب</w:t>
                      </w:r>
                      <w:r w:rsidRPr="001E2F77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 xml:space="preserve">بعضها البعض مما يسمح بتبادل </w:t>
                      </w:r>
                      <w:r w:rsidRPr="00BF0BD8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  <w:t>المعلومات</w:t>
                      </w:r>
                      <w:r w:rsidRPr="001E2F77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 xml:space="preserve"> فيما بينهم.</w:t>
                      </w:r>
                    </w:p>
                    <w:p w14:paraId="01D23039" w14:textId="77777777" w:rsidR="00C86BDC" w:rsidRDefault="00C86BDC" w:rsidP="00AA1937">
                      <w:pPr>
                        <w:jc w:val="right"/>
                        <w:rPr>
                          <w:rFonts w:cs="Arial"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14:paraId="7790A88F" w14:textId="77777777" w:rsidR="00C86BDC" w:rsidRDefault="00C86BDC" w:rsidP="00AA1937">
                      <w:pPr>
                        <w:jc w:val="right"/>
                        <w:rPr>
                          <w:rFonts w:cs="Arial"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14:paraId="039F7C74" w14:textId="77777777" w:rsidR="00C86BDC" w:rsidRDefault="00C86BDC" w:rsidP="00AA1937">
                      <w:pPr>
                        <w:jc w:val="right"/>
                        <w:rPr>
                          <w:rFonts w:cs="Arial"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14:paraId="187613FB" w14:textId="77777777" w:rsidR="00C86BDC" w:rsidRDefault="00C86BDC" w:rsidP="00AA1937">
                      <w:pPr>
                        <w:jc w:val="right"/>
                        <w:rPr>
                          <w:rFonts w:cs="Arial"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14:paraId="04E9539D" w14:textId="77777777" w:rsidR="00C86BDC" w:rsidRDefault="00C86BDC" w:rsidP="00AA1937">
                      <w:pPr>
                        <w:jc w:val="right"/>
                        <w:rPr>
                          <w:rFonts w:cs="Arial"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14:paraId="06394FD5" w14:textId="77777777" w:rsidR="00C86BDC" w:rsidRDefault="00C86BDC" w:rsidP="00AA1937">
                      <w:pPr>
                        <w:jc w:val="right"/>
                        <w:rPr>
                          <w:rFonts w:cs="Arial"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14:paraId="5FB84EC8" w14:textId="77777777" w:rsidR="00C86BDC" w:rsidRDefault="00C86BDC" w:rsidP="00AA1937">
                      <w:pPr>
                        <w:jc w:val="right"/>
                        <w:rPr>
                          <w:rFonts w:cs="Arial"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14:paraId="3CB33589" w14:textId="77777777" w:rsidR="00C86BDC" w:rsidRDefault="00C86BDC" w:rsidP="00AA1937">
                      <w:pPr>
                        <w:jc w:val="right"/>
                        <w:rPr>
                          <w:rFonts w:cs="Arial"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14:paraId="42198B4E" w14:textId="77777777" w:rsidR="00C86BDC" w:rsidRDefault="00C86BDC" w:rsidP="00AA1937">
                      <w:pPr>
                        <w:jc w:val="right"/>
                      </w:pPr>
                      <w:proofErr w:type="spellStart"/>
                      <w:r>
                        <w:rPr>
                          <w:rFonts w:cs="Arial" w:hint="cs"/>
                          <w:sz w:val="24"/>
                          <w:szCs w:val="24"/>
                          <w:rtl/>
                          <w:lang w:bidi="ar-DZ"/>
                        </w:rPr>
                        <w:t>تت</w:t>
                      </w:r>
                      <w:proofErr w:type="spellEnd"/>
                      <w:r w:rsidRPr="000F234D">
                        <w:rPr>
                          <w:rFonts w:hint="cs"/>
                          <w:color w:val="FF0000"/>
                          <w:lang w:bidi="ar-DZ"/>
                        </w:rPr>
                        <w:sym w:font="Wingdings" w:char="F0EF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9E0651" w14:textId="0C2D24E9" w:rsidR="00DD3CE2" w:rsidRPr="00082BF6" w:rsidRDefault="00DD3CE2" w:rsidP="00082BF6">
      <w:pPr>
        <w:pStyle w:val="a0"/>
        <w:spacing w:line="276" w:lineRule="auto"/>
        <w:ind w:left="114" w:firstLine="0"/>
        <w:rPr>
          <w:rFonts w:asciiTheme="majorBidi" w:hAnsiTheme="majorBidi" w:cstheme="majorBidi"/>
          <w:sz w:val="24"/>
          <w:szCs w:val="24"/>
          <w:lang w:bidi="ar-DZ"/>
        </w:rPr>
      </w:pPr>
    </w:p>
    <w:p w14:paraId="5F65111D" w14:textId="77777777" w:rsidR="001612E6" w:rsidRPr="004F1510" w:rsidRDefault="00E9674E" w:rsidP="00DD3CE2">
      <w:pPr>
        <w:autoSpaceDE w:val="0"/>
        <w:autoSpaceDN w:val="0"/>
        <w:bidi/>
        <w:adjustRightInd w:val="0"/>
        <w:spacing w:line="240" w:lineRule="auto"/>
        <w:ind w:left="241" w:hanging="141"/>
        <w:rPr>
          <w:rFonts w:asciiTheme="majorBidi" w:hAnsiTheme="majorBidi" w:cstheme="majorBidi"/>
          <w:b/>
          <w:bCs/>
          <w:sz w:val="26"/>
          <w:szCs w:val="26"/>
          <w:u w:val="single"/>
          <w:rtl/>
          <w:lang w:bidi="ar-DZ"/>
        </w:rPr>
      </w:pPr>
      <w:r w:rsidRPr="004F1510"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810304" behindDoc="0" locked="0" layoutInCell="1" allowOverlap="1" wp14:anchorId="0045323C" wp14:editId="0B343F26">
                <wp:simplePos x="0" y="0"/>
                <wp:positionH relativeFrom="column">
                  <wp:posOffset>-339725</wp:posOffset>
                </wp:positionH>
                <wp:positionV relativeFrom="paragraph">
                  <wp:posOffset>303547</wp:posOffset>
                </wp:positionV>
                <wp:extent cx="1553845" cy="1257300"/>
                <wp:effectExtent l="0" t="0" r="27305" b="19050"/>
                <wp:wrapNone/>
                <wp:docPr id="45" name="Zone de text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3845" cy="1257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07D91F" w14:textId="15A74956" w:rsidR="00C86BDC" w:rsidRPr="009651B1" w:rsidRDefault="00C86BDC" w:rsidP="001612E6">
                            <w:pPr>
                              <w:jc w:val="center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3442E33" wp14:editId="19AD557D">
                                  <wp:extent cx="1458595" cy="899035"/>
                                  <wp:effectExtent l="0" t="0" r="8255" b="0"/>
                                  <wp:docPr id="3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97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58595" cy="8990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ffec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tl/>
                              </w:rPr>
                              <w:br/>
                            </w:r>
                            <w:r w:rsidRPr="008D7DFB">
                              <w:rPr>
                                <w:rFonts w:cs="Arial" w:hint="cs"/>
                                <w:sz w:val="24"/>
                                <w:szCs w:val="24"/>
                                <w:rtl/>
                              </w:rPr>
                              <w:t xml:space="preserve">شبكة </w:t>
                            </w:r>
                            <w:r w:rsidR="007311FD" w:rsidRPr="007311FD">
                              <w:rPr>
                                <w:rFonts w:cs="Arial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لا سلكية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5323C" id="Zone de texte 45" o:spid="_x0000_s1028" type="#_x0000_t202" style="position:absolute;left:0;text-align:left;margin-left:-26.75pt;margin-top:23.9pt;width:122.35pt;height:99pt;z-index:25181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" fillcolor="white [3201]" strokeweight=".5pt">
                <v:textbox>
                  <w:txbxContent>
                    <w:p w14:paraId="7F07D91F" w14:textId="15A74956" w:rsidR="00C86BDC" w:rsidRPr="009651B1" w:rsidRDefault="00C86BDC" w:rsidP="001612E6">
                      <w:pPr>
                        <w:jc w:val="center"/>
                        <w:rPr>
                          <w:rFonts w:cs="Arial"/>
                        </w:rPr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3442E33" wp14:editId="19AD557D">
                            <wp:extent cx="1458595" cy="899035"/>
                            <wp:effectExtent l="0" t="0" r="8255" b="0"/>
                            <wp:docPr id="3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097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58595" cy="8990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  <a:effectLst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tl/>
                        </w:rPr>
                        <w:br/>
                      </w:r>
                      <w:r w:rsidRPr="008D7DFB">
                        <w:rPr>
                          <w:rFonts w:cs="Arial" w:hint="cs"/>
                          <w:sz w:val="24"/>
                          <w:szCs w:val="24"/>
                          <w:rtl/>
                        </w:rPr>
                        <w:t xml:space="preserve">شبكة </w:t>
                      </w:r>
                      <w:r w:rsidR="007311FD" w:rsidRPr="007311FD">
                        <w:rPr>
                          <w:rFonts w:cs="Arial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لا سلكية </w:t>
                      </w:r>
                    </w:p>
                  </w:txbxContent>
                </v:textbox>
              </v:shape>
            </w:pict>
          </mc:Fallback>
        </mc:AlternateContent>
      </w:r>
      <w:r w:rsidR="00906D9D" w:rsidRPr="004F1510">
        <w:rPr>
          <w:rFonts w:asciiTheme="majorBidi" w:hAnsiTheme="majorBidi" w:cstheme="majorBidi"/>
          <w:b/>
          <w:bCs/>
          <w:sz w:val="26"/>
          <w:szCs w:val="26"/>
          <w:u w:val="single"/>
          <w:rtl/>
          <w:lang w:bidi="ar-DZ"/>
        </w:rPr>
        <w:t xml:space="preserve">2. </w:t>
      </w:r>
      <w:r w:rsidR="001612E6" w:rsidRPr="004F1510">
        <w:rPr>
          <w:rFonts w:asciiTheme="majorBidi" w:hAnsiTheme="majorBidi" w:cstheme="majorBidi"/>
          <w:b/>
          <w:bCs/>
          <w:sz w:val="26"/>
          <w:szCs w:val="26"/>
          <w:u w:val="single"/>
          <w:rtl/>
          <w:lang w:bidi="ar-DZ"/>
        </w:rPr>
        <w:t>تصنيف الشبــكات</w:t>
      </w:r>
      <w:r w:rsidR="00906D9D" w:rsidRPr="004F1510">
        <w:rPr>
          <w:rFonts w:asciiTheme="majorBidi" w:hAnsiTheme="majorBidi" w:cstheme="majorBidi"/>
          <w:b/>
          <w:bCs/>
          <w:sz w:val="26"/>
          <w:szCs w:val="26"/>
          <w:u w:val="single"/>
          <w:rtl/>
          <w:lang w:bidi="ar-DZ"/>
        </w:rPr>
        <w:t>:</w:t>
      </w:r>
      <w:r w:rsidR="001612E6" w:rsidRPr="004F1510">
        <w:rPr>
          <w:rFonts w:asciiTheme="majorBidi" w:eastAsia="Times New Roman" w:hAnsiTheme="majorBidi" w:cstheme="majorBidi"/>
          <w:noProof/>
          <w:color w:val="000000" w:themeColor="text1"/>
          <w:sz w:val="24"/>
          <w:szCs w:val="24"/>
          <w:rtl/>
        </w:rPr>
        <w:t xml:space="preserve"> نستطيع تصنيف الشبكات حسب :                                                              </w:t>
      </w:r>
    </w:p>
    <w:p w14:paraId="434E6E83" w14:textId="77777777" w:rsidR="001612E6" w:rsidRPr="004F1510" w:rsidRDefault="00DD08E5" w:rsidP="00E9674E">
      <w:pPr>
        <w:spacing w:after="278" w:line="240" w:lineRule="auto"/>
        <w:ind w:left="-142" w:right="100"/>
        <w:jc w:val="right"/>
        <w:rPr>
          <w:rFonts w:asciiTheme="majorBidi" w:hAnsiTheme="majorBidi" w:cstheme="majorBidi"/>
          <w:sz w:val="24"/>
          <w:szCs w:val="24"/>
        </w:rPr>
      </w:pPr>
      <w:r w:rsidRPr="007311FD">
        <w:rPr>
          <w:rFonts w:asciiTheme="majorBidi" w:hAnsiTheme="majorBidi" w:cstheme="majorBidi"/>
          <w:b/>
          <w:bCs/>
          <w:noProof/>
          <w:color w:val="002060"/>
          <w:sz w:val="24"/>
          <w:szCs w:val="24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811328" behindDoc="0" locked="0" layoutInCell="1" allowOverlap="1" wp14:anchorId="45C48F5C" wp14:editId="6E675AEF">
                <wp:simplePos x="0" y="0"/>
                <wp:positionH relativeFrom="column">
                  <wp:posOffset>1310640</wp:posOffset>
                </wp:positionH>
                <wp:positionV relativeFrom="paragraph">
                  <wp:posOffset>23512</wp:posOffset>
                </wp:positionV>
                <wp:extent cx="1495425" cy="1266825"/>
                <wp:effectExtent l="0" t="0" r="28575" b="28575"/>
                <wp:wrapNone/>
                <wp:docPr id="47" name="Zone de text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1266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AF3837" w14:textId="5DDB8B8C" w:rsidR="00C86BDC" w:rsidRPr="009651B1" w:rsidRDefault="00C86BDC" w:rsidP="001612E6">
                            <w:pPr>
                              <w:jc w:val="center"/>
                              <w:rPr>
                                <w:rFonts w:cs="Arial"/>
                              </w:rPr>
                            </w:pPr>
                            <w:r w:rsidRPr="0075008C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9B552BC" wp14:editId="2C33C439">
                                  <wp:extent cx="1267942" cy="908050"/>
                                  <wp:effectExtent l="0" t="0" r="8890" b="6350"/>
                                  <wp:docPr id="39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98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69542" cy="9091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ffec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tl/>
                              </w:rPr>
                              <w:br/>
                            </w:r>
                            <w:r w:rsidRPr="008D7DFB">
                              <w:rPr>
                                <w:rFonts w:cs="Arial" w:hint="cs"/>
                                <w:sz w:val="24"/>
                                <w:szCs w:val="24"/>
                                <w:rtl/>
                              </w:rPr>
                              <w:t>شبكة</w:t>
                            </w:r>
                            <w:r w:rsidRPr="007311FD">
                              <w:rPr>
                                <w:rFonts w:cs="Arial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7311FD" w:rsidRPr="007311FD">
                              <w:rPr>
                                <w:rFonts w:cs="Arial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سلكية</w:t>
                            </w:r>
                            <w:r w:rsidR="007311FD" w:rsidRPr="007311FD">
                              <w:rPr>
                                <w:rFonts w:cs="Arial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48F5C" id="Zone de texte 47" o:spid="_x0000_s1029" type="#_x0000_t202" style="position:absolute;left:0;text-align:left;margin-left:103.2pt;margin-top:1.85pt;width:117.75pt;height:99.75pt;z-index:25181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" fillcolor="white [3201]" strokeweight=".5pt">
                <v:textbox>
                  <w:txbxContent>
                    <w:p w14:paraId="7BAF3837" w14:textId="5DDB8B8C" w:rsidR="00C86BDC" w:rsidRPr="009651B1" w:rsidRDefault="00C86BDC" w:rsidP="001612E6">
                      <w:pPr>
                        <w:jc w:val="center"/>
                        <w:rPr>
                          <w:rFonts w:cs="Arial"/>
                        </w:rPr>
                      </w:pPr>
                      <w:r w:rsidRPr="0075008C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9B552BC" wp14:editId="2C33C439">
                            <wp:extent cx="1267942" cy="908050"/>
                            <wp:effectExtent l="0" t="0" r="8890" b="6350"/>
                            <wp:docPr id="39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098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69542" cy="90919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  <a:effectLst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tl/>
                        </w:rPr>
                        <w:br/>
                      </w:r>
                      <w:r w:rsidRPr="008D7DFB">
                        <w:rPr>
                          <w:rFonts w:cs="Arial" w:hint="cs"/>
                          <w:sz w:val="24"/>
                          <w:szCs w:val="24"/>
                          <w:rtl/>
                        </w:rPr>
                        <w:t>شبكة</w:t>
                      </w:r>
                      <w:r w:rsidRPr="007311FD">
                        <w:rPr>
                          <w:rFonts w:cs="Arial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7311FD" w:rsidRPr="007311FD">
                        <w:rPr>
                          <w:rFonts w:cs="Arial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>سلكية</w:t>
                      </w:r>
                      <w:r w:rsidR="007311FD" w:rsidRPr="007311FD">
                        <w:rPr>
                          <w:rFonts w:cs="Arial" w:hint="cs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B45441" w:rsidRPr="007311FD">
        <w:rPr>
          <w:rFonts w:asciiTheme="majorBidi" w:hAnsiTheme="majorBidi" w:cstheme="majorBidi"/>
          <w:b/>
          <w:bCs/>
          <w:noProof/>
          <w:color w:val="002060"/>
          <w:sz w:val="26"/>
          <w:szCs w:val="26"/>
          <w:u w:val="single"/>
          <w:rtl/>
          <w:lang w:eastAsia="fr-FR"/>
        </w:rPr>
        <w:drawing>
          <wp:anchor distT="0" distB="0" distL="114300" distR="114300" simplePos="0" relativeHeight="251840000" behindDoc="1" locked="0" layoutInCell="1" allowOverlap="1" wp14:anchorId="7E89D240" wp14:editId="0E1883A1">
            <wp:simplePos x="0" y="0"/>
            <wp:positionH relativeFrom="column">
              <wp:posOffset>4504038</wp:posOffset>
            </wp:positionH>
            <wp:positionV relativeFrom="paragraph">
              <wp:posOffset>384175</wp:posOffset>
            </wp:positionV>
            <wp:extent cx="257175" cy="314325"/>
            <wp:effectExtent l="0" t="0" r="9525" b="9525"/>
            <wp:wrapTight wrapText="bothSides">
              <wp:wrapPolygon edited="0">
                <wp:start x="4800" y="0"/>
                <wp:lineTo x="1600" y="3927"/>
                <wp:lineTo x="0" y="20945"/>
                <wp:lineTo x="20800" y="20945"/>
                <wp:lineTo x="20800" y="11782"/>
                <wp:lineTo x="12800" y="0"/>
                <wp:lineTo x="4800" y="0"/>
              </wp:wrapPolygon>
            </wp:wrapTight>
            <wp:docPr id="1" name="Image 2" descr="bws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wsEe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12E6" w:rsidRPr="007311FD">
        <w:rPr>
          <w:rFonts w:asciiTheme="majorBidi" w:hAnsiTheme="majorBidi" w:cstheme="majorBidi"/>
          <w:b/>
          <w:bCs/>
          <w:color w:val="002060"/>
          <w:sz w:val="24"/>
          <w:szCs w:val="24"/>
          <w:u w:val="single"/>
          <w:rtl/>
          <w:lang w:bidi="ar-DZ"/>
        </w:rPr>
        <w:t xml:space="preserve">آ – حسب وسيلة </w:t>
      </w:r>
      <w:proofErr w:type="gramStart"/>
      <w:r w:rsidR="001612E6" w:rsidRPr="007311FD">
        <w:rPr>
          <w:rFonts w:asciiTheme="majorBidi" w:hAnsiTheme="majorBidi" w:cstheme="majorBidi"/>
          <w:b/>
          <w:bCs/>
          <w:color w:val="002060"/>
          <w:sz w:val="24"/>
          <w:szCs w:val="24"/>
          <w:u w:val="single"/>
          <w:rtl/>
          <w:lang w:bidi="ar-DZ"/>
        </w:rPr>
        <w:t>الربط :</w:t>
      </w:r>
      <w:proofErr w:type="gramEnd"/>
      <w:r w:rsidR="00B45441" w:rsidRPr="007311FD">
        <w:rPr>
          <w:rFonts w:asciiTheme="majorBidi" w:hAnsiTheme="majorBidi" w:cstheme="majorBidi"/>
          <w:b/>
          <w:bCs/>
          <w:color w:val="002060"/>
          <w:sz w:val="24"/>
          <w:szCs w:val="24"/>
          <w:u w:val="single"/>
          <w:lang w:bidi="ar-DZ"/>
        </w:rPr>
        <w:t xml:space="preserve">  </w:t>
      </w:r>
      <w:r w:rsidR="00B45441"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  <w:lang w:bidi="ar-DZ"/>
        </w:rPr>
        <w:t xml:space="preserve">       </w:t>
      </w:r>
      <w:r w:rsidR="001612E6" w:rsidRPr="004F1510">
        <w:rPr>
          <w:rFonts w:asciiTheme="majorBidi" w:hAnsiTheme="majorBidi" w:cstheme="majorBidi"/>
          <w:color w:val="FF0000"/>
          <w:sz w:val="24"/>
          <w:szCs w:val="24"/>
          <w:u w:val="single"/>
          <w:rtl/>
          <w:lang w:bidi="ar-DZ"/>
        </w:rPr>
        <w:br/>
      </w:r>
      <w:r w:rsidR="001612E6" w:rsidRPr="004F1510">
        <w:rPr>
          <w:rFonts w:asciiTheme="majorBidi" w:hAnsiTheme="majorBidi" w:cstheme="majorBidi"/>
          <w:sz w:val="24"/>
          <w:szCs w:val="24"/>
          <w:rtl/>
        </w:rPr>
        <w:t>تنقسم حسب وسيلة الربط إلى نوعين:</w:t>
      </w:r>
      <w:r w:rsidR="001612E6" w:rsidRPr="004F1510">
        <w:rPr>
          <w:rFonts w:asciiTheme="majorBidi" w:hAnsiTheme="majorBidi" w:cstheme="majorBidi"/>
          <w:sz w:val="24"/>
          <w:szCs w:val="24"/>
          <w:rtl/>
        </w:rPr>
        <w:br/>
        <w:t xml:space="preserve">                                                                                                          </w:t>
      </w:r>
      <w:r w:rsidR="004F1510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5264A5">
        <w:rPr>
          <w:rFonts w:asciiTheme="majorBidi" w:hAnsiTheme="majorBidi" w:cstheme="majorBidi"/>
          <w:sz w:val="24"/>
          <w:szCs w:val="24"/>
          <w:rtl/>
        </w:rPr>
        <w:t xml:space="preserve">                            </w:t>
      </w:r>
      <w:r w:rsidR="001612E6" w:rsidRPr="004F1510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>النشاط 2</w:t>
      </w:r>
      <w:r w:rsidR="00B45441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> </w:t>
      </w:r>
      <w:r w:rsidR="001612E6" w:rsidRPr="004F1510">
        <w:rPr>
          <w:rFonts w:asciiTheme="majorBidi" w:hAnsiTheme="majorBidi" w:cstheme="majorBidi"/>
          <w:color w:val="FF0000"/>
          <w:rtl/>
          <w:lang w:bidi="ar-DZ"/>
        </w:rPr>
        <w:t xml:space="preserve"> </w:t>
      </w:r>
      <w:r w:rsidR="001612E6" w:rsidRPr="004F1510">
        <w:rPr>
          <w:rFonts w:asciiTheme="majorBidi" w:hAnsiTheme="majorBidi" w:cstheme="majorBidi"/>
          <w:color w:val="FF0000"/>
          <w:rtl/>
          <w:lang w:bidi="ar-DZ"/>
        </w:rPr>
        <w:br/>
      </w:r>
      <w:r w:rsidR="001612E6" w:rsidRPr="004F1510">
        <w:rPr>
          <w:rFonts w:asciiTheme="majorBidi" w:hAnsiTheme="majorBidi" w:cstheme="majorBidi"/>
          <w:color w:val="000000" w:themeColor="text1"/>
          <w:sz w:val="24"/>
          <w:szCs w:val="24"/>
          <w:rtl/>
          <w:lang w:bidi="ar-DZ"/>
        </w:rPr>
        <w:t xml:space="preserve">تأمل الشكل-2- واستنتج اسم كل شبكة؟ </w:t>
      </w:r>
      <w:r w:rsidR="001612E6" w:rsidRPr="004F1510">
        <w:rPr>
          <w:rFonts w:asciiTheme="majorBidi" w:hAnsiTheme="majorBidi" w:cstheme="majorBidi"/>
          <w:sz w:val="24"/>
          <w:szCs w:val="24"/>
        </w:rPr>
        <w:t xml:space="preserve">   </w:t>
      </w:r>
    </w:p>
    <w:p w14:paraId="32F25D6D" w14:textId="77777777" w:rsidR="001612E6" w:rsidRPr="004F1510" w:rsidRDefault="001612E6" w:rsidP="004F1510">
      <w:pPr>
        <w:tabs>
          <w:tab w:val="left" w:pos="4845"/>
        </w:tabs>
        <w:rPr>
          <w:rFonts w:asciiTheme="majorBidi" w:hAnsiTheme="majorBidi" w:cstheme="majorBidi"/>
          <w:sz w:val="24"/>
          <w:szCs w:val="24"/>
        </w:rPr>
      </w:pPr>
      <w:r w:rsidRPr="004F1510">
        <w:rPr>
          <w:rFonts w:asciiTheme="majorBidi" w:hAnsiTheme="majorBidi" w:cstheme="majorBidi"/>
          <w:sz w:val="24"/>
          <w:szCs w:val="24"/>
          <w:rtl/>
        </w:rPr>
        <w:t xml:space="preserve">  </w:t>
      </w:r>
      <w:r w:rsidRPr="004F1510">
        <w:rPr>
          <w:rFonts w:asciiTheme="majorBidi" w:hAnsiTheme="majorBidi" w:cstheme="majorBidi"/>
          <w:sz w:val="24"/>
          <w:szCs w:val="24"/>
          <w:rtl/>
        </w:rPr>
        <w:tab/>
      </w:r>
      <w:r w:rsidRPr="004F1510">
        <w:rPr>
          <w:rFonts w:asciiTheme="majorBidi" w:hAnsiTheme="majorBidi" w:cstheme="majorBidi"/>
          <w:sz w:val="24"/>
          <w:szCs w:val="24"/>
          <w:rtl/>
        </w:rPr>
        <w:tab/>
      </w:r>
    </w:p>
    <w:p w14:paraId="16F6DD2A" w14:textId="77777777" w:rsidR="001612E6" w:rsidRPr="004F1510" w:rsidRDefault="001612E6" w:rsidP="00E9674E">
      <w:pPr>
        <w:spacing w:line="24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4F1510">
        <w:rPr>
          <w:rFonts w:asciiTheme="majorBidi" w:hAnsiTheme="majorBidi" w:cstheme="majorBidi"/>
          <w:sz w:val="24"/>
          <w:szCs w:val="24"/>
          <w:rtl/>
        </w:rPr>
        <w:t xml:space="preserve">الشكل -2-  </w:t>
      </w:r>
      <w:r w:rsidRPr="004F1510">
        <w:rPr>
          <w:rFonts w:asciiTheme="majorBidi" w:hAnsiTheme="majorBidi" w:cstheme="majorBidi"/>
          <w:sz w:val="24"/>
          <w:szCs w:val="24"/>
        </w:rPr>
        <w:t xml:space="preserve">  </w:t>
      </w:r>
      <w:r w:rsidRPr="004F1510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                        </w:t>
      </w:r>
      <w:r w:rsidR="004F1510" w:rsidRPr="004F1510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                  </w:t>
      </w:r>
      <w:r w:rsidRPr="004F1510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 </w:t>
      </w:r>
    </w:p>
    <w:p w14:paraId="178F6170" w14:textId="6BD30609" w:rsidR="00E9674E" w:rsidRDefault="00617EDA" w:rsidP="00EC3881">
      <w:pPr>
        <w:bidi/>
        <w:spacing w:line="360" w:lineRule="auto"/>
        <w:ind w:left="100" w:right="-169"/>
        <w:rPr>
          <w:rFonts w:asciiTheme="majorBidi" w:hAnsiTheme="majorBidi" w:cstheme="majorBidi"/>
          <w:sz w:val="24"/>
          <w:szCs w:val="24"/>
          <w:rtl/>
        </w:rPr>
      </w:pPr>
      <w:r w:rsidRPr="007311FD">
        <w:rPr>
          <w:rFonts w:asciiTheme="majorBidi" w:hAnsiTheme="majorBidi" w:cstheme="majorBidi"/>
          <w:b/>
          <w:bCs/>
          <w:noProof/>
          <w:color w:val="002060"/>
          <w:sz w:val="26"/>
          <w:szCs w:val="26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816448" behindDoc="0" locked="0" layoutInCell="1" allowOverlap="1" wp14:anchorId="125C4F27" wp14:editId="5D7E7441">
                <wp:simplePos x="0" y="0"/>
                <wp:positionH relativeFrom="column">
                  <wp:posOffset>1657350</wp:posOffset>
                </wp:positionH>
                <wp:positionV relativeFrom="paragraph">
                  <wp:posOffset>490220</wp:posOffset>
                </wp:positionV>
                <wp:extent cx="3179445" cy="2457450"/>
                <wp:effectExtent l="0" t="0" r="20955" b="19050"/>
                <wp:wrapNone/>
                <wp:docPr id="51" name="Zone de text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9445" cy="24574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4ECAC9" w14:textId="77777777" w:rsidR="00C86BDC" w:rsidRDefault="00C86BDC" w:rsidP="00130CCE">
                            <w:pPr>
                              <w:ind w:right="155"/>
                              <w:jc w:val="right"/>
                              <w:rPr>
                                <w:rFonts w:ascii="Arial Black" w:eastAsia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lang w:eastAsia="fr-FR" w:bidi="ar-DZ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612E6">
                              <w:rPr>
                                <w:rFonts w:ascii="Arial Black" w:eastAsia="Times New Roman" w:hAnsi="Times New Roman" w:cs="Times New Roman" w:hint="cs"/>
                                <w:color w:val="000000" w:themeColor="text1"/>
                                <w:sz w:val="32"/>
                                <w:szCs w:val="32"/>
                                <w:rtl/>
                                <w:lang w:eastAsia="fr-FR" w:bidi="ar-DZ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أتعلم:</w:t>
                            </w:r>
                          </w:p>
                          <w:p w14:paraId="78C65516" w14:textId="77777777" w:rsidR="00C86BDC" w:rsidRDefault="00C51DA8" w:rsidP="00617EDA">
                            <w:pPr>
                              <w:spacing w:line="360" w:lineRule="auto"/>
                              <w:ind w:right="-144"/>
                              <w:jc w:val="right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7311F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 xml:space="preserve">"  </w:t>
                            </w:r>
                            <w:r w:rsidR="00C86BDC" w:rsidRPr="007311F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lang w:bidi="ar-DZ"/>
                              </w:rPr>
                              <w:t>Wide</w:t>
                            </w:r>
                            <w:proofErr w:type="gramEnd"/>
                            <w:r w:rsidR="00C86BDC" w:rsidRPr="007311F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lang w:bidi="ar-DZ"/>
                              </w:rPr>
                              <w:t xml:space="preserve"> Area Network </w:t>
                            </w:r>
                            <w:r w:rsidR="00C86BDC" w:rsidRPr="007311F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 xml:space="preserve"> " </w:t>
                            </w:r>
                            <w:r w:rsidR="00C86BDC" w:rsidRPr="007311F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lang w:bidi="ar-DZ"/>
                              </w:rPr>
                              <w:t>WAN</w:t>
                            </w:r>
                            <w:r w:rsidR="00C86BDC" w:rsidRPr="007311F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C86BDC" w:rsidRPr="007311F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- </w:t>
                            </w:r>
                            <w:r w:rsidR="00C86BDC" w:rsidRPr="007311F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الشبكة الواسعة   "</w:t>
                            </w:r>
                            <w:r w:rsidR="00C86BDC" w:rsidRPr="007311FD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C86BDC" w:rsidRPr="00C636F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DZ"/>
                              </w:rPr>
                              <w:br/>
                            </w:r>
                            <w:r w:rsidR="00C86BDC" w:rsidRPr="00325582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u w:val="double" w:color="70AD47" w:themeColor="accent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C86BDC" w:rsidRPr="00325582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u w:val="double" w:color="70AD47" w:themeColor="accent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C86BDC" w:rsidRPr="00325582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u w:val="double" w:color="70AD47" w:themeColor="accent6"/>
                                <w:rtl/>
                                <w:lang w:bidi="ar-DZ"/>
                              </w:rPr>
                              <w:t xml:space="preserve">تستعمل في الربط </w:t>
                            </w:r>
                            <w:r w:rsidR="00C86BDC" w:rsidRPr="007311FD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u w:val="double" w:color="70AD47" w:themeColor="accent6"/>
                                <w:rtl/>
                                <w:lang w:bidi="ar-DZ"/>
                              </w:rPr>
                              <w:t xml:space="preserve">بين الدول والقارات </w:t>
                            </w:r>
                            <w:r w:rsidR="00325582" w:rsidRPr="007311FD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4"/>
                                <w:szCs w:val="24"/>
                                <w:u w:val="double" w:color="70AD47" w:themeColor="accent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25582" w:rsidRPr="00325582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u w:val="double" w:color="70AD47" w:themeColor="accent6"/>
                                <w:rtl/>
                                <w:lang w:bidi="ar-DZ"/>
                              </w:rPr>
                              <w:t xml:space="preserve">                             </w:t>
                            </w:r>
                            <w:r w:rsidR="00C86BDC" w:rsidRPr="00325582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u w:val="double" w:color="70AD47" w:themeColor="accent6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14:paraId="6BBB258D" w14:textId="77777777" w:rsidR="00C86BDC" w:rsidRDefault="00C86BDC" w:rsidP="00BD1095">
                            <w:pPr>
                              <w:spacing w:line="480" w:lineRule="auto"/>
                              <w:ind w:right="-144"/>
                              <w:jc w:val="right"/>
                              <w:rPr>
                                <w:rFonts w:asciiTheme="majorBidi" w:hAnsiTheme="majorBidi" w:cstheme="majorBidi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C636F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  <w:t xml:space="preserve"> </w:t>
                            </w:r>
                            <w:r w:rsidR="00C51DA8" w:rsidRPr="00C51DA8">
                              <w:rPr>
                                <w:rFonts w:asciiTheme="majorBidi" w:hAnsiTheme="majorBidi" w:cstheme="majorBidi" w:hint="cs"/>
                                <w:rtl/>
                                <w:lang w:bidi="ar-DZ"/>
                              </w:rPr>
                              <w:t>"</w:t>
                            </w:r>
                            <w:r w:rsidRPr="007311FD">
                              <w:rPr>
                                <w:rFonts w:asciiTheme="majorBidi" w:hAnsiTheme="majorBidi" w:cstheme="majorBidi"/>
                                <w:color w:val="000000" w:themeColor="text1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spellStart"/>
                            <w:r w:rsidRPr="007311FD">
                              <w:rPr>
                                <w:rFonts w:asciiTheme="majorBidi" w:hAnsiTheme="majorBidi" w:cstheme="majorBidi"/>
                                <w:color w:val="000000" w:themeColor="text1"/>
                                <w:lang w:bidi="ar-DZ"/>
                              </w:rPr>
                              <w:t>Metropolitan</w:t>
                            </w:r>
                            <w:proofErr w:type="spellEnd"/>
                            <w:r w:rsidRPr="007311FD">
                              <w:rPr>
                                <w:rFonts w:asciiTheme="majorBidi" w:hAnsiTheme="majorBidi" w:cstheme="majorBidi"/>
                                <w:color w:val="000000" w:themeColor="text1"/>
                                <w:lang w:bidi="ar-DZ"/>
                              </w:rPr>
                              <w:t xml:space="preserve"> Area Network</w:t>
                            </w:r>
                            <w:r w:rsidRPr="007311FD">
                              <w:rPr>
                                <w:rFonts w:asciiTheme="majorBidi" w:hAnsiTheme="majorBidi" w:cstheme="majorBidi"/>
                                <w:color w:val="000000" w:themeColor="text1"/>
                                <w:rtl/>
                                <w:lang w:bidi="ar-DZ"/>
                              </w:rPr>
                              <w:t>"</w:t>
                            </w:r>
                            <w:r w:rsidRPr="007311FD">
                              <w:rPr>
                                <w:rFonts w:asciiTheme="majorBidi" w:hAnsiTheme="majorBidi" w:cstheme="majorBidi"/>
                                <w:color w:val="000000" w:themeColor="text1"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 w:rsidRPr="007311F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lang w:bidi="ar-DZ"/>
                              </w:rPr>
                              <w:t>MAN</w:t>
                            </w:r>
                            <w:r w:rsidRPr="007311F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-</w:t>
                            </w:r>
                            <w:r w:rsidRPr="007311F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الشبكة</w:t>
                            </w:r>
                            <w:proofErr w:type="gramEnd"/>
                            <w:r w:rsidRPr="007311F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الإقليمية</w:t>
                            </w:r>
                            <w:r w:rsidRPr="00C636FF">
                              <w:rPr>
                                <w:rFonts w:asciiTheme="majorBidi" w:hAnsiTheme="majorBidi" w:cstheme="majorBidi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C636F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DZ"/>
                              </w:rPr>
                              <w:br/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25582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u w:val="double" w:color="70AD47" w:themeColor="accent6"/>
                                <w:rtl/>
                                <w:lang w:bidi="ar-DZ"/>
                              </w:rPr>
                              <w:t xml:space="preserve">تستعمل </w:t>
                            </w:r>
                            <w:r w:rsidRPr="007311FD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u w:val="double" w:color="70AD47" w:themeColor="accent6"/>
                                <w:rtl/>
                                <w:lang w:bidi="ar-DZ"/>
                              </w:rPr>
                              <w:t xml:space="preserve">في الجامعات ، المدن ،الربط بين </w:t>
                            </w:r>
                            <w:r w:rsidR="00025839" w:rsidRPr="007311FD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u w:val="double" w:color="70AD47" w:themeColor="accent6"/>
                                <w:rtl/>
                                <w:lang w:bidi="ar-DZ"/>
                              </w:rPr>
                              <w:t>ا</w:t>
                            </w:r>
                            <w:r w:rsidRPr="007311FD">
                              <w:rPr>
                                <w:rFonts w:asciiTheme="majorBidi" w:hAnsiTheme="majorBidi" w:cstheme="majorBidi"/>
                                <w:color w:val="000000" w:themeColor="text1"/>
                                <w:u w:val="double" w:color="70AD47" w:themeColor="accent6"/>
                                <w:rtl/>
                                <w:lang w:bidi="ar-DZ"/>
                              </w:rPr>
                              <w:t>لأحياء</w:t>
                            </w:r>
                            <w:r w:rsidR="00BD1095" w:rsidRPr="007311FD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u w:val="double" w:color="70AD47" w:themeColor="accent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BD1095">
                              <w:rPr>
                                <w:rFonts w:asciiTheme="majorBidi" w:hAnsiTheme="majorBidi" w:cstheme="majorBidi" w:hint="cs"/>
                                <w:color w:val="FF0000"/>
                                <w:u w:val="double" w:color="70AD47" w:themeColor="accent6"/>
                                <w:rtl/>
                                <w:lang w:bidi="ar-DZ"/>
                              </w:rPr>
                              <w:t xml:space="preserve">                     </w:t>
                            </w:r>
                          </w:p>
                          <w:p w14:paraId="059C761B" w14:textId="77777777" w:rsidR="00C86BDC" w:rsidRPr="007311FD" w:rsidRDefault="00C86BDC" w:rsidP="00617EDA">
                            <w:pPr>
                              <w:spacing w:line="240" w:lineRule="auto"/>
                              <w:ind w:right="-129"/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C51DA8">
                              <w:rPr>
                                <w:rFonts w:asciiTheme="majorBidi" w:hAnsiTheme="majorBidi" w:cstheme="majorBidi"/>
                                <w:lang w:bidi="ar-DZ"/>
                              </w:rPr>
                              <w:t xml:space="preserve"> </w:t>
                            </w:r>
                            <w:r w:rsidRPr="007311FD"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 w:rsidR="00C51DA8" w:rsidRPr="007311F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"</w:t>
                            </w:r>
                            <w:r w:rsidRPr="007311FD"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  <w:t xml:space="preserve"> </w:t>
                            </w:r>
                            <w:r w:rsidRPr="007311FD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7311FD"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  <w:t>Local</w:t>
                            </w:r>
                            <w:proofErr w:type="gramEnd"/>
                            <w:r w:rsidRPr="007311FD"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  <w:t xml:space="preserve"> Area Network</w:t>
                            </w:r>
                            <w:r w:rsidRPr="007311FD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 " </w:t>
                            </w:r>
                            <w:r w:rsidRPr="007311FD"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  <w:t>LAN</w:t>
                            </w:r>
                            <w:r w:rsidRPr="007311F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- </w:t>
                            </w:r>
                            <w:r w:rsidRPr="007311F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</w:t>
                            </w:r>
                            <w:r w:rsidRPr="007311F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لشبكة المحلية </w:t>
                            </w:r>
                            <w:r w:rsidRPr="007311F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" </w:t>
                            </w:r>
                          </w:p>
                          <w:p w14:paraId="5E6BA23A" w14:textId="77777777" w:rsidR="00C86BDC" w:rsidRPr="00325582" w:rsidRDefault="00C86BDC" w:rsidP="00C51DA8">
                            <w:pPr>
                              <w:ind w:right="-129"/>
                              <w:jc w:val="right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u w:val="double" w:color="70AD47" w:themeColor="accent6"/>
                              </w:rPr>
                            </w:pPr>
                            <w:r w:rsidRPr="00325582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u w:val="double" w:color="70AD47" w:themeColor="accent6"/>
                                <w:rtl/>
                              </w:rPr>
                              <w:t xml:space="preserve">هي أبسط أنواع الشبكات، </w:t>
                            </w:r>
                            <w:r w:rsidRPr="00325582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u w:val="double" w:color="70AD47" w:themeColor="accent6"/>
                                <w:rtl/>
                                <w:lang w:bidi="ar-DZ"/>
                              </w:rPr>
                              <w:t xml:space="preserve">تتواجد </w:t>
                            </w:r>
                            <w:r w:rsidRPr="007311FD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4"/>
                                <w:szCs w:val="24"/>
                                <w:u w:val="double" w:color="70AD47" w:themeColor="accent6"/>
                                <w:rtl/>
                                <w:lang w:bidi="ar-DZ"/>
                              </w:rPr>
                              <w:t>داخل منزل</w:t>
                            </w:r>
                            <w:r w:rsidRPr="007311FD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u w:val="double" w:color="70AD47" w:themeColor="accent6"/>
                                <w:rtl/>
                                <w:lang w:bidi="ar-DZ"/>
                              </w:rPr>
                              <w:t xml:space="preserve">، </w:t>
                            </w:r>
                            <w:r w:rsidR="00C51DA8" w:rsidRPr="007311FD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4"/>
                                <w:szCs w:val="24"/>
                                <w:u w:val="double" w:color="70AD47" w:themeColor="accent6"/>
                                <w:rtl/>
                                <w:lang w:bidi="ar-DZ"/>
                              </w:rPr>
                              <w:t>مكتب،</w:t>
                            </w:r>
                            <w:r w:rsidR="00025839" w:rsidRPr="007311FD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4"/>
                                <w:szCs w:val="24"/>
                                <w:u w:val="double" w:color="70AD47" w:themeColor="accent6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 w:rsidR="00025839" w:rsidRPr="007311FD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u w:val="double" w:color="70AD47" w:themeColor="accent6"/>
                                <w:rtl/>
                                <w:lang w:bidi="ar-DZ"/>
                              </w:rPr>
                              <w:t>مخبر،.</w:t>
                            </w:r>
                            <w:r w:rsidR="00025839" w:rsidRPr="00325582">
                              <w:rPr>
                                <w:rFonts w:asciiTheme="majorBidi" w:hAnsiTheme="majorBidi" w:cstheme="majorBidi"/>
                                <w:color w:val="FF0000"/>
                                <w:sz w:val="24"/>
                                <w:szCs w:val="24"/>
                                <w:u w:val="double" w:color="70AD47" w:themeColor="accent6"/>
                                <w:rtl/>
                                <w:lang w:bidi="ar-DZ"/>
                              </w:rPr>
                              <w:t>.</w:t>
                            </w:r>
                            <w:r w:rsidRPr="00325582">
                              <w:rPr>
                                <w:rFonts w:asciiTheme="majorBidi" w:hAnsiTheme="majorBidi" w:cstheme="majorBidi"/>
                                <w:color w:val="FF0000"/>
                                <w:sz w:val="24"/>
                                <w:szCs w:val="24"/>
                                <w:u w:val="double" w:color="70AD47" w:themeColor="accent6"/>
                                <w:rtl/>
                                <w:lang w:bidi="ar-DZ"/>
                              </w:rPr>
                              <w:t>.</w:t>
                            </w:r>
                            <w:proofErr w:type="gramEnd"/>
                            <w:r w:rsidR="00325582" w:rsidRPr="00325582">
                              <w:rPr>
                                <w:rFonts w:asciiTheme="majorBidi" w:hAnsiTheme="majorBidi" w:cstheme="majorBidi" w:hint="cs"/>
                                <w:color w:val="FF0000"/>
                                <w:sz w:val="24"/>
                                <w:szCs w:val="24"/>
                                <w:u w:val="double" w:color="70AD47" w:themeColor="accent6"/>
                                <w:rtl/>
                                <w:lang w:bidi="ar-DZ"/>
                              </w:rPr>
                              <w:t xml:space="preserve">   </w:t>
                            </w:r>
                          </w:p>
                          <w:p w14:paraId="623B82A7" w14:textId="77777777" w:rsidR="00C86BDC" w:rsidRPr="00C636FF" w:rsidRDefault="00C86BDC" w:rsidP="00DD08E5">
                            <w:pPr>
                              <w:ind w:right="-144"/>
                              <w:jc w:val="right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C636F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DZ"/>
                              </w:rPr>
                              <w:br/>
                            </w:r>
                            <w:r w:rsidRPr="00C636F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  <w:br/>
                            </w:r>
                            <w:r w:rsidRPr="00C636F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DZ"/>
                              </w:rPr>
                              <w:br/>
                            </w:r>
                            <w:r w:rsidRPr="00C636F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DZ"/>
                              </w:rPr>
                              <w:br/>
                            </w:r>
                            <w:r w:rsidRPr="00C636F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DZ"/>
                              </w:rPr>
                              <w:br/>
                            </w:r>
                            <w:r w:rsidRPr="00C636F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DZ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C4F27" id="Zone de texte 51" o:spid="_x0000_s1030" type="#_x0000_t202" style="position:absolute;left:0;text-align:left;margin-left:130.5pt;margin-top:38.6pt;width:250.35pt;height:193.5pt;z-index:251816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" fillcolor="#e2efd9 [665]" strokecolor="#70ad47 [3209]" strokeweight=".5pt">
                <v:textbox>
                  <w:txbxContent>
                    <w:p w14:paraId="5B4ECAC9" w14:textId="77777777" w:rsidR="00C86BDC" w:rsidRDefault="00C86BDC" w:rsidP="00130CCE">
                      <w:pPr>
                        <w:ind w:right="155"/>
                        <w:jc w:val="right"/>
                        <w:rPr>
                          <w:rFonts w:ascii="Arial Black" w:eastAsia="Times New Roman" w:hAnsi="Times New Roman" w:cs="Times New Roman"/>
                          <w:color w:val="000000" w:themeColor="text1"/>
                          <w:sz w:val="32"/>
                          <w:szCs w:val="32"/>
                          <w:lang w:eastAsia="fr-FR" w:bidi="ar-DZ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612E6">
                        <w:rPr>
                          <w:rFonts w:ascii="Arial Black" w:eastAsia="Times New Roman" w:hAnsi="Times New Roman" w:cs="Times New Roman" w:hint="cs"/>
                          <w:color w:val="000000" w:themeColor="text1"/>
                          <w:sz w:val="32"/>
                          <w:szCs w:val="32"/>
                          <w:rtl/>
                          <w:lang w:eastAsia="fr-FR" w:bidi="ar-DZ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أتعلم:</w:t>
                      </w:r>
                    </w:p>
                    <w:p w14:paraId="78C65516" w14:textId="77777777" w:rsidR="00C86BDC" w:rsidRDefault="00C51DA8" w:rsidP="00617EDA">
                      <w:pPr>
                        <w:spacing w:line="360" w:lineRule="auto"/>
                        <w:ind w:right="-144"/>
                        <w:jc w:val="right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DZ"/>
                        </w:rPr>
                      </w:pPr>
                      <w:proofErr w:type="gramStart"/>
                      <w:r w:rsidRPr="007311FD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 xml:space="preserve">"  </w:t>
                      </w:r>
                      <w:r w:rsidR="00C86BDC" w:rsidRPr="007311FD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lang w:bidi="ar-DZ"/>
                        </w:rPr>
                        <w:t>Wide</w:t>
                      </w:r>
                      <w:proofErr w:type="gramEnd"/>
                      <w:r w:rsidR="00C86BDC" w:rsidRPr="007311FD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lang w:bidi="ar-DZ"/>
                        </w:rPr>
                        <w:t xml:space="preserve"> Area Network </w:t>
                      </w:r>
                      <w:r w:rsidR="00C86BDC" w:rsidRPr="007311FD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 xml:space="preserve"> " </w:t>
                      </w:r>
                      <w:r w:rsidR="00C86BDC" w:rsidRPr="007311FD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lang w:bidi="ar-DZ"/>
                        </w:rPr>
                        <w:t>WAN</w:t>
                      </w:r>
                      <w:r w:rsidR="00C86BDC" w:rsidRPr="007311FD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C86BDC" w:rsidRPr="007311FD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 xml:space="preserve">- </w:t>
                      </w:r>
                      <w:r w:rsidR="00C86BDC" w:rsidRPr="007311FD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>الشبكة الواسعة   "</w:t>
                      </w:r>
                      <w:r w:rsidR="00C86BDC" w:rsidRPr="007311FD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C86BDC" w:rsidRPr="00C636FF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DZ"/>
                        </w:rPr>
                        <w:br/>
                      </w:r>
                      <w:r w:rsidR="00C86BDC" w:rsidRPr="00325582">
                        <w:rPr>
                          <w:rFonts w:asciiTheme="majorBidi" w:hAnsiTheme="majorBidi" w:cstheme="majorBidi"/>
                          <w:sz w:val="24"/>
                          <w:szCs w:val="24"/>
                          <w:u w:val="double" w:color="70AD47" w:themeColor="accent6"/>
                          <w:rtl/>
                          <w:lang w:bidi="ar-DZ"/>
                        </w:rPr>
                        <w:t xml:space="preserve"> </w:t>
                      </w:r>
                      <w:r w:rsidR="00C86BDC" w:rsidRPr="00325582">
                        <w:rPr>
                          <w:rFonts w:asciiTheme="majorBidi" w:hAnsiTheme="majorBidi" w:cstheme="majorBidi" w:hint="cs"/>
                          <w:sz w:val="24"/>
                          <w:szCs w:val="24"/>
                          <w:u w:val="double" w:color="70AD47" w:themeColor="accent6"/>
                          <w:rtl/>
                          <w:lang w:bidi="ar-DZ"/>
                        </w:rPr>
                        <w:t xml:space="preserve"> </w:t>
                      </w:r>
                      <w:r w:rsidR="00C86BDC" w:rsidRPr="00325582">
                        <w:rPr>
                          <w:rFonts w:asciiTheme="majorBidi" w:hAnsiTheme="majorBidi" w:cstheme="majorBidi"/>
                          <w:sz w:val="24"/>
                          <w:szCs w:val="24"/>
                          <w:u w:val="double" w:color="70AD47" w:themeColor="accent6"/>
                          <w:rtl/>
                          <w:lang w:bidi="ar-DZ"/>
                        </w:rPr>
                        <w:t xml:space="preserve">تستعمل في الربط </w:t>
                      </w:r>
                      <w:r w:rsidR="00C86BDC" w:rsidRPr="007311FD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u w:val="double" w:color="70AD47" w:themeColor="accent6"/>
                          <w:rtl/>
                          <w:lang w:bidi="ar-DZ"/>
                        </w:rPr>
                        <w:t xml:space="preserve">بين الدول والقارات </w:t>
                      </w:r>
                      <w:r w:rsidR="00325582" w:rsidRPr="007311FD">
                        <w:rPr>
                          <w:rFonts w:asciiTheme="majorBidi" w:hAnsiTheme="majorBidi" w:cstheme="majorBidi" w:hint="cs"/>
                          <w:color w:val="000000" w:themeColor="text1"/>
                          <w:sz w:val="24"/>
                          <w:szCs w:val="24"/>
                          <w:u w:val="double" w:color="70AD47" w:themeColor="accent6"/>
                          <w:rtl/>
                          <w:lang w:bidi="ar-DZ"/>
                        </w:rPr>
                        <w:t xml:space="preserve"> </w:t>
                      </w:r>
                      <w:r w:rsidR="00325582" w:rsidRPr="00325582">
                        <w:rPr>
                          <w:rFonts w:asciiTheme="majorBidi" w:hAnsiTheme="majorBidi" w:cstheme="majorBidi" w:hint="cs"/>
                          <w:sz w:val="24"/>
                          <w:szCs w:val="24"/>
                          <w:u w:val="double" w:color="70AD47" w:themeColor="accent6"/>
                          <w:rtl/>
                          <w:lang w:bidi="ar-DZ"/>
                        </w:rPr>
                        <w:t xml:space="preserve">                             </w:t>
                      </w:r>
                      <w:r w:rsidR="00C86BDC" w:rsidRPr="00325582">
                        <w:rPr>
                          <w:rFonts w:asciiTheme="majorBidi" w:hAnsiTheme="majorBidi" w:cstheme="majorBidi"/>
                          <w:sz w:val="24"/>
                          <w:szCs w:val="24"/>
                          <w:u w:val="double" w:color="70AD47" w:themeColor="accent6"/>
                          <w:rtl/>
                          <w:lang w:bidi="ar-DZ"/>
                        </w:rPr>
                        <w:t xml:space="preserve"> </w:t>
                      </w:r>
                    </w:p>
                    <w:p w14:paraId="6BBB258D" w14:textId="77777777" w:rsidR="00C86BDC" w:rsidRDefault="00C86BDC" w:rsidP="00BD1095">
                      <w:pPr>
                        <w:spacing w:line="480" w:lineRule="auto"/>
                        <w:ind w:right="-144"/>
                        <w:jc w:val="right"/>
                        <w:rPr>
                          <w:rFonts w:asciiTheme="majorBidi" w:hAnsiTheme="majorBidi" w:cstheme="majorBidi"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C636FF"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DZ"/>
                        </w:rPr>
                        <w:t xml:space="preserve"> </w:t>
                      </w:r>
                      <w:r w:rsidR="00C51DA8" w:rsidRPr="00C51DA8">
                        <w:rPr>
                          <w:rFonts w:asciiTheme="majorBidi" w:hAnsiTheme="majorBidi" w:cstheme="majorBidi" w:hint="cs"/>
                          <w:rtl/>
                          <w:lang w:bidi="ar-DZ"/>
                        </w:rPr>
                        <w:t>"</w:t>
                      </w:r>
                      <w:r w:rsidRPr="007311FD">
                        <w:rPr>
                          <w:rFonts w:asciiTheme="majorBidi" w:hAnsiTheme="majorBidi" w:cstheme="majorBidi"/>
                          <w:color w:val="000000" w:themeColor="text1"/>
                          <w:rtl/>
                          <w:lang w:bidi="ar-DZ"/>
                        </w:rPr>
                        <w:t xml:space="preserve"> </w:t>
                      </w:r>
                      <w:proofErr w:type="spellStart"/>
                      <w:r w:rsidRPr="007311FD">
                        <w:rPr>
                          <w:rFonts w:asciiTheme="majorBidi" w:hAnsiTheme="majorBidi" w:cstheme="majorBidi"/>
                          <w:color w:val="000000" w:themeColor="text1"/>
                          <w:lang w:bidi="ar-DZ"/>
                        </w:rPr>
                        <w:t>Metropolitan</w:t>
                      </w:r>
                      <w:proofErr w:type="spellEnd"/>
                      <w:r w:rsidRPr="007311FD">
                        <w:rPr>
                          <w:rFonts w:asciiTheme="majorBidi" w:hAnsiTheme="majorBidi" w:cstheme="majorBidi"/>
                          <w:color w:val="000000" w:themeColor="text1"/>
                          <w:lang w:bidi="ar-DZ"/>
                        </w:rPr>
                        <w:t xml:space="preserve"> Area Network</w:t>
                      </w:r>
                      <w:r w:rsidRPr="007311FD">
                        <w:rPr>
                          <w:rFonts w:asciiTheme="majorBidi" w:hAnsiTheme="majorBidi" w:cstheme="majorBidi"/>
                          <w:color w:val="000000" w:themeColor="text1"/>
                          <w:rtl/>
                          <w:lang w:bidi="ar-DZ"/>
                        </w:rPr>
                        <w:t>"</w:t>
                      </w:r>
                      <w:r w:rsidRPr="007311FD">
                        <w:rPr>
                          <w:rFonts w:asciiTheme="majorBidi" w:hAnsiTheme="majorBidi" w:cstheme="majorBidi"/>
                          <w:color w:val="000000" w:themeColor="text1"/>
                          <w:lang w:bidi="ar-DZ"/>
                        </w:rPr>
                        <w:t xml:space="preserve"> </w:t>
                      </w:r>
                      <w:proofErr w:type="gramStart"/>
                      <w:r w:rsidRPr="007311FD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lang w:bidi="ar-DZ"/>
                        </w:rPr>
                        <w:t>MAN</w:t>
                      </w:r>
                      <w:r w:rsidRPr="007311FD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>-</w:t>
                      </w:r>
                      <w:r w:rsidRPr="007311FD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 xml:space="preserve"> الشبكة</w:t>
                      </w:r>
                      <w:proofErr w:type="gramEnd"/>
                      <w:r w:rsidRPr="007311FD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 xml:space="preserve"> الإقليمية</w:t>
                      </w:r>
                      <w:r w:rsidRPr="00C636FF">
                        <w:rPr>
                          <w:rFonts w:asciiTheme="majorBidi" w:hAnsiTheme="majorBidi" w:cstheme="majorBidi"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C636FF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DZ"/>
                        </w:rPr>
                        <w:br/>
                      </w:r>
                      <w:r>
                        <w:rPr>
                          <w:rFonts w:asciiTheme="majorBidi" w:hAnsiTheme="majorBidi" w:cstheme="majorBidi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25582">
                        <w:rPr>
                          <w:rFonts w:asciiTheme="majorBidi" w:hAnsiTheme="majorBidi" w:cstheme="majorBidi"/>
                          <w:sz w:val="24"/>
                          <w:szCs w:val="24"/>
                          <w:u w:val="double" w:color="70AD47" w:themeColor="accent6"/>
                          <w:rtl/>
                          <w:lang w:bidi="ar-DZ"/>
                        </w:rPr>
                        <w:t xml:space="preserve">تستعمل </w:t>
                      </w:r>
                      <w:r w:rsidRPr="007311FD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u w:val="double" w:color="70AD47" w:themeColor="accent6"/>
                          <w:rtl/>
                          <w:lang w:bidi="ar-DZ"/>
                        </w:rPr>
                        <w:t xml:space="preserve">في الجامعات ، المدن ،الربط بين </w:t>
                      </w:r>
                      <w:r w:rsidR="00025839" w:rsidRPr="007311FD">
                        <w:rPr>
                          <w:rFonts w:asciiTheme="majorBidi" w:hAnsiTheme="majorBidi" w:cstheme="majorBidi" w:hint="cs"/>
                          <w:color w:val="000000" w:themeColor="text1"/>
                          <w:u w:val="double" w:color="70AD47" w:themeColor="accent6"/>
                          <w:rtl/>
                          <w:lang w:bidi="ar-DZ"/>
                        </w:rPr>
                        <w:t>ا</w:t>
                      </w:r>
                      <w:r w:rsidRPr="007311FD">
                        <w:rPr>
                          <w:rFonts w:asciiTheme="majorBidi" w:hAnsiTheme="majorBidi" w:cstheme="majorBidi"/>
                          <w:color w:val="000000" w:themeColor="text1"/>
                          <w:u w:val="double" w:color="70AD47" w:themeColor="accent6"/>
                          <w:rtl/>
                          <w:lang w:bidi="ar-DZ"/>
                        </w:rPr>
                        <w:t>لأحياء</w:t>
                      </w:r>
                      <w:r w:rsidR="00BD1095" w:rsidRPr="007311FD">
                        <w:rPr>
                          <w:rFonts w:asciiTheme="majorBidi" w:hAnsiTheme="majorBidi" w:cstheme="majorBidi" w:hint="cs"/>
                          <w:color w:val="000000" w:themeColor="text1"/>
                          <w:u w:val="double" w:color="70AD47" w:themeColor="accent6"/>
                          <w:rtl/>
                          <w:lang w:bidi="ar-DZ"/>
                        </w:rPr>
                        <w:t xml:space="preserve"> </w:t>
                      </w:r>
                      <w:r w:rsidR="00BD1095">
                        <w:rPr>
                          <w:rFonts w:asciiTheme="majorBidi" w:hAnsiTheme="majorBidi" w:cstheme="majorBidi" w:hint="cs"/>
                          <w:color w:val="FF0000"/>
                          <w:u w:val="double" w:color="70AD47" w:themeColor="accent6"/>
                          <w:rtl/>
                          <w:lang w:bidi="ar-DZ"/>
                        </w:rPr>
                        <w:t xml:space="preserve">                     </w:t>
                      </w:r>
                    </w:p>
                    <w:p w14:paraId="059C761B" w14:textId="77777777" w:rsidR="00C86BDC" w:rsidRPr="007311FD" w:rsidRDefault="00C86BDC" w:rsidP="00617EDA">
                      <w:pPr>
                        <w:spacing w:line="240" w:lineRule="auto"/>
                        <w:ind w:right="-129"/>
                        <w:jc w:val="right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 w:rsidRPr="00C51DA8">
                        <w:rPr>
                          <w:rFonts w:asciiTheme="majorBidi" w:hAnsiTheme="majorBidi" w:cstheme="majorBidi"/>
                          <w:lang w:bidi="ar-DZ"/>
                        </w:rPr>
                        <w:t xml:space="preserve"> </w:t>
                      </w:r>
                      <w:r w:rsidRPr="007311FD"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  <w:t xml:space="preserve"> </w:t>
                      </w:r>
                      <w:proofErr w:type="gramStart"/>
                      <w:r w:rsidR="00C51DA8" w:rsidRPr="007311FD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"</w:t>
                      </w:r>
                      <w:r w:rsidRPr="007311FD"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  <w:t xml:space="preserve"> </w:t>
                      </w:r>
                      <w:r w:rsidRPr="007311FD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Pr="007311FD"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  <w:t>Local</w:t>
                      </w:r>
                      <w:proofErr w:type="gramEnd"/>
                      <w:r w:rsidRPr="007311FD"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  <w:t xml:space="preserve"> Area Network</w:t>
                      </w:r>
                      <w:r w:rsidRPr="007311FD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 xml:space="preserve"> " </w:t>
                      </w:r>
                      <w:r w:rsidRPr="007311FD"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  <w:t>LAN</w:t>
                      </w:r>
                      <w:r w:rsidRPr="007311FD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- </w:t>
                      </w:r>
                      <w:r w:rsidRPr="007311FD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</w:t>
                      </w:r>
                      <w:r w:rsidRPr="007311FD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 xml:space="preserve">لشبكة المحلية </w:t>
                      </w:r>
                      <w:r w:rsidRPr="007311FD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" </w:t>
                      </w:r>
                    </w:p>
                    <w:p w14:paraId="5E6BA23A" w14:textId="77777777" w:rsidR="00C86BDC" w:rsidRPr="00325582" w:rsidRDefault="00C86BDC" w:rsidP="00C51DA8">
                      <w:pPr>
                        <w:ind w:right="-129"/>
                        <w:jc w:val="right"/>
                        <w:rPr>
                          <w:rFonts w:asciiTheme="majorBidi" w:hAnsiTheme="majorBidi" w:cstheme="majorBidi"/>
                          <w:sz w:val="24"/>
                          <w:szCs w:val="24"/>
                          <w:u w:val="double" w:color="70AD47" w:themeColor="accent6"/>
                        </w:rPr>
                      </w:pPr>
                      <w:r w:rsidRPr="00325582">
                        <w:rPr>
                          <w:rFonts w:asciiTheme="majorBidi" w:hAnsiTheme="majorBidi" w:cstheme="majorBidi"/>
                          <w:sz w:val="24"/>
                          <w:szCs w:val="24"/>
                          <w:u w:val="double" w:color="70AD47" w:themeColor="accent6"/>
                          <w:rtl/>
                        </w:rPr>
                        <w:t xml:space="preserve">هي أبسط أنواع الشبكات، </w:t>
                      </w:r>
                      <w:r w:rsidRPr="00325582">
                        <w:rPr>
                          <w:rFonts w:asciiTheme="majorBidi" w:hAnsiTheme="majorBidi" w:cstheme="majorBidi" w:hint="cs"/>
                          <w:sz w:val="24"/>
                          <w:szCs w:val="24"/>
                          <w:u w:val="double" w:color="70AD47" w:themeColor="accent6"/>
                          <w:rtl/>
                          <w:lang w:bidi="ar-DZ"/>
                        </w:rPr>
                        <w:t xml:space="preserve">تتواجد </w:t>
                      </w:r>
                      <w:r w:rsidRPr="007311FD">
                        <w:rPr>
                          <w:rFonts w:asciiTheme="majorBidi" w:hAnsiTheme="majorBidi" w:cstheme="majorBidi" w:hint="cs"/>
                          <w:color w:val="000000" w:themeColor="text1"/>
                          <w:sz w:val="24"/>
                          <w:szCs w:val="24"/>
                          <w:u w:val="double" w:color="70AD47" w:themeColor="accent6"/>
                          <w:rtl/>
                          <w:lang w:bidi="ar-DZ"/>
                        </w:rPr>
                        <w:t>داخل منزل</w:t>
                      </w:r>
                      <w:r w:rsidRPr="007311FD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u w:val="double" w:color="70AD47" w:themeColor="accent6"/>
                          <w:rtl/>
                          <w:lang w:bidi="ar-DZ"/>
                        </w:rPr>
                        <w:t xml:space="preserve">، </w:t>
                      </w:r>
                      <w:r w:rsidR="00C51DA8" w:rsidRPr="007311FD">
                        <w:rPr>
                          <w:rFonts w:asciiTheme="majorBidi" w:hAnsiTheme="majorBidi" w:cstheme="majorBidi" w:hint="cs"/>
                          <w:color w:val="000000" w:themeColor="text1"/>
                          <w:sz w:val="24"/>
                          <w:szCs w:val="24"/>
                          <w:u w:val="double" w:color="70AD47" w:themeColor="accent6"/>
                          <w:rtl/>
                          <w:lang w:bidi="ar-DZ"/>
                        </w:rPr>
                        <w:t>مكتب،</w:t>
                      </w:r>
                      <w:r w:rsidR="00025839" w:rsidRPr="007311FD">
                        <w:rPr>
                          <w:rFonts w:asciiTheme="majorBidi" w:hAnsiTheme="majorBidi" w:cstheme="majorBidi" w:hint="cs"/>
                          <w:color w:val="000000" w:themeColor="text1"/>
                          <w:sz w:val="24"/>
                          <w:szCs w:val="24"/>
                          <w:u w:val="double" w:color="70AD47" w:themeColor="accent6"/>
                          <w:rtl/>
                          <w:lang w:bidi="ar-DZ"/>
                        </w:rPr>
                        <w:t xml:space="preserve"> </w:t>
                      </w:r>
                      <w:proofErr w:type="gramStart"/>
                      <w:r w:rsidR="00025839" w:rsidRPr="007311FD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u w:val="double" w:color="70AD47" w:themeColor="accent6"/>
                          <w:rtl/>
                          <w:lang w:bidi="ar-DZ"/>
                        </w:rPr>
                        <w:t>مخبر،.</w:t>
                      </w:r>
                      <w:r w:rsidR="00025839" w:rsidRPr="00325582">
                        <w:rPr>
                          <w:rFonts w:asciiTheme="majorBidi" w:hAnsiTheme="majorBidi" w:cstheme="majorBidi"/>
                          <w:color w:val="FF0000"/>
                          <w:sz w:val="24"/>
                          <w:szCs w:val="24"/>
                          <w:u w:val="double" w:color="70AD47" w:themeColor="accent6"/>
                          <w:rtl/>
                          <w:lang w:bidi="ar-DZ"/>
                        </w:rPr>
                        <w:t>.</w:t>
                      </w:r>
                      <w:r w:rsidRPr="00325582">
                        <w:rPr>
                          <w:rFonts w:asciiTheme="majorBidi" w:hAnsiTheme="majorBidi" w:cstheme="majorBidi"/>
                          <w:color w:val="FF0000"/>
                          <w:sz w:val="24"/>
                          <w:szCs w:val="24"/>
                          <w:u w:val="double" w:color="70AD47" w:themeColor="accent6"/>
                          <w:rtl/>
                          <w:lang w:bidi="ar-DZ"/>
                        </w:rPr>
                        <w:t>.</w:t>
                      </w:r>
                      <w:proofErr w:type="gramEnd"/>
                      <w:r w:rsidR="00325582" w:rsidRPr="00325582">
                        <w:rPr>
                          <w:rFonts w:asciiTheme="majorBidi" w:hAnsiTheme="majorBidi" w:cstheme="majorBidi" w:hint="cs"/>
                          <w:color w:val="FF0000"/>
                          <w:sz w:val="24"/>
                          <w:szCs w:val="24"/>
                          <w:u w:val="double" w:color="70AD47" w:themeColor="accent6"/>
                          <w:rtl/>
                          <w:lang w:bidi="ar-DZ"/>
                        </w:rPr>
                        <w:t xml:space="preserve">   </w:t>
                      </w:r>
                    </w:p>
                    <w:p w14:paraId="623B82A7" w14:textId="77777777" w:rsidR="00C86BDC" w:rsidRPr="00C636FF" w:rsidRDefault="00C86BDC" w:rsidP="00DD08E5">
                      <w:pPr>
                        <w:ind w:right="-144"/>
                        <w:jc w:val="right"/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DZ"/>
                        </w:rPr>
                      </w:pPr>
                      <w:r w:rsidRPr="00C636FF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DZ"/>
                        </w:rPr>
                        <w:br/>
                      </w:r>
                      <w:r w:rsidRPr="00C636FF"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DZ"/>
                        </w:rPr>
                        <w:br/>
                      </w:r>
                      <w:r w:rsidRPr="00C636FF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DZ"/>
                        </w:rPr>
                        <w:br/>
                      </w:r>
                      <w:r w:rsidRPr="00C636FF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DZ"/>
                        </w:rPr>
                        <w:br/>
                      </w:r>
                      <w:r w:rsidRPr="00C636FF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DZ"/>
                        </w:rPr>
                        <w:br/>
                      </w:r>
                      <w:r w:rsidRPr="00C636FF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DZ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E9674E" w:rsidRPr="007311FD">
        <w:rPr>
          <w:rFonts w:asciiTheme="majorBidi" w:hAnsiTheme="majorBidi" w:cstheme="majorBidi"/>
          <w:b/>
          <w:bCs/>
          <w:noProof/>
          <w:color w:val="002060"/>
          <w:sz w:val="26"/>
          <w:szCs w:val="26"/>
          <w:u w:val="single"/>
          <w:rtl/>
          <w:lang w:eastAsia="fr-FR"/>
        </w:rPr>
        <w:drawing>
          <wp:anchor distT="0" distB="0" distL="114300" distR="114300" simplePos="0" relativeHeight="251842048" behindDoc="1" locked="0" layoutInCell="1" allowOverlap="1" wp14:anchorId="35145D4F" wp14:editId="573EC75D">
            <wp:simplePos x="0" y="0"/>
            <wp:positionH relativeFrom="column">
              <wp:posOffset>4501515</wp:posOffset>
            </wp:positionH>
            <wp:positionV relativeFrom="paragraph">
              <wp:posOffset>201930</wp:posOffset>
            </wp:positionV>
            <wp:extent cx="257175" cy="273050"/>
            <wp:effectExtent l="0" t="0" r="9525" b="0"/>
            <wp:wrapTight wrapText="bothSides">
              <wp:wrapPolygon edited="0">
                <wp:start x="4800" y="0"/>
                <wp:lineTo x="1600" y="3014"/>
                <wp:lineTo x="0" y="19591"/>
                <wp:lineTo x="20800" y="19591"/>
                <wp:lineTo x="20800" y="9042"/>
                <wp:lineTo x="12800" y="0"/>
                <wp:lineTo x="4800" y="0"/>
              </wp:wrapPolygon>
            </wp:wrapTight>
            <wp:docPr id="5" name="Image 2" descr="bws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wsEe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612E6" w:rsidRPr="007311FD">
        <w:rPr>
          <w:rFonts w:asciiTheme="majorBidi" w:hAnsiTheme="majorBidi" w:cstheme="majorBidi"/>
          <w:b/>
          <w:bCs/>
          <w:color w:val="002060"/>
          <w:sz w:val="24"/>
          <w:szCs w:val="24"/>
          <w:u w:val="single"/>
          <w:rtl/>
        </w:rPr>
        <w:t>ب –</w:t>
      </w:r>
      <w:r w:rsidR="007A2AEC" w:rsidRPr="007311FD">
        <w:rPr>
          <w:rFonts w:asciiTheme="majorBidi" w:hAnsiTheme="majorBidi" w:cstheme="majorBidi" w:hint="cs"/>
          <w:b/>
          <w:bCs/>
          <w:color w:val="002060"/>
          <w:sz w:val="24"/>
          <w:szCs w:val="24"/>
          <w:u w:val="single"/>
          <w:rtl/>
        </w:rPr>
        <w:t xml:space="preserve"> </w:t>
      </w:r>
      <w:r w:rsidR="001612E6" w:rsidRPr="007311FD">
        <w:rPr>
          <w:rFonts w:asciiTheme="majorBidi" w:hAnsiTheme="majorBidi" w:cstheme="majorBidi"/>
          <w:b/>
          <w:bCs/>
          <w:color w:val="002060"/>
          <w:sz w:val="24"/>
          <w:szCs w:val="24"/>
          <w:u w:val="single"/>
          <w:rtl/>
        </w:rPr>
        <w:t xml:space="preserve">حسب الامتداد </w:t>
      </w:r>
      <w:proofErr w:type="gramStart"/>
      <w:r w:rsidR="001612E6" w:rsidRPr="007311FD">
        <w:rPr>
          <w:rFonts w:asciiTheme="majorBidi" w:hAnsiTheme="majorBidi" w:cstheme="majorBidi"/>
          <w:b/>
          <w:bCs/>
          <w:color w:val="002060"/>
          <w:sz w:val="24"/>
          <w:szCs w:val="24"/>
          <w:u w:val="single"/>
          <w:rtl/>
        </w:rPr>
        <w:t>الجغرافي</w:t>
      </w:r>
      <w:r w:rsidR="007A2AEC" w:rsidRPr="007311FD">
        <w:rPr>
          <w:rFonts w:asciiTheme="majorBidi" w:hAnsiTheme="majorBidi" w:cstheme="majorBidi" w:hint="cs"/>
          <w:b/>
          <w:bCs/>
          <w:color w:val="002060"/>
          <w:sz w:val="24"/>
          <w:szCs w:val="24"/>
          <w:u w:val="single"/>
          <w:rtl/>
        </w:rPr>
        <w:t> </w:t>
      </w:r>
      <w:r w:rsidR="007A2AEC" w:rsidRPr="007311FD">
        <w:rPr>
          <w:rFonts w:asciiTheme="majorBidi" w:hAnsiTheme="majorBidi" w:cstheme="majorBidi"/>
          <w:b/>
          <w:bCs/>
          <w:color w:val="002060"/>
          <w:sz w:val="24"/>
          <w:szCs w:val="24"/>
          <w:u w:val="single"/>
        </w:rPr>
        <w:t>:</w:t>
      </w:r>
      <w:proofErr w:type="gramEnd"/>
      <w:r w:rsidR="001612E6" w:rsidRPr="007311FD">
        <w:rPr>
          <w:rFonts w:asciiTheme="majorBidi" w:hAnsiTheme="majorBidi" w:cstheme="majorBidi"/>
          <w:b/>
          <w:bCs/>
          <w:color w:val="002060"/>
          <w:sz w:val="24"/>
          <w:szCs w:val="24"/>
          <w:u w:val="single"/>
          <w:rtl/>
        </w:rPr>
        <w:t xml:space="preserve"> </w:t>
      </w:r>
      <w:r w:rsidR="001612E6" w:rsidRPr="007311FD">
        <w:rPr>
          <w:rFonts w:asciiTheme="majorBidi" w:hAnsiTheme="majorBidi" w:cstheme="majorBidi"/>
          <w:color w:val="002060"/>
          <w:sz w:val="24"/>
          <w:szCs w:val="24"/>
          <w:rtl/>
        </w:rPr>
        <w:t xml:space="preserve">   </w:t>
      </w:r>
      <w:r w:rsidR="001612E6" w:rsidRPr="004F1510">
        <w:rPr>
          <w:rFonts w:asciiTheme="majorBidi" w:hAnsiTheme="majorBidi" w:cstheme="majorBidi"/>
          <w:sz w:val="24"/>
          <w:szCs w:val="24"/>
          <w:rtl/>
        </w:rPr>
        <w:t xml:space="preserve">تنقسم إلى 3 أنواع: </w:t>
      </w:r>
      <w:r w:rsidR="001612E6" w:rsidRPr="004F1510">
        <w:rPr>
          <w:rFonts w:asciiTheme="majorBidi" w:hAnsiTheme="majorBidi" w:cstheme="majorBidi"/>
          <w:sz w:val="24"/>
          <w:szCs w:val="24"/>
          <w:rtl/>
        </w:rPr>
        <w:br/>
      </w:r>
      <w:r w:rsidR="001612E6" w:rsidRPr="005264A5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>النشاط -</w:t>
      </w:r>
      <w:r w:rsidR="001612E6" w:rsidRPr="005264A5">
        <w:rPr>
          <w:rFonts w:asciiTheme="majorBidi" w:hAnsiTheme="majorBidi" w:cstheme="majorBidi"/>
          <w:sz w:val="24"/>
          <w:szCs w:val="24"/>
          <w:u w:val="single"/>
          <w:rtl/>
          <w:lang w:bidi="ar-DZ"/>
        </w:rPr>
        <w:t>3</w:t>
      </w:r>
      <w:r w:rsidR="001612E6" w:rsidRPr="005264A5">
        <w:rPr>
          <w:rFonts w:asciiTheme="majorBidi" w:hAnsiTheme="majorBidi" w:cstheme="majorBidi"/>
          <w:sz w:val="24"/>
          <w:szCs w:val="24"/>
          <w:u w:val="single"/>
          <w:rtl/>
        </w:rPr>
        <w:t>-</w:t>
      </w:r>
      <w:r w:rsidR="005264A5" w:rsidRPr="005264A5">
        <w:rPr>
          <w:rFonts w:asciiTheme="majorBidi" w:hAnsiTheme="majorBidi" w:cstheme="majorBidi"/>
          <w:sz w:val="24"/>
          <w:szCs w:val="24"/>
        </w:rPr>
        <w:t xml:space="preserve"> </w:t>
      </w:r>
      <w:r w:rsidR="005264A5" w:rsidRPr="005264A5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1612E6" w:rsidRPr="004F1510">
        <w:rPr>
          <w:rFonts w:asciiTheme="majorBidi" w:hAnsiTheme="majorBidi" w:cstheme="majorBidi"/>
          <w:sz w:val="24"/>
          <w:szCs w:val="24"/>
          <w:rtl/>
        </w:rPr>
        <w:t>تأمل الشكل -3- ومن تعريف كل شبكة استنتج اسم الشبكة ؟</w:t>
      </w:r>
    </w:p>
    <w:p w14:paraId="7299BC9B" w14:textId="1C0C57E1" w:rsidR="00C51DA8" w:rsidRPr="004F1510" w:rsidRDefault="00617EDA" w:rsidP="00C51DA8">
      <w:pPr>
        <w:bidi/>
        <w:spacing w:line="360" w:lineRule="auto"/>
        <w:ind w:left="100" w:right="-169"/>
        <w:jc w:val="righ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398143" behindDoc="0" locked="0" layoutInCell="1" allowOverlap="1" wp14:anchorId="36976C87" wp14:editId="1E732E41">
            <wp:simplePos x="0" y="0"/>
            <wp:positionH relativeFrom="column">
              <wp:posOffset>-428625</wp:posOffset>
            </wp:positionH>
            <wp:positionV relativeFrom="paragraph">
              <wp:posOffset>177165</wp:posOffset>
            </wp:positionV>
            <wp:extent cx="2322830" cy="2058670"/>
            <wp:effectExtent l="0" t="0" r="1270" b="0"/>
            <wp:wrapNone/>
            <wp:docPr id="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830" cy="2058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1612E6" w:rsidRPr="004F1510">
        <w:rPr>
          <w:rFonts w:asciiTheme="majorBidi" w:hAnsiTheme="majorBidi" w:cstheme="majorBidi"/>
          <w:sz w:val="24"/>
          <w:szCs w:val="24"/>
          <w:rtl/>
        </w:rPr>
        <w:br/>
        <w:t xml:space="preserve"> </w:t>
      </w:r>
      <w:r w:rsidR="001612E6" w:rsidRPr="004F1510">
        <w:rPr>
          <w:rFonts w:asciiTheme="majorBidi" w:hAnsiTheme="majorBidi" w:cstheme="majorBidi"/>
          <w:sz w:val="24"/>
          <w:szCs w:val="24"/>
          <w:rtl/>
        </w:rPr>
        <w:br/>
      </w:r>
      <w:r w:rsidR="001612E6" w:rsidRPr="004F1510">
        <w:rPr>
          <w:rFonts w:asciiTheme="majorBidi" w:hAnsiTheme="majorBidi" w:cstheme="majorBidi"/>
          <w:sz w:val="24"/>
          <w:szCs w:val="24"/>
          <w:rtl/>
        </w:rPr>
        <w:br/>
      </w:r>
      <w:r w:rsidR="001612E6" w:rsidRPr="004F1510">
        <w:rPr>
          <w:rFonts w:asciiTheme="majorBidi" w:hAnsiTheme="majorBidi" w:cstheme="majorBidi"/>
          <w:sz w:val="24"/>
          <w:szCs w:val="24"/>
          <w:rtl/>
        </w:rPr>
        <w:br/>
      </w:r>
      <w:r w:rsidR="001612E6" w:rsidRPr="004F1510">
        <w:rPr>
          <w:rFonts w:asciiTheme="majorBidi" w:hAnsiTheme="majorBidi" w:cstheme="majorBidi"/>
          <w:sz w:val="24"/>
          <w:szCs w:val="24"/>
          <w:rtl/>
        </w:rPr>
        <w:br/>
      </w:r>
      <w:r w:rsidR="001612E6" w:rsidRPr="004F1510">
        <w:rPr>
          <w:rFonts w:asciiTheme="majorBidi" w:hAnsiTheme="majorBidi" w:cstheme="majorBidi"/>
          <w:sz w:val="24"/>
          <w:szCs w:val="24"/>
          <w:rtl/>
        </w:rPr>
        <w:br/>
      </w:r>
    </w:p>
    <w:p w14:paraId="0EE58BFC" w14:textId="48C40B67" w:rsidR="00C51DA8" w:rsidRDefault="00C51DA8" w:rsidP="00C51DA8">
      <w:pPr>
        <w:bidi/>
        <w:jc w:val="right"/>
        <w:rPr>
          <w:rFonts w:asciiTheme="majorBidi" w:hAnsiTheme="majorBidi" w:cstheme="majorBidi"/>
          <w:sz w:val="24"/>
          <w:szCs w:val="24"/>
          <w:rtl/>
        </w:rPr>
      </w:pPr>
    </w:p>
    <w:p w14:paraId="1737F7D3" w14:textId="77777777" w:rsidR="00DD3CE2" w:rsidRDefault="00DD3CE2" w:rsidP="00617EDA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  <w:rtl/>
        </w:rPr>
      </w:pPr>
      <w:r w:rsidRPr="00DD3CE2"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u w:val="single"/>
          <w:lang w:eastAsia="fr-FR"/>
        </w:rPr>
        <mc:AlternateContent>
          <mc:Choice Requires="wps">
            <w:drawing>
              <wp:anchor distT="45720" distB="45720" distL="114300" distR="114300" simplePos="0" relativeHeight="251397118" behindDoc="0" locked="0" layoutInCell="1" allowOverlap="1" wp14:anchorId="1B717846" wp14:editId="43C22391">
                <wp:simplePos x="0" y="0"/>
                <wp:positionH relativeFrom="column">
                  <wp:posOffset>333375</wp:posOffset>
                </wp:positionH>
                <wp:positionV relativeFrom="paragraph">
                  <wp:posOffset>116205</wp:posOffset>
                </wp:positionV>
                <wp:extent cx="657225" cy="285750"/>
                <wp:effectExtent l="0" t="0" r="9525" b="0"/>
                <wp:wrapSquare wrapText="bothSides"/>
                <wp:docPr id="3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000369" w14:textId="77777777" w:rsidR="00DD3CE2" w:rsidRDefault="00DD3CE2" w:rsidP="00DD3CE2">
                            <w:r w:rsidRPr="004F1510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>الشكل-3-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17846" id="Zone de texte 2" o:spid="_x0000_s1031" type="#_x0000_t202" style="position:absolute;left:0;text-align:left;margin-left:26.25pt;margin-top:9.15pt;width:51.75pt;height:22.5pt;z-index:25139711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" stroked="f">
                <v:textbox>
                  <w:txbxContent>
                    <w:p w14:paraId="2A000369" w14:textId="77777777" w:rsidR="00DD3CE2" w:rsidRDefault="00DD3CE2" w:rsidP="00DD3CE2">
                      <w:r w:rsidRPr="004F1510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>الشكل-3-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92B12BF" w14:textId="4E0CB02F" w:rsidR="00DD3CE2" w:rsidRPr="007311FD" w:rsidRDefault="00DD3CE2" w:rsidP="00DD3CE2">
      <w:pPr>
        <w:bidi/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  <w:rtl/>
        </w:rPr>
      </w:pPr>
      <w:r w:rsidRPr="007311FD">
        <w:rPr>
          <w:rFonts w:asciiTheme="majorBidi" w:hAnsiTheme="majorBidi" w:cstheme="majorBidi"/>
          <w:b/>
          <w:bCs/>
          <w:noProof/>
          <w:color w:val="000000" w:themeColor="text1"/>
          <w:sz w:val="26"/>
          <w:szCs w:val="26"/>
          <w:u w:val="single"/>
          <w:rtl/>
          <w:lang w:eastAsia="fr-FR"/>
        </w:rPr>
        <w:drawing>
          <wp:anchor distT="0" distB="0" distL="114300" distR="114300" simplePos="0" relativeHeight="251891200" behindDoc="1" locked="0" layoutInCell="1" allowOverlap="1" wp14:anchorId="41C68BC6" wp14:editId="09DB551C">
            <wp:simplePos x="0" y="0"/>
            <wp:positionH relativeFrom="column">
              <wp:posOffset>4529617</wp:posOffset>
            </wp:positionH>
            <wp:positionV relativeFrom="paragraph">
              <wp:posOffset>194310</wp:posOffset>
            </wp:positionV>
            <wp:extent cx="257175" cy="283845"/>
            <wp:effectExtent l="0" t="0" r="9525" b="1905"/>
            <wp:wrapTight wrapText="bothSides">
              <wp:wrapPolygon edited="0">
                <wp:start x="4800" y="0"/>
                <wp:lineTo x="1600" y="4349"/>
                <wp:lineTo x="0" y="20295"/>
                <wp:lineTo x="20800" y="20295"/>
                <wp:lineTo x="20800" y="8698"/>
                <wp:lineTo x="12800" y="0"/>
                <wp:lineTo x="4800" y="0"/>
              </wp:wrapPolygon>
            </wp:wrapTight>
            <wp:docPr id="69" name="Image 2" descr="bws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wsEe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51DA8" w:rsidRPr="007311FD">
        <w:rPr>
          <w:rFonts w:asciiTheme="majorBidi" w:hAnsiTheme="majorBidi" w:cstheme="majorBidi" w:hint="cs"/>
          <w:b/>
          <w:bCs/>
          <w:color w:val="000000" w:themeColor="text1"/>
          <w:sz w:val="24"/>
          <w:szCs w:val="24"/>
          <w:u w:val="single"/>
          <w:rtl/>
        </w:rPr>
        <w:t>ج</w:t>
      </w:r>
      <w:r w:rsidR="00C51DA8" w:rsidRPr="007311FD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  <w:rtl/>
        </w:rPr>
        <w:t xml:space="preserve"> –</w:t>
      </w:r>
      <w:r w:rsidR="00C51DA8" w:rsidRPr="007311FD">
        <w:rPr>
          <w:rFonts w:asciiTheme="majorBidi" w:hAnsiTheme="majorBidi" w:cstheme="majorBidi" w:hint="cs"/>
          <w:b/>
          <w:bCs/>
          <w:color w:val="000000" w:themeColor="text1"/>
          <w:sz w:val="24"/>
          <w:szCs w:val="24"/>
          <w:u w:val="single"/>
          <w:rtl/>
        </w:rPr>
        <w:t xml:space="preserve"> </w:t>
      </w:r>
      <w:r w:rsidR="00C51DA8" w:rsidRPr="007311FD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  <w:rtl/>
        </w:rPr>
        <w:t xml:space="preserve">حسب </w:t>
      </w:r>
      <w:r w:rsidR="00C51DA8" w:rsidRPr="007311FD">
        <w:rPr>
          <w:rFonts w:asciiTheme="majorBidi" w:hAnsiTheme="majorBidi" w:cstheme="majorBidi" w:hint="cs"/>
          <w:b/>
          <w:bCs/>
          <w:color w:val="000000" w:themeColor="text1"/>
          <w:sz w:val="24"/>
          <w:szCs w:val="24"/>
          <w:u w:val="single"/>
          <w:rtl/>
        </w:rPr>
        <w:t xml:space="preserve">العلاقة </w:t>
      </w:r>
      <w:proofErr w:type="gramStart"/>
      <w:r w:rsidR="00C51DA8" w:rsidRPr="007311FD">
        <w:rPr>
          <w:rFonts w:asciiTheme="majorBidi" w:hAnsiTheme="majorBidi" w:cstheme="majorBidi" w:hint="cs"/>
          <w:b/>
          <w:bCs/>
          <w:color w:val="000000" w:themeColor="text1"/>
          <w:sz w:val="24"/>
          <w:szCs w:val="24"/>
          <w:u w:val="single"/>
          <w:rtl/>
        </w:rPr>
        <w:t>الوظيفية </w:t>
      </w:r>
      <w:r w:rsidR="00C51DA8" w:rsidRPr="007311FD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:</w:t>
      </w:r>
      <w:proofErr w:type="gramEnd"/>
      <w:r w:rsidR="00C51DA8" w:rsidRPr="007311FD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  <w:rtl/>
        </w:rPr>
        <w:t xml:space="preserve"> </w:t>
      </w:r>
    </w:p>
    <w:p w14:paraId="647B12F5" w14:textId="15FC8B43" w:rsidR="00DD3CE2" w:rsidRDefault="00DD3CE2" w:rsidP="00DD3CE2">
      <w:pPr>
        <w:bidi/>
        <w:rPr>
          <w:rFonts w:asciiTheme="majorBidi" w:hAnsiTheme="majorBidi" w:cstheme="majorBidi"/>
          <w:color w:val="FF0000"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396093" behindDoc="0" locked="0" layoutInCell="1" allowOverlap="1" wp14:anchorId="39A8B68C" wp14:editId="3E5CC812">
                <wp:simplePos x="0" y="0"/>
                <wp:positionH relativeFrom="column">
                  <wp:posOffset>824895</wp:posOffset>
                </wp:positionH>
                <wp:positionV relativeFrom="paragraph">
                  <wp:posOffset>252892</wp:posOffset>
                </wp:positionV>
                <wp:extent cx="3699510" cy="1009946"/>
                <wp:effectExtent l="0" t="0" r="15240" b="19050"/>
                <wp:wrapNone/>
                <wp:docPr id="71" name="Rectangle à coins arrondis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9510" cy="1009946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E3A5F4" id="Rectangle à coins arrondis 71" o:spid="_x0000_s1026" style="position:absolute;margin-left:64.95pt;margin-top:19.9pt;width:291.3pt;height:79.5pt;z-index:25139609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" filled="f" strokecolor="#70ad47 [3209]" strokeweight="1pt">
                <v:stroke joinstyle="miter"/>
              </v:roundrect>
            </w:pict>
          </mc:Fallback>
        </mc:AlternateContent>
      </w:r>
      <w:r w:rsidRPr="004F1510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 xml:space="preserve">النشاط </w:t>
      </w:r>
      <w:proofErr w:type="gramStart"/>
      <w:r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>4 </w:t>
      </w:r>
      <w:r>
        <w:rPr>
          <w:rFonts w:asciiTheme="majorBidi" w:hAnsiTheme="majorBidi" w:cstheme="majorBidi"/>
          <w:color w:val="FF0000"/>
          <w:rtl/>
          <w:lang w:bidi="ar-DZ"/>
        </w:rPr>
        <w:t xml:space="preserve"> </w:t>
      </w:r>
      <w:r w:rsidR="007311FD" w:rsidRPr="007311FD">
        <w:rPr>
          <w:rFonts w:asciiTheme="majorBidi" w:hAnsiTheme="majorBidi" w:cstheme="majorBidi" w:hint="cs"/>
          <w:color w:val="000000" w:themeColor="text1"/>
          <w:sz w:val="24"/>
          <w:szCs w:val="24"/>
          <w:rtl/>
          <w:lang w:bidi="ar-DZ"/>
        </w:rPr>
        <w:t>:</w:t>
      </w:r>
      <w:proofErr w:type="gramEnd"/>
      <w:r w:rsidR="007311FD">
        <w:rPr>
          <w:rFonts w:asciiTheme="majorBidi" w:hAnsiTheme="majorBidi" w:cstheme="majorBidi" w:hint="cs"/>
          <w:color w:val="FF0000"/>
          <w:rtl/>
          <w:lang w:bidi="ar-DZ"/>
        </w:rPr>
        <w:t xml:space="preserve"> </w:t>
      </w:r>
      <w:r w:rsidRPr="004F1510">
        <w:rPr>
          <w:rFonts w:asciiTheme="majorBidi" w:hAnsiTheme="majorBidi" w:cstheme="majorBidi"/>
          <w:color w:val="000000" w:themeColor="text1"/>
          <w:sz w:val="24"/>
          <w:szCs w:val="24"/>
          <w:rtl/>
          <w:lang w:bidi="ar-DZ"/>
        </w:rPr>
        <w:t>تأمل الشكل-</w:t>
      </w: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  <w:lang w:bidi="ar-DZ"/>
        </w:rPr>
        <w:t>4</w:t>
      </w:r>
      <w:r w:rsidRPr="004F1510">
        <w:rPr>
          <w:rFonts w:asciiTheme="majorBidi" w:hAnsiTheme="majorBidi" w:cstheme="majorBidi"/>
          <w:color w:val="000000" w:themeColor="text1"/>
          <w:sz w:val="24"/>
          <w:szCs w:val="24"/>
          <w:rtl/>
          <w:lang w:bidi="ar-DZ"/>
        </w:rPr>
        <w:t xml:space="preserve">- </w:t>
      </w: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  <w:lang w:bidi="ar-DZ"/>
        </w:rPr>
        <w:t>، ما الفرق بين الشبكتين</w:t>
      </w:r>
      <w:r w:rsidRPr="004F1510">
        <w:rPr>
          <w:rFonts w:asciiTheme="majorBidi" w:hAnsiTheme="majorBidi" w:cstheme="majorBidi"/>
          <w:color w:val="000000" w:themeColor="text1"/>
          <w:sz w:val="24"/>
          <w:szCs w:val="24"/>
          <w:rtl/>
          <w:lang w:bidi="ar-DZ"/>
        </w:rPr>
        <w:t xml:space="preserve">؟ </w:t>
      </w:r>
      <w:r w:rsidRPr="004F1510">
        <w:rPr>
          <w:rFonts w:asciiTheme="majorBidi" w:hAnsiTheme="majorBidi" w:cstheme="majorBidi"/>
          <w:sz w:val="24"/>
          <w:szCs w:val="24"/>
        </w:rPr>
        <w:t xml:space="preserve">   </w:t>
      </w:r>
      <w:r w:rsidR="00C51DA8" w:rsidRPr="004F1510">
        <w:rPr>
          <w:rFonts w:asciiTheme="majorBidi" w:hAnsiTheme="majorBidi" w:cstheme="majorBidi"/>
          <w:color w:val="FF0000"/>
          <w:sz w:val="24"/>
          <w:szCs w:val="24"/>
          <w:rtl/>
        </w:rPr>
        <w:t xml:space="preserve">  </w:t>
      </w:r>
    </w:p>
    <w:p w14:paraId="60933E95" w14:textId="77777777" w:rsidR="00660C89" w:rsidRDefault="00DD3CE2" w:rsidP="009C62F0">
      <w:pPr>
        <w:bidi/>
        <w:jc w:val="right"/>
        <w:rPr>
          <w:rFonts w:asciiTheme="majorBidi" w:hAnsiTheme="majorBidi" w:cstheme="majorBidi"/>
          <w:sz w:val="24"/>
          <w:szCs w:val="24"/>
          <w:rtl/>
        </w:rPr>
      </w:pPr>
      <w:r w:rsidRPr="009D454F"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mc:AlternateContent>
          <mc:Choice Requires="wps">
            <w:drawing>
              <wp:anchor distT="45720" distB="45720" distL="114300" distR="114300" simplePos="0" relativeHeight="251893248" behindDoc="0" locked="0" layoutInCell="1" allowOverlap="1" wp14:anchorId="189F1BA2" wp14:editId="08743D86">
                <wp:simplePos x="0" y="0"/>
                <wp:positionH relativeFrom="column">
                  <wp:posOffset>626996</wp:posOffset>
                </wp:positionH>
                <wp:positionV relativeFrom="paragraph">
                  <wp:posOffset>347818</wp:posOffset>
                </wp:positionV>
                <wp:extent cx="709295" cy="304800"/>
                <wp:effectExtent l="0" t="0" r="14605" b="19050"/>
                <wp:wrapSquare wrapText="bothSides"/>
                <wp:docPr id="7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29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796D69" w14:textId="77777777" w:rsidR="00DD3CE2" w:rsidRDefault="00DD3CE2" w:rsidP="00DD3CE2">
                            <w:pPr>
                              <w:jc w:val="center"/>
                            </w:pPr>
                            <w:r>
                              <w:rPr>
                                <w:rFonts w:asciiTheme="minorBidi" w:hAnsiTheme="minorBidi" w:hint="cs"/>
                                <w:sz w:val="24"/>
                                <w:szCs w:val="24"/>
                                <w:rtl/>
                              </w:rPr>
                              <w:t>الشكل-4</w:t>
                            </w:r>
                            <w:r w:rsidRPr="002164E8">
                              <w:rPr>
                                <w:rFonts w:asciiTheme="minorBidi" w:hAnsiTheme="minorBidi" w:hint="cs"/>
                                <w:sz w:val="24"/>
                                <w:szCs w:val="24"/>
                                <w:rtl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F1BA2" id="_x0000_s1032" type="#_x0000_t202" style="position:absolute;margin-left:49.35pt;margin-top:27.4pt;width:55.85pt;height:24pt;z-index:251893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">
                <v:textbox>
                  <w:txbxContent>
                    <w:p w14:paraId="69796D69" w14:textId="77777777" w:rsidR="00DD3CE2" w:rsidRDefault="00DD3CE2" w:rsidP="00DD3CE2">
                      <w:pPr>
                        <w:jc w:val="center"/>
                      </w:pPr>
                      <w:r>
                        <w:rPr>
                          <w:rFonts w:asciiTheme="minorBidi" w:hAnsiTheme="minorBidi" w:hint="cs"/>
                          <w:sz w:val="24"/>
                          <w:szCs w:val="24"/>
                          <w:rtl/>
                        </w:rPr>
                        <w:t>الشكل-4</w:t>
                      </w:r>
                      <w:r w:rsidRPr="002164E8">
                        <w:rPr>
                          <w:rFonts w:asciiTheme="minorBidi" w:hAnsiTheme="minorBidi" w:hint="cs"/>
                          <w:sz w:val="24"/>
                          <w:szCs w:val="24"/>
                          <w:rtl/>
                        </w:rPr>
                        <w:t>-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D3CE2">
        <w:rPr>
          <w:rFonts w:asciiTheme="majorBidi" w:hAnsiTheme="majorBidi" w:cs="Times New Roman"/>
          <w:noProof/>
          <w:color w:val="FF0000"/>
          <w:sz w:val="24"/>
          <w:szCs w:val="24"/>
          <w:rtl/>
          <w:lang w:eastAsia="fr-FR"/>
        </w:rPr>
        <w:drawing>
          <wp:inline distT="0" distB="0" distL="0" distR="0" wp14:anchorId="69B27CD1" wp14:editId="6E68EF21">
            <wp:extent cx="1275292" cy="847725"/>
            <wp:effectExtent l="19050" t="19050" r="20320" b="9525"/>
            <wp:docPr id="67" name="Image 67" descr="C:\Users\fella perso\Desktop\client-server_model_12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ella perso\Desktop\client-server_model_1253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8834" cy="85672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9C62F0">
        <w:rPr>
          <w:rFonts w:asciiTheme="majorBidi" w:hAnsiTheme="majorBidi" w:cstheme="majorBidi" w:hint="cs"/>
          <w:sz w:val="24"/>
          <w:szCs w:val="24"/>
          <w:rtl/>
        </w:rPr>
        <w:t xml:space="preserve">        </w:t>
      </w:r>
      <w:r w:rsidRPr="00DD3CE2">
        <w:rPr>
          <w:rFonts w:asciiTheme="majorBidi" w:hAnsiTheme="majorBidi" w:cs="Times New Roman"/>
          <w:noProof/>
          <w:color w:val="FF0000"/>
          <w:sz w:val="24"/>
          <w:szCs w:val="24"/>
          <w:rtl/>
          <w:lang w:eastAsia="fr-FR"/>
        </w:rPr>
        <w:drawing>
          <wp:inline distT="0" distB="0" distL="0" distR="0" wp14:anchorId="53F2F613" wp14:editId="4AAAC0B2">
            <wp:extent cx="1145409" cy="855345"/>
            <wp:effectExtent l="19050" t="19050" r="17145" b="20955"/>
            <wp:docPr id="68" name="Image 68" descr="C:\Users\fella perso\Desktop\Figure_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ella perso\Desktop\Figure_4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341" cy="87022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BD4C475" w14:textId="77777777" w:rsidR="00C51DA8" w:rsidRPr="007311FD" w:rsidRDefault="009C62F0" w:rsidP="00C51DA8">
      <w:pPr>
        <w:bidi/>
        <w:ind w:left="241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rtl/>
          <w:lang w:bidi="ar-DZ"/>
        </w:rPr>
      </w:pPr>
      <w:r w:rsidRPr="007311FD">
        <w:rPr>
          <w:rFonts w:asciiTheme="majorBidi" w:hAnsiTheme="majorBidi" w:cstheme="majorBidi"/>
          <w:b/>
          <w:bCs/>
          <w:noProof/>
          <w:color w:val="000000" w:themeColor="text1"/>
          <w:sz w:val="26"/>
          <w:szCs w:val="26"/>
          <w:u w:val="single"/>
          <w:rtl/>
          <w:lang w:eastAsia="fr-FR"/>
        </w:rPr>
        <w:lastRenderedPageBreak/>
        <w:drawing>
          <wp:anchor distT="0" distB="0" distL="114300" distR="114300" simplePos="0" relativeHeight="251846144" behindDoc="1" locked="0" layoutInCell="1" allowOverlap="1" wp14:anchorId="196A8686" wp14:editId="13AF424F">
            <wp:simplePos x="0" y="0"/>
            <wp:positionH relativeFrom="column">
              <wp:posOffset>-633095</wp:posOffset>
            </wp:positionH>
            <wp:positionV relativeFrom="paragraph">
              <wp:posOffset>469265</wp:posOffset>
            </wp:positionV>
            <wp:extent cx="257175" cy="256540"/>
            <wp:effectExtent l="0" t="0" r="9525" b="0"/>
            <wp:wrapTight wrapText="bothSides">
              <wp:wrapPolygon edited="0">
                <wp:start x="4800" y="0"/>
                <wp:lineTo x="0" y="4812"/>
                <wp:lineTo x="0" y="19248"/>
                <wp:lineTo x="8000" y="19248"/>
                <wp:lineTo x="20800" y="19248"/>
                <wp:lineTo x="20800" y="17644"/>
                <wp:lineTo x="14400" y="0"/>
                <wp:lineTo x="4800" y="0"/>
              </wp:wrapPolygon>
            </wp:wrapTight>
            <wp:docPr id="11" name="Image 2" descr="bws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wsEe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51DA8" w:rsidRPr="007311FD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  <w:rtl/>
        </w:rPr>
        <w:t xml:space="preserve">  أ. الخادم </w:t>
      </w:r>
      <w:proofErr w:type="gramStart"/>
      <w:r w:rsidR="00C51DA8" w:rsidRPr="007311FD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  <w:rtl/>
        </w:rPr>
        <w:t>و الزبون</w:t>
      </w:r>
      <w:proofErr w:type="gramEnd"/>
      <w:r w:rsidR="00C51DA8" w:rsidRPr="007311FD">
        <w:rPr>
          <w:rFonts w:asciiTheme="majorBidi" w:hAnsiTheme="majorBidi" w:cstheme="majorBidi"/>
          <w:b/>
          <w:bCs/>
          <w:color w:val="000000" w:themeColor="text1"/>
          <w:sz w:val="24"/>
          <w:szCs w:val="24"/>
          <w:rtl/>
          <w:lang w:bidi="ar-DZ"/>
        </w:rPr>
        <w:t xml:space="preserve"> </w:t>
      </w:r>
      <w:r w:rsidR="00C51DA8" w:rsidRPr="007311FD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Client-serveur</w:t>
      </w:r>
      <w:r w:rsidR="00C51DA8" w:rsidRPr="007311FD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  <w:rtl/>
          <w:lang w:bidi="ar-DZ"/>
        </w:rPr>
        <w:t xml:space="preserve">: </w:t>
      </w:r>
      <w:r w:rsidR="00C51DA8" w:rsidRPr="007311FD">
        <w:rPr>
          <w:rFonts w:asciiTheme="majorBidi" w:hAnsiTheme="majorBidi" w:cstheme="majorBidi"/>
          <w:color w:val="000000" w:themeColor="text1"/>
          <w:sz w:val="24"/>
          <w:szCs w:val="24"/>
          <w:rtl/>
        </w:rPr>
        <w:t>الخادم (</w:t>
      </w:r>
      <w:r w:rsidR="00C51DA8" w:rsidRPr="007311FD">
        <w:rPr>
          <w:rFonts w:asciiTheme="majorBidi" w:hAnsiTheme="majorBidi" w:cstheme="majorBidi"/>
          <w:color w:val="000000" w:themeColor="text1"/>
          <w:sz w:val="24"/>
          <w:szCs w:val="24"/>
        </w:rPr>
        <w:t>Serveur</w:t>
      </w:r>
      <w:r w:rsidR="00C51DA8" w:rsidRPr="007311FD">
        <w:rPr>
          <w:rFonts w:asciiTheme="majorBidi" w:hAnsiTheme="majorBidi" w:cstheme="majorBidi"/>
          <w:color w:val="000000" w:themeColor="text1"/>
          <w:sz w:val="24"/>
          <w:szCs w:val="24"/>
          <w:rtl/>
        </w:rPr>
        <w:t>) يتميز بخصائص عالية و يقدم الخدمات و الموارد لبقية أجهزة الحاسوب التي تسمى زبائن (</w:t>
      </w:r>
      <w:r w:rsidR="00C51DA8" w:rsidRPr="007311FD">
        <w:rPr>
          <w:rFonts w:asciiTheme="majorBidi" w:hAnsiTheme="majorBidi" w:cstheme="majorBidi"/>
          <w:color w:val="000000" w:themeColor="text1"/>
          <w:sz w:val="24"/>
          <w:szCs w:val="24"/>
        </w:rPr>
        <w:t>Clients</w:t>
      </w:r>
      <w:r w:rsidR="00C51DA8" w:rsidRPr="007311FD">
        <w:rPr>
          <w:rFonts w:asciiTheme="majorBidi" w:hAnsiTheme="majorBidi" w:cstheme="majorBidi"/>
          <w:color w:val="000000" w:themeColor="text1"/>
          <w:sz w:val="24"/>
          <w:szCs w:val="24"/>
          <w:rtl/>
        </w:rPr>
        <w:t>)</w:t>
      </w:r>
    </w:p>
    <w:p w14:paraId="7C81664F" w14:textId="77777777" w:rsidR="005264A5" w:rsidRPr="00DD3CE2" w:rsidRDefault="00C51DA8" w:rsidP="00DD3CE2">
      <w:pPr>
        <w:bidi/>
        <w:ind w:left="241"/>
        <w:jc w:val="both"/>
        <w:rPr>
          <w:rFonts w:asciiTheme="majorBidi" w:hAnsiTheme="majorBidi" w:cstheme="majorBidi"/>
          <w:b/>
          <w:bCs/>
          <w:color w:val="008000"/>
          <w:sz w:val="24"/>
          <w:szCs w:val="24"/>
          <w:u w:val="single"/>
        </w:rPr>
      </w:pPr>
      <w:r w:rsidRPr="007311FD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  <w:rtl/>
        </w:rPr>
        <w:t xml:space="preserve">ب. الند للند </w:t>
      </w:r>
      <w:r w:rsidRPr="007311FD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Peer to Peer</w:t>
      </w:r>
      <w:r w:rsidRPr="007311FD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  <w:rtl/>
        </w:rPr>
        <w:t>:</w:t>
      </w:r>
      <w:r w:rsidRPr="007311FD">
        <w:rPr>
          <w:rFonts w:asciiTheme="majorBidi" w:hAnsiTheme="majorBidi" w:cstheme="majorBidi"/>
          <w:color w:val="000000" w:themeColor="text1"/>
          <w:sz w:val="24"/>
          <w:szCs w:val="24"/>
          <w:rtl/>
        </w:rPr>
        <w:t xml:space="preserve"> تتكون من حواسيب بنفس الخصائص التقنية بحيث أي عضو في الشبكة </w:t>
      </w:r>
      <w:r w:rsidR="00025839" w:rsidRPr="007311FD"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>يمكنه</w:t>
      </w:r>
      <w:r w:rsidR="00025839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C51DA8">
        <w:rPr>
          <w:rFonts w:asciiTheme="majorBidi" w:hAnsiTheme="majorBidi" w:cstheme="majorBidi"/>
          <w:sz w:val="24"/>
          <w:szCs w:val="24"/>
          <w:rtl/>
        </w:rPr>
        <w:t>أن يكون خادم</w:t>
      </w:r>
    </w:p>
    <w:p w14:paraId="31C0C6CC" w14:textId="28F6F1C6" w:rsidR="00B20324" w:rsidRDefault="00DD3CE2" w:rsidP="009C62F0">
      <w:pPr>
        <w:bidi/>
        <w:ind w:right="-326"/>
        <w:rPr>
          <w:rFonts w:asciiTheme="majorBidi" w:hAnsiTheme="majorBidi" w:cstheme="majorBidi"/>
          <w:sz w:val="24"/>
          <w:szCs w:val="24"/>
          <w:rtl/>
        </w:rPr>
      </w:pPr>
      <w:r w:rsidRPr="004F1510">
        <w:rPr>
          <w:rFonts w:asciiTheme="majorBidi" w:hAnsiTheme="majorBidi" w:cstheme="majorBidi"/>
          <w:b/>
          <w:bCs/>
          <w:noProof/>
          <w:sz w:val="26"/>
          <w:szCs w:val="26"/>
          <w:u w:val="single"/>
          <w:rtl/>
          <w:lang w:eastAsia="fr-FR"/>
        </w:rPr>
        <w:drawing>
          <wp:anchor distT="0" distB="0" distL="114300" distR="114300" simplePos="0" relativeHeight="251844096" behindDoc="1" locked="0" layoutInCell="1" allowOverlap="1" wp14:anchorId="40458C05" wp14:editId="458F9BC7">
            <wp:simplePos x="0" y="0"/>
            <wp:positionH relativeFrom="column">
              <wp:posOffset>4538848</wp:posOffset>
            </wp:positionH>
            <wp:positionV relativeFrom="paragraph">
              <wp:posOffset>447040</wp:posOffset>
            </wp:positionV>
            <wp:extent cx="257175" cy="283845"/>
            <wp:effectExtent l="0" t="0" r="9525" b="1905"/>
            <wp:wrapTight wrapText="bothSides">
              <wp:wrapPolygon edited="0">
                <wp:start x="4800" y="0"/>
                <wp:lineTo x="1600" y="4349"/>
                <wp:lineTo x="0" y="20295"/>
                <wp:lineTo x="20800" y="20295"/>
                <wp:lineTo x="20800" y="8698"/>
                <wp:lineTo x="12800" y="0"/>
                <wp:lineTo x="4800" y="0"/>
              </wp:wrapPolygon>
            </wp:wrapTight>
            <wp:docPr id="8" name="Image 2" descr="bws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wsEe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gramStart"/>
      <w:r w:rsidR="00193008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>3</w:t>
      </w:r>
      <w:r w:rsidR="005264A5" w:rsidRPr="005264A5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>-</w:t>
      </w:r>
      <w:r w:rsidR="00193008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 xml:space="preserve"> </w:t>
      </w:r>
      <w:proofErr w:type="spellStart"/>
      <w:r w:rsidR="005264A5" w:rsidRPr="005264A5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>طبولوجيا</w:t>
      </w:r>
      <w:proofErr w:type="spellEnd"/>
      <w:proofErr w:type="gramEnd"/>
      <w:r w:rsidR="005264A5" w:rsidRPr="005264A5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 xml:space="preserve"> </w:t>
      </w:r>
      <w:r w:rsidR="005264A5" w:rsidRPr="00193008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>الشبكة</w:t>
      </w:r>
      <w:r w:rsidR="00193008" w:rsidRPr="00193008">
        <w:rPr>
          <w:rFonts w:asciiTheme="minorBidi" w:hAnsiTheme="minorBidi" w:hint="cs"/>
          <w:sz w:val="24"/>
          <w:szCs w:val="24"/>
          <w:u w:val="single"/>
          <w:rtl/>
        </w:rPr>
        <w:t xml:space="preserve"> "</w:t>
      </w:r>
      <w:r w:rsidR="00193008" w:rsidRPr="00193008">
        <w:rPr>
          <w:rFonts w:asciiTheme="majorBidi" w:hAnsiTheme="majorBidi" w:cstheme="majorBidi"/>
          <w:b/>
          <w:bCs/>
          <w:sz w:val="24"/>
          <w:szCs w:val="24"/>
          <w:u w:val="single"/>
          <w:lang w:bidi="ar-DZ"/>
        </w:rPr>
        <w:t>Topologie</w:t>
      </w:r>
      <w:r w:rsidR="005264A5" w:rsidRPr="005264A5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 xml:space="preserve"> </w:t>
      </w:r>
      <w:r w:rsidR="00193008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>"</w:t>
      </w:r>
      <w:r w:rsidR="005264A5" w:rsidRPr="005264A5">
        <w:rPr>
          <w:rFonts w:asciiTheme="majorBidi" w:hAnsiTheme="majorBidi" w:cstheme="majorBidi"/>
          <w:color w:val="FF0000"/>
          <w:sz w:val="24"/>
          <w:szCs w:val="24"/>
          <w:u w:val="single"/>
          <w:rtl/>
        </w:rPr>
        <w:br/>
      </w:r>
      <w:r w:rsidR="005264A5" w:rsidRPr="005264A5">
        <w:rPr>
          <w:rFonts w:asciiTheme="majorBidi" w:hAnsiTheme="majorBidi" w:cstheme="majorBidi"/>
          <w:sz w:val="24"/>
          <w:szCs w:val="24"/>
          <w:rtl/>
        </w:rPr>
        <w:t xml:space="preserve">تتصل أجهزة الشبكة الواحدة ببعضها البعض ونسمي طريقة التوصيل </w:t>
      </w:r>
      <w:r w:rsidR="00DC46BE">
        <w:rPr>
          <w:rFonts w:asciiTheme="majorBidi" w:hAnsiTheme="majorBidi" w:cstheme="majorBidi"/>
          <w:b/>
          <w:bCs/>
          <w:color w:val="000000" w:themeColor="text1"/>
          <w:sz w:val="24"/>
          <w:szCs w:val="24"/>
          <w:rtl/>
        </w:rPr>
        <w:t>طوبولوجيا</w:t>
      </w:r>
      <w:r w:rsidR="00DC46B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</w:t>
      </w:r>
      <w:r w:rsidR="00DC46BE">
        <w:rPr>
          <w:rFonts w:asciiTheme="majorBidi" w:hAnsiTheme="majorBidi" w:cstheme="majorBidi" w:hint="cs"/>
          <w:b/>
          <w:bCs/>
          <w:color w:val="000000" w:themeColor="text1"/>
          <w:sz w:val="24"/>
          <w:szCs w:val="24"/>
          <w:rtl/>
          <w:lang w:bidi="ar-DZ"/>
        </w:rPr>
        <w:t xml:space="preserve">( </w:t>
      </w:r>
      <w:r w:rsidR="00DC46BE"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DZ"/>
        </w:rPr>
        <w:t>Topologie</w:t>
      </w:r>
      <w:r w:rsidR="00DC46BE">
        <w:rPr>
          <w:rFonts w:asciiTheme="majorBidi" w:hAnsiTheme="majorBidi" w:cstheme="majorBidi" w:hint="cs"/>
          <w:b/>
          <w:bCs/>
          <w:color w:val="000000" w:themeColor="text1"/>
          <w:sz w:val="24"/>
          <w:szCs w:val="24"/>
          <w:rtl/>
          <w:lang w:bidi="ar-DZ"/>
        </w:rPr>
        <w:t>)</w:t>
      </w:r>
      <w:r w:rsidR="005264A5" w:rsidRPr="007311FD">
        <w:rPr>
          <w:rFonts w:asciiTheme="majorBidi" w:hAnsiTheme="majorBidi" w:cstheme="majorBidi"/>
          <w:b/>
          <w:bCs/>
          <w:color w:val="000000" w:themeColor="text1"/>
          <w:sz w:val="24"/>
          <w:szCs w:val="24"/>
          <w:rtl/>
        </w:rPr>
        <w:br/>
      </w:r>
      <w:r w:rsidR="005264A5" w:rsidRPr="007311FD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br/>
      </w:r>
      <w:r w:rsidR="005264A5" w:rsidRPr="005264A5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 xml:space="preserve">النشاط </w:t>
      </w:r>
      <w:r w:rsidR="009C62F0">
        <w:rPr>
          <w:rFonts w:asciiTheme="majorBidi" w:hAnsiTheme="majorBidi" w:cstheme="majorBidi"/>
          <w:b/>
          <w:bCs/>
          <w:sz w:val="24"/>
          <w:szCs w:val="24"/>
          <w:u w:val="single"/>
          <w:lang w:bidi="ar-DZ"/>
        </w:rPr>
        <w:t>5</w:t>
      </w:r>
      <w:r w:rsidR="005264A5" w:rsidRPr="005264A5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:</w:t>
      </w:r>
      <w:r w:rsidR="005264A5" w:rsidRPr="005264A5">
        <w:rPr>
          <w:rFonts w:asciiTheme="majorBidi" w:hAnsiTheme="majorBidi" w:cstheme="majorBidi"/>
          <w:color w:val="FF0000"/>
          <w:sz w:val="24"/>
          <w:szCs w:val="24"/>
          <w:rtl/>
        </w:rPr>
        <w:t xml:space="preserve"> </w:t>
      </w:r>
      <w:r w:rsidR="005264A5" w:rsidRPr="005264A5">
        <w:rPr>
          <w:rFonts w:asciiTheme="majorBidi" w:hAnsiTheme="majorBidi" w:cstheme="majorBidi"/>
          <w:sz w:val="24"/>
          <w:szCs w:val="24"/>
          <w:rtl/>
        </w:rPr>
        <w:t>استنج اسم كل طوبولوجيا</w:t>
      </w:r>
    </w:p>
    <w:p w14:paraId="4B974A70" w14:textId="77777777" w:rsidR="00B20324" w:rsidRDefault="00B20324" w:rsidP="005264A5">
      <w:pPr>
        <w:ind w:right="-326"/>
        <w:jc w:val="right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inorBidi" w:hAnsiTheme="minorBidi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19520" behindDoc="0" locked="0" layoutInCell="1" allowOverlap="1" wp14:anchorId="35AF8C1F" wp14:editId="3157FB48">
                <wp:simplePos x="0" y="0"/>
                <wp:positionH relativeFrom="column">
                  <wp:posOffset>720485</wp:posOffset>
                </wp:positionH>
                <wp:positionV relativeFrom="paragraph">
                  <wp:posOffset>-892</wp:posOffset>
                </wp:positionV>
                <wp:extent cx="4211320" cy="523875"/>
                <wp:effectExtent l="0" t="0" r="17780" b="28575"/>
                <wp:wrapNone/>
                <wp:docPr id="35" name="Zone de text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132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83051" w14:textId="77777777" w:rsidR="00C86BDC" w:rsidRDefault="00C86BDC" w:rsidP="00130CCE">
                            <w:pPr>
                              <w:jc w:val="right"/>
                            </w:pPr>
                            <w:proofErr w:type="gramStart"/>
                            <w:r w:rsidRPr="00130CCE">
                              <w:rPr>
                                <w:rFonts w:ascii="Arial Black" w:eastAsia="Times New Roman" w:hAnsi="Times New Roman" w:cs="Times New Roman" w:hint="cs"/>
                                <w:color w:val="000000" w:themeColor="text1"/>
                                <w:sz w:val="32"/>
                                <w:szCs w:val="32"/>
                                <w:rtl/>
                                <w:lang w:eastAsia="fr-FR" w:bidi="ar-DZ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أفكر </w:t>
                            </w:r>
                            <w:r>
                              <w:rPr>
                                <w:rFonts w:ascii="Arial Black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rtl/>
                                <w:lang w:bidi="ar-DZ"/>
                              </w:rPr>
                              <w:br/>
                            </w:r>
                            <w:r w:rsidRPr="0019694C"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DZ"/>
                              </w:rPr>
                              <w:t>استنتج</w:t>
                            </w:r>
                            <w:proofErr w:type="gramEnd"/>
                            <w:r w:rsidRPr="0019694C"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طريقة نقل المعلومات من حاسوب الى آخر في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19694C"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DZ"/>
                              </w:rPr>
                              <w:t>كل نوع من الأنواع الثلاث؟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F8C1F" id="Zone de texte 35" o:spid="_x0000_s1033" type="#_x0000_t202" style="position:absolute;left:0;text-align:left;margin-left:56.75pt;margin-top:-.05pt;width:331.6pt;height:41.25pt;z-index:25181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" strokecolor="#c5e0b3 [1305]">
                <v:textbox>
                  <w:txbxContent>
                    <w:p w14:paraId="7DD83051" w14:textId="77777777" w:rsidR="00C86BDC" w:rsidRDefault="00C86BDC" w:rsidP="00130CCE">
                      <w:pPr>
                        <w:jc w:val="right"/>
                      </w:pPr>
                      <w:proofErr w:type="gramStart"/>
                      <w:r w:rsidRPr="00130CCE">
                        <w:rPr>
                          <w:rFonts w:ascii="Arial Black" w:eastAsia="Times New Roman" w:hAnsi="Times New Roman" w:cs="Times New Roman" w:hint="cs"/>
                          <w:color w:val="000000" w:themeColor="text1"/>
                          <w:sz w:val="32"/>
                          <w:szCs w:val="32"/>
                          <w:rtl/>
                          <w:lang w:eastAsia="fr-FR" w:bidi="ar-DZ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أفكر </w:t>
                      </w:r>
                      <w:r>
                        <w:rPr>
                          <w:rFonts w:ascii="Arial Black"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:</w:t>
                      </w:r>
                      <w:r>
                        <w:rPr>
                          <w:rFonts w:cs="Arial"/>
                          <w:b/>
                          <w:bCs/>
                          <w:rtl/>
                          <w:lang w:bidi="ar-DZ"/>
                        </w:rPr>
                        <w:br/>
                      </w:r>
                      <w:r w:rsidRPr="0019694C">
                        <w:rPr>
                          <w:rFonts w:cs="Arial" w:hint="cs"/>
                          <w:b/>
                          <w:bCs/>
                          <w:rtl/>
                          <w:lang w:bidi="ar-DZ"/>
                        </w:rPr>
                        <w:t>استنتج</w:t>
                      </w:r>
                      <w:proofErr w:type="gramEnd"/>
                      <w:r w:rsidRPr="0019694C">
                        <w:rPr>
                          <w:rFonts w:cs="Arial" w:hint="cs"/>
                          <w:b/>
                          <w:bCs/>
                          <w:rtl/>
                          <w:lang w:bidi="ar-DZ"/>
                        </w:rPr>
                        <w:t xml:space="preserve"> طريقة نقل المعلومات من حاسوب الى آخر في</w:t>
                      </w:r>
                      <w:r>
                        <w:rPr>
                          <w:rFonts w:cs="Arial"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Pr="0019694C">
                        <w:rPr>
                          <w:rFonts w:cs="Arial" w:hint="cs"/>
                          <w:b/>
                          <w:bCs/>
                          <w:rtl/>
                          <w:lang w:bidi="ar-DZ"/>
                        </w:rPr>
                        <w:t>كل نوع من الأنواع الثلاث؟</w:t>
                      </w:r>
                    </w:p>
                  </w:txbxContent>
                </v:textbox>
              </v:shape>
            </w:pict>
          </mc:Fallback>
        </mc:AlternateContent>
      </w:r>
    </w:p>
    <w:p w14:paraId="060F8BB9" w14:textId="77777777" w:rsidR="00B20324" w:rsidRDefault="00B20324" w:rsidP="009D454F">
      <w:pPr>
        <w:ind w:right="-326"/>
        <w:jc w:val="right"/>
        <w:rPr>
          <w:rFonts w:asciiTheme="majorBidi" w:hAnsiTheme="majorBidi" w:cstheme="majorBidi"/>
          <w:color w:val="FF0000"/>
          <w:sz w:val="24"/>
          <w:szCs w:val="24"/>
          <w:u w:val="single"/>
          <w:rtl/>
        </w:rPr>
      </w:pPr>
    </w:p>
    <w:tbl>
      <w:tblPr>
        <w:tblStyle w:val="TableauGrille1Clair-Accentuation6"/>
        <w:tblpPr w:leftFromText="141" w:rightFromText="141" w:vertAnchor="text" w:horzAnchor="margin" w:tblpXSpec="right" w:tblpY="125"/>
        <w:bidiVisual/>
        <w:tblW w:w="7501" w:type="dxa"/>
        <w:tblLook w:val="04A0" w:firstRow="1" w:lastRow="0" w:firstColumn="1" w:lastColumn="0" w:noHBand="0" w:noVBand="1"/>
      </w:tblPr>
      <w:tblGrid>
        <w:gridCol w:w="2680"/>
        <w:gridCol w:w="2127"/>
        <w:gridCol w:w="2694"/>
      </w:tblGrid>
      <w:tr w:rsidR="00DC46BE" w:rsidRPr="005264A5" w14:paraId="3E3925B8" w14:textId="77777777" w:rsidTr="00DC46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0" w:type="dxa"/>
          </w:tcPr>
          <w:p w14:paraId="5B6C4A75" w14:textId="77777777" w:rsidR="00DC46BE" w:rsidRPr="005264A5" w:rsidRDefault="00DC46BE" w:rsidP="00DC46BE">
            <w:pPr>
              <w:tabs>
                <w:tab w:val="right" w:pos="9639"/>
              </w:tabs>
              <w:bidi/>
              <w:ind w:right="-326"/>
              <w:jc w:val="center"/>
              <w:rPr>
                <w:rFonts w:asciiTheme="majorBidi" w:hAnsiTheme="majorBidi" w:cstheme="majorBidi"/>
                <w:color w:val="70AD47" w:themeColor="accent6"/>
                <w:sz w:val="24"/>
                <w:szCs w:val="24"/>
                <w:rtl/>
                <w:lang w:bidi="ar-DZ"/>
              </w:rPr>
            </w:pPr>
            <w:r w:rsidRPr="005264A5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طوبولوجيا</w:t>
            </w:r>
            <w:r w:rsidRPr="00BF0BD8"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BUS  </w:t>
            </w:r>
          </w:p>
        </w:tc>
        <w:tc>
          <w:tcPr>
            <w:tcW w:w="2127" w:type="dxa"/>
          </w:tcPr>
          <w:p w14:paraId="64716409" w14:textId="77777777" w:rsidR="00DC46BE" w:rsidRPr="005264A5" w:rsidRDefault="00DC46BE" w:rsidP="00DC46BE">
            <w:pPr>
              <w:tabs>
                <w:tab w:val="right" w:pos="9639"/>
              </w:tabs>
              <w:bidi/>
              <w:ind w:right="-32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4"/>
                <w:szCs w:val="24"/>
                <w:lang w:bidi="ar-DZ"/>
              </w:rPr>
            </w:pPr>
            <w:r w:rsidRPr="005264A5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طوبو</w:t>
            </w:r>
            <w:r w:rsidRPr="00BF0BD8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لوجيا </w:t>
            </w:r>
            <w:r w:rsidRPr="00BF0BD8"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   Anneau</w:t>
            </w:r>
            <w:r w:rsidRPr="005264A5">
              <w:rPr>
                <w:rFonts w:asciiTheme="majorBidi" w:hAnsiTheme="majorBidi" w:cstheme="majorBidi"/>
                <w:color w:val="FF0000"/>
                <w:sz w:val="24"/>
                <w:szCs w:val="24"/>
                <w:lang w:bidi="ar-DZ"/>
              </w:rPr>
              <w:t xml:space="preserve">  </w:t>
            </w:r>
          </w:p>
        </w:tc>
        <w:tc>
          <w:tcPr>
            <w:tcW w:w="2694" w:type="dxa"/>
          </w:tcPr>
          <w:p w14:paraId="6D179EEF" w14:textId="77777777" w:rsidR="00DC46BE" w:rsidRPr="005264A5" w:rsidRDefault="00DC46BE" w:rsidP="00DC46BE">
            <w:pPr>
              <w:tabs>
                <w:tab w:val="right" w:pos="9639"/>
              </w:tabs>
              <w:bidi/>
              <w:ind w:right="-326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4"/>
                <w:szCs w:val="24"/>
                <w:lang w:bidi="ar-DZ"/>
              </w:rPr>
            </w:pPr>
            <w:r w:rsidRPr="005264A5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طوبولوجيا </w:t>
            </w:r>
            <w:r w:rsidRPr="00BF0BD8"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Etoile  </w:t>
            </w:r>
          </w:p>
        </w:tc>
      </w:tr>
      <w:tr w:rsidR="00DC46BE" w:rsidRPr="005264A5" w14:paraId="03F7D0BF" w14:textId="77777777" w:rsidTr="00DC46BE">
        <w:trPr>
          <w:trHeight w:val="2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0" w:type="dxa"/>
          </w:tcPr>
          <w:p w14:paraId="3168D717" w14:textId="77777777" w:rsidR="00DC46BE" w:rsidRPr="004422D4" w:rsidRDefault="00DC46BE" w:rsidP="00DC46BE">
            <w:pPr>
              <w:bidi/>
              <w:jc w:val="both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  <w:rtl/>
              </w:rPr>
            </w:pPr>
            <w:r w:rsidRPr="004422D4">
              <w:rPr>
                <w:rFonts w:asciiTheme="majorBidi" w:hAnsiTheme="majorBidi" w:cstheme="majorBidi"/>
                <w:b w:val="0"/>
                <w:bCs w:val="0"/>
                <w:sz w:val="24"/>
                <w:szCs w:val="24"/>
                <w:rtl/>
              </w:rPr>
              <w:t xml:space="preserve">تعتبر الأبسط، يقوم تصميمها على توصيل الأجهزة بنفس </w:t>
            </w:r>
            <w:r w:rsidRPr="00DC46BE"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4"/>
                <w:szCs w:val="24"/>
                <w:rtl/>
              </w:rPr>
              <w:t xml:space="preserve">خط التوصيل، لكن من عيوبها أنه إذا انقطع الاتصال عن جهاز واحد يتوقف </w:t>
            </w:r>
            <w:r w:rsidRPr="004422D4">
              <w:rPr>
                <w:rFonts w:asciiTheme="majorBidi" w:hAnsiTheme="majorBidi" w:cstheme="majorBidi"/>
                <w:b w:val="0"/>
                <w:bCs w:val="0"/>
                <w:sz w:val="24"/>
                <w:szCs w:val="24"/>
                <w:rtl/>
              </w:rPr>
              <w:t>عن الأجهزة الأخرى.</w:t>
            </w:r>
          </w:p>
          <w:p w14:paraId="1E105FA1" w14:textId="77777777" w:rsidR="00DC46BE" w:rsidRPr="005264A5" w:rsidRDefault="00DC46BE" w:rsidP="00DC46BE">
            <w:pPr>
              <w:tabs>
                <w:tab w:val="right" w:pos="9639"/>
              </w:tabs>
              <w:bidi/>
              <w:contextualSpacing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  <w:lang w:bidi="ar-DZ"/>
              </w:rPr>
            </w:pPr>
            <w:r w:rsidRPr="005264A5">
              <w:rPr>
                <w:rFonts w:asciiTheme="majorBidi" w:hAnsiTheme="majorBidi" w:cstheme="majorBidi"/>
                <w:noProof/>
                <w:color w:val="000000" w:themeColor="text1"/>
                <w:sz w:val="24"/>
                <w:szCs w:val="24"/>
                <w:lang w:eastAsia="fr-FR"/>
              </w:rPr>
              <w:drawing>
                <wp:inline distT="0" distB="0" distL="0" distR="0" wp14:anchorId="550FEC87" wp14:editId="174FD8C4">
                  <wp:extent cx="1432090" cy="689897"/>
                  <wp:effectExtent l="19050" t="0" r="0" b="0"/>
                  <wp:docPr id="22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405" cy="6914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</w:tcPr>
          <w:p w14:paraId="753167E5" w14:textId="77777777" w:rsidR="00DC46BE" w:rsidRPr="00B20324" w:rsidRDefault="00DC46BE" w:rsidP="00DC46BE">
            <w:pPr>
              <w:tabs>
                <w:tab w:val="left" w:pos="3598"/>
              </w:tabs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B20324">
              <w:rPr>
                <w:rFonts w:asciiTheme="majorBidi" w:hAnsiTheme="majorBidi" w:cstheme="majorBidi"/>
                <w:sz w:val="24"/>
                <w:szCs w:val="24"/>
                <w:rtl/>
              </w:rPr>
              <w:t>يتم ربط الجهاز الأخير ب</w:t>
            </w:r>
            <w:r w:rsidRPr="00DC46BE"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  <w:t>الأول</w:t>
            </w:r>
            <w:r w:rsidRPr="00B20324">
              <w:rPr>
                <w:rFonts w:asciiTheme="majorBidi" w:hAnsiTheme="majorBidi" w:cstheme="majorBidi"/>
                <w:sz w:val="24"/>
                <w:szCs w:val="24"/>
                <w:rtl/>
              </w:rPr>
              <w:t>.</w:t>
            </w:r>
          </w:p>
          <w:p w14:paraId="036BB62E" w14:textId="77777777" w:rsidR="00DC46BE" w:rsidRPr="005264A5" w:rsidRDefault="00DC46BE" w:rsidP="00DC46BE">
            <w:pPr>
              <w:tabs>
                <w:tab w:val="right" w:pos="9639"/>
              </w:tabs>
              <w:bidi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  <w:lang w:bidi="ar-DZ"/>
              </w:rPr>
            </w:pPr>
            <w:r w:rsidRPr="005264A5">
              <w:rPr>
                <w:rFonts w:asciiTheme="majorBidi" w:hAnsiTheme="majorBidi" w:cstheme="majorBidi"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7F293149" wp14:editId="6D3BA859">
                  <wp:extent cx="874802" cy="860303"/>
                  <wp:effectExtent l="19050" t="0" r="1498" b="0"/>
                  <wp:docPr id="2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4912" cy="860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4" w:type="dxa"/>
          </w:tcPr>
          <w:p w14:paraId="5638AB19" w14:textId="77777777" w:rsidR="00DC46BE" w:rsidRDefault="00DC46BE" w:rsidP="00DC46BE">
            <w:pPr>
              <w:tabs>
                <w:tab w:val="right" w:pos="9639"/>
              </w:tabs>
              <w:bidi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5264A5">
              <w:rPr>
                <w:rFonts w:asciiTheme="majorBidi" w:hAnsiTheme="majorBidi" w:cstheme="majorBidi"/>
                <w:noProof/>
                <w:color w:val="000000" w:themeColor="text1"/>
                <w:sz w:val="24"/>
                <w:szCs w:val="24"/>
                <w:lang w:eastAsia="fr-FR"/>
              </w:rPr>
              <w:drawing>
                <wp:anchor distT="0" distB="0" distL="114300" distR="114300" simplePos="0" relativeHeight="251914752" behindDoc="1" locked="0" layoutInCell="1" allowOverlap="1" wp14:anchorId="4FBFF6CC" wp14:editId="24B653AC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514350</wp:posOffset>
                  </wp:positionV>
                  <wp:extent cx="1248410" cy="1201420"/>
                  <wp:effectExtent l="0" t="0" r="8890" b="0"/>
                  <wp:wrapNone/>
                  <wp:docPr id="25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8410" cy="1201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20324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يتم ربط الأجهزة المكونة للشبكة </w:t>
            </w:r>
            <w:r w:rsidRPr="00DC46BE"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  <w:t xml:space="preserve">بنقطة مركزية يطلق عليه </w:t>
            </w:r>
            <w:r w:rsidRPr="00DC46BE">
              <w:rPr>
                <w:rFonts w:asciiTheme="majorBidi" w:hAnsiTheme="majorBidi" w:cstheme="majorBidi" w:hint="cs"/>
                <w:color w:val="000000" w:themeColor="text1"/>
                <w:sz w:val="24"/>
                <w:szCs w:val="24"/>
                <w:rtl/>
              </w:rPr>
              <w:t>بموزع</w:t>
            </w:r>
            <w:r w:rsidRPr="00DC46BE"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DC46BE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(HUB)</w:t>
            </w:r>
            <w:r w:rsidRPr="00DC46BE">
              <w:rPr>
                <w:rFonts w:asciiTheme="majorBidi" w:hAnsiTheme="majorBidi" w:cstheme="majorBidi" w:hint="cs"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DC46BE"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  <w:t xml:space="preserve">أو محول </w:t>
            </w:r>
            <w:r w:rsidRPr="00DC46BE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(</w:t>
            </w:r>
            <w:r w:rsidRPr="00DC46BE">
              <w:rPr>
                <w:rFonts w:asciiTheme="majorBidi" w:hAnsiTheme="majorBidi" w:cstheme="majorBidi"/>
                <w:color w:val="000000" w:themeColor="text1"/>
                <w:sz w:val="24"/>
                <w:szCs w:val="24"/>
                <w:lang w:val="en-US"/>
              </w:rPr>
              <w:t>Switch</w:t>
            </w:r>
            <w:proofErr w:type="gramStart"/>
            <w:r w:rsidRPr="00B20324">
              <w:rPr>
                <w:rFonts w:asciiTheme="majorBidi" w:hAnsiTheme="majorBidi" w:cstheme="majorBidi"/>
                <w:sz w:val="24"/>
                <w:szCs w:val="24"/>
              </w:rPr>
              <w:t>)</w:t>
            </w:r>
            <w:r w:rsidRPr="00B20324">
              <w:rPr>
                <w:rFonts w:asciiTheme="majorBidi" w:hAnsiTheme="majorBidi" w:cstheme="majorBidi"/>
                <w:sz w:val="24"/>
                <w:szCs w:val="24"/>
                <w:rtl/>
              </w:rPr>
              <w:t>،.</w:t>
            </w:r>
            <w:proofErr w:type="gramEnd"/>
          </w:p>
          <w:p w14:paraId="5708B440" w14:textId="77777777" w:rsidR="00DC46BE" w:rsidRPr="005264A5" w:rsidRDefault="00DC46BE" w:rsidP="00DC46BE">
            <w:pPr>
              <w:tabs>
                <w:tab w:val="right" w:pos="9639"/>
              </w:tabs>
              <w:bidi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</w:tr>
    </w:tbl>
    <w:p w14:paraId="36CA6928" w14:textId="7675CF9D" w:rsidR="007311FD" w:rsidRDefault="007311FD" w:rsidP="007311FD">
      <w:pPr>
        <w:bidi/>
        <w:spacing w:line="276" w:lineRule="auto"/>
        <w:ind w:right="605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</w:pPr>
    </w:p>
    <w:p w14:paraId="6AFBFB5F" w14:textId="31B192FA" w:rsidR="009D454F" w:rsidRDefault="00BF0BD8" w:rsidP="00DC46BE">
      <w:pPr>
        <w:bidi/>
        <w:spacing w:line="276" w:lineRule="auto"/>
        <w:ind w:right="605"/>
        <w:rPr>
          <w:rFonts w:asciiTheme="minorBidi" w:hAnsiTheme="minorBidi"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noProof/>
          <w:sz w:val="26"/>
          <w:szCs w:val="26"/>
          <w:u w:val="single"/>
          <w:rtl/>
          <w:lang w:eastAsia="fr-FR"/>
        </w:rPr>
        <mc:AlternateContent>
          <mc:Choice Requires="wpg">
            <w:drawing>
              <wp:anchor distT="0" distB="0" distL="114300" distR="114300" simplePos="0" relativeHeight="251858432" behindDoc="0" locked="0" layoutInCell="1" allowOverlap="1" wp14:anchorId="04606082" wp14:editId="01B4B259">
                <wp:simplePos x="0" y="0"/>
                <wp:positionH relativeFrom="column">
                  <wp:posOffset>413244</wp:posOffset>
                </wp:positionH>
                <wp:positionV relativeFrom="paragraph">
                  <wp:posOffset>444147</wp:posOffset>
                </wp:positionV>
                <wp:extent cx="4159885" cy="1516239"/>
                <wp:effectExtent l="0" t="0" r="12065" b="27305"/>
                <wp:wrapNone/>
                <wp:docPr id="2" name="Grou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59885" cy="1516239"/>
                          <a:chOff x="0" y="0"/>
                          <a:chExt cx="4159885" cy="1516239"/>
                        </a:xfrm>
                      </wpg:grpSpPr>
                      <wps:wsp>
                        <wps:cNvPr id="7" name="Zone de texte 7"/>
                        <wps:cNvSpPr txBox="1"/>
                        <wps:spPr>
                          <a:xfrm>
                            <a:off x="0" y="0"/>
                            <a:ext cx="4159885" cy="14243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A0F083" w14:textId="77777777" w:rsidR="00C86BDC" w:rsidRDefault="00C86BDC" w:rsidP="00B20324">
                              <w:pPr>
                                <w:jc w:val="center"/>
                              </w:pPr>
                              <w:r>
                                <w:rPr>
                                  <w:noProof/>
                                  <w:lang w:eastAsia="fr-FR"/>
                                </w:rPr>
                                <w:drawing>
                                  <wp:inline distT="0" distB="0" distL="0" distR="0" wp14:anchorId="58FB94F3" wp14:editId="468E0ABD">
                                    <wp:extent cx="3939488" cy="1242695"/>
                                    <wp:effectExtent l="0" t="0" r="4445" b="0"/>
                                    <wp:docPr id="37" name="Picture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26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2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972296" cy="125304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  <a:effectLst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975555" y="1230489"/>
                            <a:ext cx="704850" cy="2857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10A945" w14:textId="77777777" w:rsidR="00C86BDC" w:rsidRDefault="00C86BDC" w:rsidP="009D454F">
                              <w:pPr>
                                <w:jc w:val="center"/>
                              </w:pPr>
                              <w:r>
                                <w:rPr>
                                  <w:rFonts w:asciiTheme="minorBidi" w:hAnsiTheme="minorBidi" w:hint="cs"/>
                                  <w:sz w:val="24"/>
                                  <w:szCs w:val="24"/>
                                  <w:rtl/>
                                </w:rPr>
                                <w:t>الشكل-5</w:t>
                              </w:r>
                              <w:r w:rsidRPr="002164E8">
                                <w:rPr>
                                  <w:rFonts w:asciiTheme="minorBidi" w:hAnsiTheme="minorBidi" w:hint="cs"/>
                                  <w:sz w:val="24"/>
                                  <w:szCs w:val="24"/>
                                  <w:rtl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606082" id="Groupe 2" o:spid="_x0000_s1034" style="position:absolute;left:0;text-align:left;margin-left:32.55pt;margin-top:34.95pt;width:327.55pt;height:119.4pt;z-index:251858432" coordsize="41598,15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">
                <v:shape id="Zone de texte 7" o:spid="_x0000_s1035" type="#_x0000_t202" style="position:absolute;width:41598;height:14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8basEA&#10;AADaAAAADwAAAGRycy9kb3ducmV2LnhtbESPQWsCMRSE74X+h/AKvdVse6jrahRbbCl4qornx+aZ&#10;BDcvS5Ku23/fCEKPw8x8wyxWo+/EQDG5wAqeJxUI4jZox0bBYf/xVINIGVljF5gU/FKC1fL+boGN&#10;Dhf+pmGXjSgQTg0qsDn3jZSpteQxTUJPXLxTiB5zkdFIHfFS4L6TL1X1Kj06LgsWe3q31J53P17B&#10;5s3MTFtjtJtaOzeMx9PWfCr1+DCu5yAyjfk/fGt/aQVTuF4pN0Au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pvG2rBAAAA2gAAAA8AAAAAAAAAAAAAAAAAmAIAAGRycy9kb3du&#10;cmV2LnhtbFBLBQYAAAAABAAEAPUAAACGAwAAAAA=&#10;" fillcolor="white [3201]" strokeweight=".5pt">
                  <v:textbox>
                    <w:txbxContent>
                      <w:p w14:paraId="66A0F083" w14:textId="77777777" w:rsidR="00C86BDC" w:rsidRDefault="00C86BDC" w:rsidP="00B20324">
                        <w:pPr>
                          <w:jc w:val="center"/>
                        </w:pPr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 wp14:anchorId="58FB94F3" wp14:editId="468E0ABD">
                              <wp:extent cx="3939488" cy="1242695"/>
                              <wp:effectExtent l="0" t="0" r="4445" b="0"/>
                              <wp:docPr id="37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26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2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972296" cy="125304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  <a:effectLst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_x0000_s1036" type="#_x0000_t202" style="position:absolute;left:19755;top:12304;width:7049;height:2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VT88UA&#10;AADcAAAADwAAAGRycy9kb3ducmV2LnhtbESPT2sCMRTE7wW/Q3hCL0Wz2uKf1ShSaNGbVdHrY/Pc&#10;Xdy8rEm6rt/eCIUeh5n5DTNftqYSDTlfWlYw6CcgiDOrS84VHPZfvQkIH5A1VpZJwZ08LBedlzmm&#10;2t74h5pdyEWEsE9RQRFCnUrps4IM+r6tiaN3ts5giNLlUju8Rbip5DBJRtJgyXGhwJo+C8ouu1+j&#10;YPKxbk5+8749ZqNzNQ1v4+b76pR67barGYhAbfgP/7XXWsFwMIbnmXgE5OI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xVPzxQAAANwAAAAPAAAAAAAAAAAAAAAAAJgCAABkcnMv&#10;ZG93bnJldi54bWxQSwUGAAAAAAQABAD1AAAAigMAAAAA&#10;">
                  <v:textbox>
                    <w:txbxContent>
                      <w:p w14:paraId="0210A945" w14:textId="77777777" w:rsidR="00C86BDC" w:rsidRDefault="00C86BDC" w:rsidP="009D454F">
                        <w:pPr>
                          <w:jc w:val="center"/>
                        </w:pPr>
                        <w:r>
                          <w:rPr>
                            <w:rFonts w:asciiTheme="minorBidi" w:hAnsiTheme="minorBidi" w:hint="cs"/>
                            <w:sz w:val="24"/>
                            <w:szCs w:val="24"/>
                            <w:rtl/>
                          </w:rPr>
                          <w:t>الشكل-5</w:t>
                        </w:r>
                        <w:r w:rsidRPr="002164E8">
                          <w:rPr>
                            <w:rFonts w:asciiTheme="minorBidi" w:hAnsiTheme="minorBidi" w:hint="cs"/>
                            <w:sz w:val="24"/>
                            <w:szCs w:val="24"/>
                            <w:rtl/>
                          </w:rPr>
                          <w:t>-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C46BE" w:rsidRPr="004F1510">
        <w:rPr>
          <w:rFonts w:asciiTheme="majorBidi" w:hAnsiTheme="majorBidi" w:cstheme="majorBidi"/>
          <w:b/>
          <w:bCs/>
          <w:noProof/>
          <w:sz w:val="26"/>
          <w:szCs w:val="26"/>
          <w:u w:val="single"/>
          <w:rtl/>
          <w:lang w:eastAsia="fr-FR"/>
        </w:rPr>
        <w:drawing>
          <wp:anchor distT="0" distB="0" distL="114300" distR="114300" simplePos="0" relativeHeight="251916800" behindDoc="1" locked="0" layoutInCell="1" allowOverlap="1" wp14:anchorId="3EABB86E" wp14:editId="0C2AB10A">
            <wp:simplePos x="0" y="0"/>
            <wp:positionH relativeFrom="column">
              <wp:posOffset>4610735</wp:posOffset>
            </wp:positionH>
            <wp:positionV relativeFrom="paragraph">
              <wp:posOffset>146050</wp:posOffset>
            </wp:positionV>
            <wp:extent cx="257175" cy="283845"/>
            <wp:effectExtent l="0" t="0" r="9525" b="1905"/>
            <wp:wrapTight wrapText="bothSides">
              <wp:wrapPolygon edited="0">
                <wp:start x="4800" y="0"/>
                <wp:lineTo x="1600" y="4349"/>
                <wp:lineTo x="0" y="20295"/>
                <wp:lineTo x="20800" y="20295"/>
                <wp:lineTo x="20800" y="8698"/>
                <wp:lineTo x="12800" y="0"/>
                <wp:lineTo x="4800" y="0"/>
              </wp:wrapPolygon>
            </wp:wrapTight>
            <wp:docPr id="12" name="Image 2" descr="bws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wsEe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C46BE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>4</w:t>
      </w:r>
      <w:r w:rsidR="00B20324" w:rsidRPr="00B20324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 xml:space="preserve">-المكونات المادية لشبكة محلية سلكية "طوبولوجيا النجمة" </w:t>
      </w:r>
      <w:r w:rsidR="00B20324">
        <w:rPr>
          <w:rFonts w:asciiTheme="minorBidi" w:hAnsiTheme="minorBidi"/>
          <w:color w:val="FF0000"/>
          <w:sz w:val="24"/>
          <w:szCs w:val="24"/>
          <w:u w:val="single"/>
          <w:rtl/>
        </w:rPr>
        <w:br/>
      </w:r>
      <w:proofErr w:type="gramStart"/>
      <w:r w:rsidR="00B20324" w:rsidRPr="00B20324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>النشاط</w:t>
      </w:r>
      <w:r w:rsidR="004113C1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 xml:space="preserve">  </w:t>
      </w:r>
      <w:r w:rsidR="009C62F0">
        <w:rPr>
          <w:rFonts w:asciiTheme="majorBidi" w:hAnsiTheme="majorBidi" w:cstheme="majorBidi"/>
          <w:b/>
          <w:bCs/>
          <w:sz w:val="24"/>
          <w:szCs w:val="24"/>
          <w:u w:val="single"/>
          <w:lang w:bidi="ar-DZ"/>
        </w:rPr>
        <w:t>6</w:t>
      </w:r>
      <w:proofErr w:type="gramEnd"/>
      <w:r w:rsidR="00B20324" w:rsidRPr="00B20324">
        <w:rPr>
          <w:rFonts w:asciiTheme="majorBidi" w:hAnsiTheme="majorBidi" w:cstheme="majorBidi" w:hint="cs"/>
          <w:sz w:val="24"/>
          <w:szCs w:val="24"/>
          <w:rtl/>
        </w:rPr>
        <w:t>: لاحظ الشكل -5- وحاول استنتاج مكونات هذه الشبكة</w:t>
      </w:r>
      <w:r w:rsidR="00B20324" w:rsidRPr="00B20324">
        <w:rPr>
          <w:rFonts w:asciiTheme="majorBidi" w:hAnsiTheme="majorBidi" w:cstheme="majorBidi" w:hint="cs"/>
          <w:sz w:val="24"/>
          <w:szCs w:val="24"/>
          <w:rtl/>
          <w:lang w:bidi="ar-DZ"/>
        </w:rPr>
        <w:t>؟</w:t>
      </w:r>
      <w:r w:rsidR="009D454F" w:rsidRPr="009D454F">
        <w:rPr>
          <w:rFonts w:asciiTheme="minorBidi" w:hAnsiTheme="minorBidi" w:hint="cs"/>
          <w:sz w:val="24"/>
          <w:szCs w:val="24"/>
          <w:rtl/>
        </w:rPr>
        <w:t xml:space="preserve"> </w:t>
      </w:r>
    </w:p>
    <w:p w14:paraId="6926CD27" w14:textId="405D25A9" w:rsidR="00DC46BE" w:rsidRDefault="00DC46BE" w:rsidP="004649CB">
      <w:pPr>
        <w:bidi/>
        <w:spacing w:line="360" w:lineRule="auto"/>
        <w:ind w:right="605"/>
        <w:rPr>
          <w:rFonts w:asciiTheme="minorBidi" w:hAnsiTheme="minorBidi"/>
          <w:color w:val="FF0000"/>
          <w:sz w:val="24"/>
          <w:szCs w:val="24"/>
          <w:u w:val="single"/>
          <w:rtl/>
        </w:rPr>
      </w:pPr>
      <w:r w:rsidRPr="009C62F0">
        <w:rPr>
          <w:rFonts w:asciiTheme="minorBidi" w:hAnsiTheme="minorBidi"/>
          <w:noProof/>
          <w:color w:val="FF0000"/>
          <w:sz w:val="24"/>
          <w:szCs w:val="24"/>
          <w:u w:val="single"/>
          <w:lang w:eastAsia="fr-FR"/>
        </w:rPr>
        <mc:AlternateContent>
          <mc:Choice Requires="wps">
            <w:drawing>
              <wp:anchor distT="45720" distB="45720" distL="114300" distR="114300" simplePos="0" relativeHeight="251895296" behindDoc="0" locked="0" layoutInCell="1" allowOverlap="1" wp14:anchorId="5C2C2A84" wp14:editId="5CD682A8">
                <wp:simplePos x="0" y="0"/>
                <wp:positionH relativeFrom="column">
                  <wp:posOffset>676910</wp:posOffset>
                </wp:positionH>
                <wp:positionV relativeFrom="paragraph">
                  <wp:posOffset>9525</wp:posOffset>
                </wp:positionV>
                <wp:extent cx="563245" cy="1404620"/>
                <wp:effectExtent l="0" t="0" r="0" b="0"/>
                <wp:wrapSquare wrapText="bothSides"/>
                <wp:docPr id="7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2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A0EB23" w14:textId="77777777" w:rsidR="009C62F0" w:rsidRPr="009C62F0" w:rsidRDefault="009C62F0" w:rsidP="009C62F0">
                            <w:pPr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</w:rPr>
                            </w:pPr>
                            <w:r w:rsidRPr="009C62F0"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  <w:rtl/>
                              </w:rPr>
                              <w:t>حاسوب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2C2A84" id="_x0000_s1037" type="#_x0000_t202" style="position:absolute;left:0;text-align:left;margin-left:53.3pt;margin-top:.75pt;width:44.35pt;height:110.6pt;z-index:2518952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" filled="f" stroked="f">
                <v:textbox style="mso-fit-shape-to-text:t">
                  <w:txbxContent>
                    <w:p w14:paraId="40A0EB23" w14:textId="77777777" w:rsidR="009C62F0" w:rsidRPr="009C62F0" w:rsidRDefault="009C62F0" w:rsidP="009C62F0">
                      <w:pPr>
                        <w:rPr>
                          <w:rFonts w:asciiTheme="majorBidi" w:hAnsiTheme="majorBidi" w:cstheme="majorBidi"/>
                          <w:sz w:val="16"/>
                          <w:szCs w:val="16"/>
                        </w:rPr>
                      </w:pPr>
                      <w:r w:rsidRPr="009C62F0">
                        <w:rPr>
                          <w:rFonts w:asciiTheme="majorBidi" w:hAnsiTheme="majorBidi" w:cstheme="majorBidi"/>
                          <w:sz w:val="16"/>
                          <w:szCs w:val="16"/>
                          <w:rtl/>
                        </w:rPr>
                        <w:t>حاسوب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20324" w:rsidRPr="00B20324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br/>
      </w:r>
      <w:r w:rsidR="00B20324">
        <w:rPr>
          <w:rFonts w:asciiTheme="minorBidi" w:hAnsiTheme="minorBidi"/>
          <w:color w:val="FF0000"/>
          <w:sz w:val="24"/>
          <w:szCs w:val="24"/>
          <w:u w:val="single"/>
          <w:rtl/>
        </w:rPr>
        <w:br/>
      </w:r>
      <w:r w:rsidR="00B20324">
        <w:rPr>
          <w:rFonts w:asciiTheme="minorBidi" w:hAnsiTheme="minorBidi"/>
          <w:color w:val="FF0000"/>
          <w:sz w:val="24"/>
          <w:szCs w:val="24"/>
          <w:u w:val="single"/>
          <w:rtl/>
        </w:rPr>
        <w:br/>
      </w:r>
      <w:r w:rsidR="00B20324">
        <w:rPr>
          <w:rFonts w:asciiTheme="minorBidi" w:hAnsiTheme="minorBidi"/>
          <w:color w:val="FF0000"/>
          <w:sz w:val="24"/>
          <w:szCs w:val="24"/>
          <w:u w:val="single"/>
          <w:rtl/>
        </w:rPr>
        <w:br/>
      </w:r>
      <w:r w:rsidR="00B20324">
        <w:rPr>
          <w:rFonts w:asciiTheme="minorBidi" w:hAnsiTheme="minorBidi"/>
          <w:color w:val="FF0000"/>
          <w:sz w:val="24"/>
          <w:szCs w:val="24"/>
          <w:u w:val="single"/>
          <w:rtl/>
        </w:rPr>
        <w:br/>
      </w:r>
    </w:p>
    <w:p w14:paraId="5FE75DB3" w14:textId="4BB5AF67" w:rsidR="00193008" w:rsidRPr="00193008" w:rsidRDefault="00B20324" w:rsidP="00DC46BE">
      <w:pPr>
        <w:bidi/>
        <w:spacing w:line="360" w:lineRule="auto"/>
        <w:ind w:right="605"/>
        <w:rPr>
          <w:rFonts w:asciiTheme="minorBidi" w:hAnsiTheme="minorBidi"/>
          <w:color w:val="FF0000"/>
          <w:sz w:val="24"/>
          <w:szCs w:val="24"/>
          <w:u w:val="single"/>
        </w:rPr>
      </w:pPr>
      <w:r>
        <w:rPr>
          <w:rFonts w:asciiTheme="minorBidi" w:hAnsiTheme="minorBidi"/>
          <w:color w:val="FF0000"/>
          <w:sz w:val="24"/>
          <w:szCs w:val="24"/>
          <w:u w:val="single"/>
          <w:rtl/>
        </w:rPr>
        <w:br/>
      </w:r>
      <w:r w:rsidRPr="004113C1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>النشاط-6-:</w:t>
      </w:r>
      <w:r w:rsidRPr="004113C1"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 w:hint="cs"/>
          <w:color w:val="000000" w:themeColor="text1"/>
          <w:sz w:val="24"/>
          <w:szCs w:val="24"/>
          <w:rtl/>
        </w:rPr>
        <w:t xml:space="preserve">أكمل الجدول الموالي </w:t>
      </w:r>
    </w:p>
    <w:tbl>
      <w:tblPr>
        <w:tblStyle w:val="Grilledutableau"/>
        <w:tblW w:w="7892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702"/>
        <w:gridCol w:w="1559"/>
        <w:gridCol w:w="1646"/>
        <w:gridCol w:w="1331"/>
        <w:gridCol w:w="1654"/>
      </w:tblGrid>
      <w:tr w:rsidR="00193008" w14:paraId="72DBE03B" w14:textId="77777777" w:rsidTr="009C62F0">
        <w:trPr>
          <w:trHeight w:val="662"/>
        </w:trPr>
        <w:tc>
          <w:tcPr>
            <w:tcW w:w="1702" w:type="dxa"/>
            <w:vAlign w:val="center"/>
          </w:tcPr>
          <w:p w14:paraId="4A029556" w14:textId="77777777" w:rsidR="00193008" w:rsidRDefault="00193008" w:rsidP="00020D72">
            <w:pPr>
              <w:bidi/>
              <w:ind w:left="-2376" w:right="34" w:firstLine="2376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  <w:lang w:bidi="ar-DZ"/>
              </w:rPr>
              <w:t>الموجه</w:t>
            </w:r>
          </w:p>
        </w:tc>
        <w:tc>
          <w:tcPr>
            <w:tcW w:w="1559" w:type="dxa"/>
            <w:vAlign w:val="center"/>
          </w:tcPr>
          <w:p w14:paraId="6027E100" w14:textId="77777777" w:rsidR="00193008" w:rsidRDefault="00193008" w:rsidP="00020D72">
            <w:pPr>
              <w:tabs>
                <w:tab w:val="left" w:pos="1265"/>
              </w:tabs>
              <w:bidi/>
              <w:ind w:left="-11" w:right="176" w:firstLine="11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الوسط الناقل</w:t>
            </w:r>
          </w:p>
        </w:tc>
        <w:tc>
          <w:tcPr>
            <w:tcW w:w="1646" w:type="dxa"/>
            <w:vAlign w:val="center"/>
          </w:tcPr>
          <w:p w14:paraId="74EFB841" w14:textId="77777777" w:rsidR="00193008" w:rsidRDefault="00193008" w:rsidP="00020D72">
            <w:pPr>
              <w:tabs>
                <w:tab w:val="left" w:pos="1265"/>
              </w:tabs>
              <w:bidi/>
              <w:ind w:left="-11" w:right="176" w:firstLine="11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محول الشبكة</w:t>
            </w:r>
          </w:p>
        </w:tc>
        <w:tc>
          <w:tcPr>
            <w:tcW w:w="1331" w:type="dxa"/>
            <w:vAlign w:val="center"/>
          </w:tcPr>
          <w:p w14:paraId="2B7C8E19" w14:textId="77777777" w:rsidR="00193008" w:rsidRDefault="00193008" w:rsidP="00020D72">
            <w:pPr>
              <w:bidi/>
              <w:ind w:right="89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 xml:space="preserve">بطاقة </w:t>
            </w:r>
            <w:r>
              <w:rPr>
                <w:rFonts w:asciiTheme="minorBidi" w:hAnsiTheme="minorBidi"/>
                <w:sz w:val="24"/>
                <w:szCs w:val="24"/>
                <w:rtl/>
              </w:rPr>
              <w:br/>
            </w:r>
            <w:r>
              <w:rPr>
                <w:rFonts w:asciiTheme="minorBidi" w:hAnsiTheme="minorBidi" w:hint="cs"/>
                <w:sz w:val="24"/>
                <w:szCs w:val="24"/>
                <w:rtl/>
              </w:rPr>
              <w:t>الشبكة</w:t>
            </w:r>
          </w:p>
        </w:tc>
        <w:tc>
          <w:tcPr>
            <w:tcW w:w="1654" w:type="dxa"/>
            <w:vAlign w:val="center"/>
          </w:tcPr>
          <w:p w14:paraId="646431EB" w14:textId="77777777" w:rsidR="00193008" w:rsidRDefault="00193008" w:rsidP="00020D72">
            <w:pPr>
              <w:tabs>
                <w:tab w:val="decimal" w:pos="128"/>
              </w:tabs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الأجهزة</w:t>
            </w:r>
          </w:p>
        </w:tc>
      </w:tr>
      <w:tr w:rsidR="00193008" w14:paraId="64CB94A2" w14:textId="77777777" w:rsidTr="009C62F0">
        <w:trPr>
          <w:trHeight w:val="2697"/>
        </w:trPr>
        <w:tc>
          <w:tcPr>
            <w:tcW w:w="1702" w:type="dxa"/>
          </w:tcPr>
          <w:p w14:paraId="78362BCB" w14:textId="77777777" w:rsidR="00EA318A" w:rsidRPr="00F040B6" w:rsidRDefault="00020D72" w:rsidP="00020D72">
            <w:pPr>
              <w:bidi/>
              <w:ind w:right="29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F040B6">
              <w:rPr>
                <w:rFonts w:asciiTheme="majorBidi" w:hAnsiTheme="majorBidi" w:cstheme="majorBidi"/>
                <w:b/>
                <w:bCs/>
                <w:lang w:eastAsia="fr-FR"/>
              </w:rPr>
              <w:object w:dxaOrig="3390" w:dyaOrig="1410" w14:anchorId="4533DA1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8.8pt;height:45.75pt" o:ole="">
                  <v:imagedata r:id="rId23" o:title=""/>
                </v:shape>
                <o:OLEObject Type="Embed" ProgID="PBrush" ShapeID="_x0000_i1025" DrawAspect="Content" ObjectID="_1763210381" r:id="rId24"/>
              </w:object>
            </w:r>
            <w:r w:rsidR="00193008" w:rsidRPr="00F040B6">
              <w:rPr>
                <w:rFonts w:asciiTheme="majorBidi" w:hAnsiTheme="majorBidi" w:cstheme="majorBidi"/>
                <w:b/>
                <w:bCs/>
              </w:rPr>
              <w:br/>
            </w:r>
          </w:p>
          <w:p w14:paraId="513B0E65" w14:textId="77777777" w:rsidR="00193008" w:rsidRPr="00F040B6" w:rsidRDefault="00193008" w:rsidP="00EA318A">
            <w:pPr>
              <w:bidi/>
              <w:ind w:right="29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F040B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الموجه</w:t>
            </w:r>
            <w:r w:rsidRPr="00F040B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br/>
            </w:r>
            <w:r w:rsidRPr="00F040B6">
              <w:rPr>
                <w:rFonts w:asciiTheme="majorBidi" w:hAnsiTheme="majorBidi" w:cstheme="majorBidi"/>
                <w:b/>
                <w:bCs/>
                <w:lang w:bidi="ar-DZ"/>
              </w:rPr>
              <w:t xml:space="preserve">Routeur </w:t>
            </w:r>
            <w:r w:rsidRPr="00F040B6">
              <w:rPr>
                <w:rFonts w:asciiTheme="majorBidi" w:hAnsiTheme="majorBidi" w:cstheme="majorBidi"/>
                <w:b/>
                <w:bCs/>
                <w:lang w:bidi="ar-DZ"/>
              </w:rPr>
              <w:br/>
            </w:r>
          </w:p>
        </w:tc>
        <w:tc>
          <w:tcPr>
            <w:tcW w:w="1559" w:type="dxa"/>
          </w:tcPr>
          <w:p w14:paraId="61A41813" w14:textId="77777777" w:rsidR="00EA318A" w:rsidRPr="00F040B6" w:rsidRDefault="00193008" w:rsidP="00020D72">
            <w:pPr>
              <w:bidi/>
              <w:ind w:right="34"/>
              <w:jc w:val="center"/>
              <w:rPr>
                <w:rFonts w:asciiTheme="majorBidi" w:hAnsiTheme="majorBidi" w:cstheme="majorBidi"/>
                <w:b/>
                <w:bCs/>
                <w:noProof/>
                <w:rtl/>
              </w:rPr>
            </w:pPr>
            <w:r w:rsidRPr="00F040B6">
              <w:rPr>
                <w:rFonts w:asciiTheme="majorBidi" w:hAnsiTheme="majorBidi" w:cstheme="majorBidi"/>
                <w:b/>
                <w:bCs/>
                <w:noProof/>
                <w:lang w:eastAsia="fr-FR"/>
              </w:rPr>
              <w:drawing>
                <wp:inline distT="0" distB="0" distL="0" distR="0" wp14:anchorId="7141A427" wp14:editId="2C5F5671">
                  <wp:extent cx="878674" cy="605790"/>
                  <wp:effectExtent l="0" t="0" r="0" b="3810"/>
                  <wp:docPr id="409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678" cy="614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 w:rsidRPr="00F040B6">
              <w:rPr>
                <w:rFonts w:asciiTheme="majorBidi" w:hAnsiTheme="majorBidi" w:cstheme="majorBidi"/>
                <w:b/>
                <w:bCs/>
                <w:noProof/>
                <w:rtl/>
              </w:rPr>
              <w:br/>
            </w:r>
          </w:p>
          <w:p w14:paraId="6F3C7381" w14:textId="77777777" w:rsidR="00193008" w:rsidRPr="00F040B6" w:rsidRDefault="00193008" w:rsidP="00EA318A">
            <w:pPr>
              <w:bidi/>
              <w:ind w:right="34"/>
              <w:jc w:val="center"/>
              <w:rPr>
                <w:rFonts w:asciiTheme="majorBidi" w:hAnsiTheme="majorBidi" w:cstheme="majorBidi"/>
                <w:b/>
                <w:bCs/>
                <w:noProof/>
              </w:rPr>
            </w:pPr>
            <w:r w:rsidRPr="00F040B6">
              <w:rPr>
                <w:rFonts w:asciiTheme="majorBidi" w:hAnsiTheme="majorBidi" w:cstheme="majorBidi"/>
                <w:b/>
                <w:bCs/>
                <w:noProof/>
                <w:rtl/>
              </w:rPr>
              <w:t>كابلات</w:t>
            </w:r>
            <w:r w:rsidR="00020D72" w:rsidRPr="00F040B6">
              <w:rPr>
                <w:rFonts w:asciiTheme="majorBidi" w:hAnsiTheme="majorBidi" w:cstheme="majorBidi"/>
                <w:b/>
                <w:bCs/>
                <w:noProof/>
              </w:rPr>
              <w:t xml:space="preserve"> Rj 45 </w:t>
            </w:r>
          </w:p>
        </w:tc>
        <w:tc>
          <w:tcPr>
            <w:tcW w:w="1646" w:type="dxa"/>
          </w:tcPr>
          <w:p w14:paraId="7D281D90" w14:textId="77777777" w:rsidR="00020D72" w:rsidRPr="00020D72" w:rsidRDefault="00193008" w:rsidP="00020D72">
            <w:pPr>
              <w:tabs>
                <w:tab w:val="decimal" w:pos="1112"/>
                <w:tab w:val="left" w:pos="1298"/>
              </w:tabs>
              <w:bidi/>
              <w:ind w:right="164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  <w:r w:rsidRPr="00020D72">
              <w:rPr>
                <w:rFonts w:asciiTheme="majorBidi" w:hAnsiTheme="majorBidi" w:cstheme="majorBidi"/>
                <w:b/>
                <w:bCs/>
                <w:noProof/>
                <w:color w:val="FF0000"/>
                <w:rtl/>
                <w:lang w:eastAsia="fr-FR"/>
              </w:rPr>
              <w:drawing>
                <wp:anchor distT="0" distB="0" distL="114300" distR="114300" simplePos="0" relativeHeight="251862528" behindDoc="0" locked="0" layoutInCell="1" allowOverlap="1" wp14:anchorId="771ADE4D" wp14:editId="6083FB6D">
                  <wp:simplePos x="0" y="0"/>
                  <wp:positionH relativeFrom="column">
                    <wp:posOffset>-4668</wp:posOffset>
                  </wp:positionH>
                  <wp:positionV relativeFrom="paragraph">
                    <wp:posOffset>139047</wp:posOffset>
                  </wp:positionV>
                  <wp:extent cx="941695" cy="381000"/>
                  <wp:effectExtent l="0" t="0" r="0" b="0"/>
                  <wp:wrapNone/>
                  <wp:docPr id="56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1695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20D72">
              <w:rPr>
                <w:rFonts w:asciiTheme="majorBidi" w:hAnsiTheme="majorBidi" w:cstheme="majorBidi"/>
                <w:b/>
                <w:bCs/>
                <w:color w:val="FF0000"/>
              </w:rPr>
              <w:br/>
            </w:r>
            <w:r w:rsidRPr="00020D72">
              <w:rPr>
                <w:rFonts w:asciiTheme="majorBidi" w:hAnsiTheme="majorBidi" w:cstheme="majorBidi"/>
                <w:b/>
                <w:bCs/>
                <w:color w:val="FF0000"/>
                <w:rtl/>
              </w:rPr>
              <w:br/>
            </w:r>
            <w:r w:rsidRPr="00020D72">
              <w:rPr>
                <w:rFonts w:asciiTheme="majorBidi" w:hAnsiTheme="majorBidi" w:cstheme="majorBidi"/>
                <w:b/>
                <w:bCs/>
                <w:color w:val="FF0000"/>
              </w:rPr>
              <w:t>Switch</w:t>
            </w:r>
          </w:p>
          <w:p w14:paraId="07030757" w14:textId="77777777" w:rsidR="00193008" w:rsidRPr="00020D72" w:rsidRDefault="00020D72" w:rsidP="00020D72">
            <w:pPr>
              <w:tabs>
                <w:tab w:val="decimal" w:pos="1112"/>
                <w:tab w:val="left" w:pos="1298"/>
              </w:tabs>
              <w:bidi/>
              <w:ind w:right="164"/>
              <w:jc w:val="center"/>
              <w:rPr>
                <w:rFonts w:asciiTheme="majorBidi" w:hAnsiTheme="majorBidi" w:cstheme="majorBidi"/>
                <w:b/>
                <w:bCs/>
                <w:color w:val="FF0000"/>
              </w:rPr>
            </w:pPr>
            <w:r w:rsidRPr="00020D72">
              <w:rPr>
                <w:rFonts w:asciiTheme="majorBidi" w:hAnsiTheme="majorBidi" w:cstheme="majorBidi"/>
                <w:b/>
                <w:bCs/>
                <w:color w:val="FF0000"/>
              </w:rPr>
              <w:t xml:space="preserve"> </w:t>
            </w:r>
            <w:r w:rsidR="00193008" w:rsidRPr="00020D72">
              <w:rPr>
                <w:rFonts w:asciiTheme="majorBidi" w:hAnsiTheme="majorBidi" w:cstheme="majorBidi"/>
                <w:b/>
                <w:bCs/>
                <w:color w:val="FF0000"/>
              </w:rPr>
              <w:br/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</w:t>
            </w:r>
            <w:r w:rsidR="00193008" w:rsidRPr="00F040B6">
              <w:rPr>
                <w:rFonts w:asciiTheme="majorBidi" w:hAnsiTheme="majorBidi" w:cstheme="majorBidi"/>
                <w:b/>
                <w:bCs/>
              </w:rPr>
              <w:t>HUB</w:t>
            </w:r>
            <w:r w:rsidR="00193008" w:rsidRPr="00F040B6">
              <w:rPr>
                <w:rFonts w:asciiTheme="majorBidi" w:hAnsiTheme="majorBidi" w:cstheme="majorBidi"/>
                <w:b/>
                <w:bCs/>
                <w:rtl/>
              </w:rPr>
              <w:t>أو</w:t>
            </w:r>
            <w:r w:rsidRPr="00F040B6">
              <w:rPr>
                <w:rFonts w:asciiTheme="majorBidi" w:hAnsiTheme="majorBidi" w:cstheme="majorBidi"/>
                <w:b/>
                <w:bCs/>
              </w:rPr>
              <w:t>Switch</w:t>
            </w:r>
            <w:r w:rsidR="00EC3881" w:rsidRPr="00F040B6"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</w:p>
        </w:tc>
        <w:tc>
          <w:tcPr>
            <w:tcW w:w="1331" w:type="dxa"/>
          </w:tcPr>
          <w:p w14:paraId="1A3D48FC" w14:textId="77777777" w:rsidR="00EA318A" w:rsidRPr="00F040B6" w:rsidRDefault="00193008" w:rsidP="00020D72">
            <w:pPr>
              <w:bidi/>
              <w:ind w:right="89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F040B6">
              <w:rPr>
                <w:rFonts w:asciiTheme="majorBidi" w:hAnsiTheme="majorBidi" w:cstheme="majorBidi"/>
                <w:b/>
                <w:bCs/>
                <w:noProof/>
                <w:lang w:eastAsia="fr-FR"/>
              </w:rPr>
              <w:drawing>
                <wp:inline distT="0" distB="0" distL="0" distR="0" wp14:anchorId="0F562FB1" wp14:editId="42515E49">
                  <wp:extent cx="734884" cy="518704"/>
                  <wp:effectExtent l="0" t="0" r="8255" b="0"/>
                  <wp:docPr id="40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452" cy="544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3C259DC0" w14:textId="77777777" w:rsidR="00EA318A" w:rsidRPr="00F040B6" w:rsidRDefault="00EA318A" w:rsidP="00EA318A">
            <w:pPr>
              <w:bidi/>
              <w:ind w:right="89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14:paraId="0A219D0E" w14:textId="77777777" w:rsidR="00193008" w:rsidRPr="00F040B6" w:rsidRDefault="00193008" w:rsidP="00EA318A">
            <w:pPr>
              <w:bidi/>
              <w:ind w:right="89"/>
              <w:jc w:val="center"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F040B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بطاقة</w:t>
            </w:r>
            <w:r w:rsidRPr="00F040B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br/>
            </w:r>
            <w:r w:rsidR="00020D72" w:rsidRPr="00F040B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الشبكة</w:t>
            </w:r>
          </w:p>
        </w:tc>
        <w:tc>
          <w:tcPr>
            <w:tcW w:w="1654" w:type="dxa"/>
          </w:tcPr>
          <w:p w14:paraId="4692CE72" w14:textId="77777777" w:rsidR="00193008" w:rsidRPr="00F040B6" w:rsidRDefault="00193008" w:rsidP="00193008">
            <w:pPr>
              <w:bidi/>
              <w:ind w:right="605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F040B6">
              <w:rPr>
                <w:rFonts w:asciiTheme="majorBidi" w:hAnsiTheme="majorBidi" w:cstheme="majorBidi"/>
                <w:b/>
                <w:bCs/>
                <w:noProof/>
                <w:lang w:eastAsia="fr-FR"/>
              </w:rPr>
              <w:drawing>
                <wp:anchor distT="0" distB="0" distL="114300" distR="114300" simplePos="0" relativeHeight="251863552" behindDoc="0" locked="0" layoutInCell="1" allowOverlap="1" wp14:anchorId="058673C1" wp14:editId="469B009E">
                  <wp:simplePos x="0" y="0"/>
                  <wp:positionH relativeFrom="column">
                    <wp:posOffset>207312</wp:posOffset>
                  </wp:positionH>
                  <wp:positionV relativeFrom="paragraph">
                    <wp:posOffset>47990</wp:posOffset>
                  </wp:positionV>
                  <wp:extent cx="469265" cy="374754"/>
                  <wp:effectExtent l="0" t="0" r="6985" b="6350"/>
                  <wp:wrapNone/>
                  <wp:docPr id="5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385" cy="3788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0906B346" w14:textId="77777777" w:rsidR="00EA318A" w:rsidRPr="00F040B6" w:rsidRDefault="00193008" w:rsidP="00020D7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F040B6">
              <w:rPr>
                <w:rFonts w:asciiTheme="majorBidi" w:hAnsiTheme="majorBidi" w:cstheme="majorBidi"/>
                <w:b/>
                <w:bCs/>
                <w:noProof/>
                <w:lang w:eastAsia="fr-FR"/>
              </w:rPr>
              <w:drawing>
                <wp:anchor distT="0" distB="0" distL="114300" distR="114300" simplePos="0" relativeHeight="251864576" behindDoc="0" locked="0" layoutInCell="1" allowOverlap="1" wp14:anchorId="0FC62456" wp14:editId="43738F08">
                  <wp:simplePos x="0" y="0"/>
                  <wp:positionH relativeFrom="column">
                    <wp:posOffset>172199</wp:posOffset>
                  </wp:positionH>
                  <wp:positionV relativeFrom="paragraph">
                    <wp:posOffset>307965</wp:posOffset>
                  </wp:positionV>
                  <wp:extent cx="469265" cy="374754"/>
                  <wp:effectExtent l="0" t="0" r="6985" b="6350"/>
                  <wp:wrapNone/>
                  <wp:docPr id="410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265" cy="3747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Pr="00F040B6">
              <w:rPr>
                <w:rFonts w:asciiTheme="majorBidi" w:hAnsiTheme="majorBidi" w:cstheme="majorBidi"/>
                <w:b/>
                <w:bCs/>
                <w:rtl/>
              </w:rPr>
              <w:br/>
            </w:r>
            <w:r w:rsidRPr="00F040B6">
              <w:rPr>
                <w:rFonts w:asciiTheme="majorBidi" w:hAnsiTheme="majorBidi" w:cstheme="majorBidi"/>
                <w:b/>
                <w:bCs/>
                <w:rtl/>
              </w:rPr>
              <w:br/>
            </w:r>
            <w:r w:rsidRPr="00F040B6">
              <w:rPr>
                <w:rFonts w:asciiTheme="majorBidi" w:hAnsiTheme="majorBidi" w:cstheme="majorBidi"/>
                <w:b/>
                <w:bCs/>
                <w:rtl/>
              </w:rPr>
              <w:br/>
            </w:r>
          </w:p>
          <w:p w14:paraId="61183F52" w14:textId="77777777" w:rsidR="00193008" w:rsidRPr="00F040B6" w:rsidRDefault="00193008" w:rsidP="00EA318A">
            <w:pPr>
              <w:bidi/>
              <w:rPr>
                <w:rFonts w:asciiTheme="majorBidi" w:hAnsiTheme="majorBidi" w:cstheme="majorBidi"/>
                <w:b/>
                <w:bCs/>
              </w:rPr>
            </w:pPr>
            <w:r w:rsidRPr="00F040B6">
              <w:rPr>
                <w:rFonts w:asciiTheme="majorBidi" w:hAnsiTheme="majorBidi" w:cstheme="majorBidi"/>
                <w:b/>
                <w:bCs/>
                <w:rtl/>
              </w:rPr>
              <w:br/>
            </w:r>
            <w:r w:rsidR="00020D72" w:rsidRPr="00F040B6">
              <w:rPr>
                <w:rFonts w:asciiTheme="majorBidi" w:hAnsiTheme="majorBidi" w:cstheme="majorBidi"/>
                <w:b/>
                <w:bCs/>
                <w:rtl/>
              </w:rPr>
              <w:t>حاسوبان على الأقل</w:t>
            </w:r>
          </w:p>
          <w:p w14:paraId="7A422426" w14:textId="77777777" w:rsidR="00EA318A" w:rsidRPr="00F040B6" w:rsidRDefault="00EA318A" w:rsidP="009C62F0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5671AD34" w14:textId="77777777" w:rsidR="00193008" w:rsidRPr="00F040B6" w:rsidRDefault="00193008" w:rsidP="00EA318A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F040B6">
              <w:rPr>
                <w:rFonts w:asciiTheme="majorBidi" w:hAnsiTheme="majorBidi" w:cstheme="majorBidi"/>
                <w:b/>
                <w:bCs/>
                <w:noProof/>
                <w:lang w:eastAsia="fr-FR"/>
              </w:rPr>
              <w:drawing>
                <wp:inline distT="0" distB="0" distL="0" distR="0" wp14:anchorId="4A2580C1" wp14:editId="4342F362">
                  <wp:extent cx="733425" cy="247337"/>
                  <wp:effectExtent l="0" t="0" r="0" b="635"/>
                  <wp:docPr id="5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131" cy="259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620E9734" w14:textId="77777777" w:rsidR="00193008" w:rsidRPr="00F040B6" w:rsidRDefault="00020D72" w:rsidP="00EA318A">
            <w:pPr>
              <w:bidi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F040B6">
              <w:rPr>
                <w:rFonts w:asciiTheme="majorBidi" w:hAnsiTheme="majorBidi" w:cstheme="majorBidi"/>
                <w:b/>
                <w:bCs/>
                <w:rtl/>
              </w:rPr>
              <w:t>طابعة</w:t>
            </w:r>
          </w:p>
        </w:tc>
      </w:tr>
    </w:tbl>
    <w:p w14:paraId="7111F685" w14:textId="77777777" w:rsidR="009C62F0" w:rsidRPr="009C62F0" w:rsidRDefault="00C77F51" w:rsidP="009C62F0">
      <w:pPr>
        <w:pStyle w:val="Paragraphedeliste"/>
        <w:numPr>
          <w:ilvl w:val="0"/>
          <w:numId w:val="18"/>
        </w:numPr>
        <w:bidi/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</w:pPr>
      <w:r w:rsidRPr="004F1510">
        <w:rPr>
          <w:rFonts w:asciiTheme="majorBidi" w:hAnsiTheme="majorBidi" w:cstheme="majorBidi"/>
          <w:b/>
          <w:bCs/>
          <w:noProof/>
          <w:sz w:val="26"/>
          <w:szCs w:val="26"/>
          <w:u w:val="single"/>
          <w:rtl/>
          <w:lang w:eastAsia="fr-FR"/>
        </w:rPr>
        <w:drawing>
          <wp:anchor distT="0" distB="0" distL="114300" distR="114300" simplePos="0" relativeHeight="251910656" behindDoc="1" locked="0" layoutInCell="1" allowOverlap="1" wp14:anchorId="115FCC68" wp14:editId="7A7FC965">
            <wp:simplePos x="0" y="0"/>
            <wp:positionH relativeFrom="column">
              <wp:posOffset>4441323</wp:posOffset>
            </wp:positionH>
            <wp:positionV relativeFrom="paragraph">
              <wp:posOffset>477003</wp:posOffset>
            </wp:positionV>
            <wp:extent cx="257175" cy="256540"/>
            <wp:effectExtent l="0" t="0" r="9525" b="0"/>
            <wp:wrapTight wrapText="bothSides">
              <wp:wrapPolygon edited="0">
                <wp:start x="4800" y="0"/>
                <wp:lineTo x="0" y="4812"/>
                <wp:lineTo x="0" y="19248"/>
                <wp:lineTo x="8000" y="19248"/>
                <wp:lineTo x="20800" y="19248"/>
                <wp:lineTo x="20800" y="17644"/>
                <wp:lineTo x="14400" y="0"/>
                <wp:lineTo x="4800" y="0"/>
              </wp:wrapPolygon>
            </wp:wrapTight>
            <wp:docPr id="85" name="Image 2" descr="bws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wsEe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C62F0" w:rsidRPr="009C62F0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  <w:lang w:bidi="ar-DZ"/>
        </w:rPr>
        <w:t xml:space="preserve">الفرق بين الموزع </w:t>
      </w:r>
      <w:r w:rsidR="009C62F0" w:rsidRPr="009C62F0">
        <w:rPr>
          <w:rFonts w:ascii="Times New Roman" w:hAnsi="Times New Roman" w:cs="Times New Roman"/>
          <w:b/>
          <w:bCs/>
          <w:sz w:val="24"/>
          <w:szCs w:val="24"/>
          <w:u w:val="single"/>
          <w:lang w:bidi="ar-DZ"/>
        </w:rPr>
        <w:t>HUB</w:t>
      </w:r>
      <w:r w:rsidR="009C62F0" w:rsidRPr="009C62F0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  <w:lang w:bidi="ar-DZ"/>
        </w:rPr>
        <w:t xml:space="preserve"> و </w:t>
      </w:r>
      <w:proofErr w:type="gramStart"/>
      <w:r w:rsidR="009C62F0" w:rsidRPr="009C62F0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  <w:lang w:bidi="ar-DZ"/>
        </w:rPr>
        <w:t>المحول </w:t>
      </w:r>
      <w:r w:rsidR="009C62F0" w:rsidRPr="009C62F0">
        <w:rPr>
          <w:rFonts w:ascii="Times New Roman" w:hAnsi="Times New Roman" w:cs="Times New Roman"/>
          <w:b/>
          <w:bCs/>
          <w:sz w:val="24"/>
          <w:szCs w:val="24"/>
          <w:u w:val="single"/>
          <w:lang w:bidi="ar-DZ"/>
        </w:rPr>
        <w:t>:</w:t>
      </w:r>
      <w:r w:rsidR="009C62F0" w:rsidRPr="00BF0BD8">
        <w:rPr>
          <w:rFonts w:ascii="Times New Roman" w:hAnsi="Times New Roman" w:cs="Times New Roman"/>
          <w:b/>
          <w:bCs/>
          <w:sz w:val="24"/>
          <w:szCs w:val="24"/>
          <w:u w:val="single"/>
          <w:lang w:bidi="ar-DZ"/>
        </w:rPr>
        <w:t>Switch</w:t>
      </w:r>
      <w:proofErr w:type="gramEnd"/>
      <w:r w:rsidR="009420E4" w:rsidRPr="00BF0BD8">
        <w:rPr>
          <w:rFonts w:cs="Arial" w:hint="cs"/>
          <w:sz w:val="24"/>
          <w:szCs w:val="24"/>
          <w:u w:val="single"/>
          <w:rtl/>
          <w:lang w:bidi="ar-DZ"/>
        </w:rPr>
        <w:t xml:space="preserve"> في الشبكة المحلية السلكية طوبولوجيا النجمة</w:t>
      </w:r>
      <w:r w:rsidR="009420E4" w:rsidRPr="00BF0BD8">
        <w:rPr>
          <w:rFonts w:cs="Arial" w:hint="cs"/>
          <w:rtl/>
          <w:lang w:bidi="ar-DZ"/>
        </w:rPr>
        <w:t xml:space="preserve"> </w:t>
      </w:r>
      <w:r w:rsidR="009420E4" w:rsidRPr="00BF0BD8">
        <w:rPr>
          <w:rFonts w:cs="Arial" w:hint="cs"/>
          <w:sz w:val="24"/>
          <w:szCs w:val="24"/>
          <w:rtl/>
          <w:lang w:bidi="ar-DZ"/>
        </w:rPr>
        <w:t>يتم ربط الأجهزة بنقطة مركزية تسمى موزع أو محول:</w:t>
      </w:r>
    </w:p>
    <w:p w14:paraId="592B4D31" w14:textId="6A33DFFB" w:rsidR="009C62F0" w:rsidRDefault="00303AF8" w:rsidP="00C77F51">
      <w:pPr>
        <w:bidi/>
        <w:rPr>
          <w:rFonts w:asciiTheme="majorBidi" w:hAnsiTheme="majorBidi" w:cs="Times New Roman"/>
          <w:color w:val="000000" w:themeColor="text1"/>
          <w:sz w:val="24"/>
          <w:szCs w:val="24"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  <w:u w:val="single"/>
          <w:rtl/>
          <w:lang w:eastAsia="fr-FR"/>
        </w:rPr>
        <mc:AlternateContent>
          <mc:Choice Requires="wpg">
            <w:drawing>
              <wp:anchor distT="0" distB="0" distL="114300" distR="114300" simplePos="0" relativeHeight="251908608" behindDoc="1" locked="0" layoutInCell="1" allowOverlap="1" wp14:anchorId="63248F4D" wp14:editId="135E1CE2">
                <wp:simplePos x="0" y="0"/>
                <wp:positionH relativeFrom="column">
                  <wp:posOffset>-352425</wp:posOffset>
                </wp:positionH>
                <wp:positionV relativeFrom="paragraph">
                  <wp:posOffset>123190</wp:posOffset>
                </wp:positionV>
                <wp:extent cx="4936918" cy="1860570"/>
                <wp:effectExtent l="38100" t="0" r="16510" b="25400"/>
                <wp:wrapNone/>
                <wp:docPr id="10" name="Groupe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6918" cy="1860570"/>
                          <a:chOff x="0" y="0"/>
                          <a:chExt cx="4936918" cy="1860570"/>
                        </a:xfrm>
                      </wpg:grpSpPr>
                      <pic:pic xmlns:pic="http://schemas.openxmlformats.org/drawingml/2006/picture">
                        <pic:nvPicPr>
                          <pic:cNvPr id="99497" name="Image 99497" descr="C:\Users\Administrateur\Desktop\شبكة  روسرس\18.jp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4152" b="28213"/>
                          <a:stretch/>
                        </pic:blipFill>
                        <pic:spPr bwMode="auto">
                          <a:xfrm>
                            <a:off x="552450" y="0"/>
                            <a:ext cx="1793875" cy="1287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99512" name="Connecteur droit avec flèche 99512"/>
                        <wps:cNvCnPr/>
                        <wps:spPr>
                          <a:xfrm flipH="1">
                            <a:off x="1095375" y="685800"/>
                            <a:ext cx="45719" cy="45719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518" name="Connecteur droit avec flèche 99518"/>
                        <wps:cNvCnPr/>
                        <wps:spPr>
                          <a:xfrm flipV="1">
                            <a:off x="1457325" y="742950"/>
                            <a:ext cx="45719" cy="45719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519" name="Connecteur droit avec flèche 99519"/>
                        <wps:cNvCnPr/>
                        <wps:spPr>
                          <a:xfrm flipH="1" flipV="1">
                            <a:off x="1857375" y="638175"/>
                            <a:ext cx="45719" cy="45719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9491" name="Image 99491" descr="C:\Users\Administrateur\Desktop\شبكة  روسرس\18.jp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853" r="11184" b="25929"/>
                          <a:stretch/>
                        </pic:blipFill>
                        <pic:spPr bwMode="auto">
                          <a:xfrm>
                            <a:off x="2819400" y="190500"/>
                            <a:ext cx="1607185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99509" name="Connecteur droit avec flèche 99509"/>
                        <wps:cNvCnPr/>
                        <wps:spPr>
                          <a:xfrm>
                            <a:off x="3267075" y="657225"/>
                            <a:ext cx="67945" cy="23622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517" name="Parchemin vertical 99517"/>
                        <wps:cNvSpPr/>
                        <wps:spPr>
                          <a:xfrm>
                            <a:off x="0" y="1371600"/>
                            <a:ext cx="2777646" cy="388121"/>
                          </a:xfrm>
                          <a:prstGeom prst="verticalScroll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07027B" w14:textId="77777777" w:rsidR="009C62F0" w:rsidRPr="009420E4" w:rsidRDefault="009C62F0" w:rsidP="00C77F51">
                              <w:pPr>
                                <w:tabs>
                                  <w:tab w:val="right" w:pos="9639"/>
                                </w:tabs>
                                <w:bidi/>
                                <w:spacing w:after="0" w:line="276" w:lineRule="auto"/>
                                <w:ind w:left="121"/>
                                <w:rPr>
                                  <w:rFonts w:asciiTheme="majorBidi" w:hAnsiTheme="majorBidi" w:cstheme="majorBidi"/>
                                  <w:shd w:val="clear" w:color="auto" w:fill="FFFFFF"/>
                                  <w:lang w:bidi="ar-DZ"/>
                                </w:rPr>
                              </w:pPr>
                              <w:r w:rsidRPr="009420E4">
                                <w:rPr>
                                  <w:rFonts w:asciiTheme="majorHAnsi" w:hAnsiTheme="majorHAnsi" w:cstheme="minorHAnsi"/>
                                  <w:b/>
                                  <w:bCs/>
                                  <w:lang w:bidi="ar-DZ"/>
                                </w:rPr>
                                <w:t>HUB</w:t>
                              </w:r>
                              <w:r w:rsidRPr="009420E4">
                                <w:rPr>
                                  <w:rFonts w:asciiTheme="majorHAnsi" w:hAnsiTheme="majorHAnsi" w:cs="Times New Roman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  يقوم بإرسال </w:t>
                              </w:r>
                              <w:r w:rsidR="009420E4" w:rsidRPr="00C77F51">
                                <w:rPr>
                                  <w:rFonts w:asciiTheme="majorHAnsi" w:hAnsiTheme="majorHAnsi" w:cs="Times New Roman" w:hint="cs"/>
                                  <w:b/>
                                  <w:bCs/>
                                  <w:rtl/>
                                  <w:lang w:bidi="ar-DZ"/>
                                </w:rPr>
                                <w:t>الموزع يرسلها إلى</w:t>
                              </w:r>
                              <w:r w:rsidR="009420E4" w:rsidRPr="00C77F51">
                                <w:rPr>
                                  <w:rFonts w:cs="Arial" w:hint="cs"/>
                                  <w:color w:val="FF0000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="009420E4" w:rsidRPr="00BF0BD8">
                                <w:rPr>
                                  <w:rFonts w:cs="Arial"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كل </w:t>
                              </w:r>
                              <w:r w:rsidR="00C77F51" w:rsidRPr="00BF0BD8">
                                <w:rPr>
                                  <w:rFonts w:cs="Arial" w:hint="cs"/>
                                  <w:b/>
                                  <w:bCs/>
                                  <w:rtl/>
                                  <w:lang w:bidi="ar-DZ"/>
                                </w:rPr>
                                <w:t>ا</w:t>
                              </w:r>
                              <w:r w:rsidR="009420E4" w:rsidRPr="00BF0BD8">
                                <w:rPr>
                                  <w:rFonts w:cs="Arial" w:hint="cs"/>
                                  <w:b/>
                                  <w:bCs/>
                                  <w:rtl/>
                                  <w:lang w:bidi="ar-DZ"/>
                                </w:rPr>
                                <w:t>لأجهزة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24" name="Parchemin vertical 99424"/>
                        <wps:cNvSpPr/>
                        <wps:spPr>
                          <a:xfrm>
                            <a:off x="2781300" y="1257300"/>
                            <a:ext cx="2155618" cy="603270"/>
                          </a:xfrm>
                          <a:prstGeom prst="verticalScroll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C02EB04" w14:textId="61BCCF78" w:rsidR="009C62F0" w:rsidRPr="009420E4" w:rsidRDefault="009C62F0" w:rsidP="009420E4">
                              <w:pPr>
                                <w:tabs>
                                  <w:tab w:val="right" w:pos="9639"/>
                                </w:tabs>
                                <w:bidi/>
                                <w:spacing w:after="0" w:line="276" w:lineRule="auto"/>
                                <w:ind w:left="121"/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9420E4">
                                <w:rPr>
                                  <w:rFonts w:cs="Arial-Identity-H"/>
                                  <w:b/>
                                  <w:bCs/>
                                  <w:lang w:bidi="ar-DZ"/>
                                </w:rPr>
                                <w:t>SWITCH</w:t>
                              </w:r>
                              <w:r w:rsidRPr="009420E4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="009420E4" w:rsidRPr="009420E4">
                                <w:rPr>
                                  <w:rFonts w:cs="Arial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يقوم بإرسال المعلومات الى </w:t>
                              </w:r>
                              <w:r w:rsidR="009420E4" w:rsidRPr="00BF0BD8">
                                <w:rPr>
                                  <w:rFonts w:cs="Arial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حاسوب </w:t>
                              </w:r>
                              <w:r w:rsidR="00D9066B" w:rsidRPr="00BF0BD8">
                                <w:rPr>
                                  <w:rFonts w:cs="Arial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المعني </w:t>
                              </w:r>
                              <w:r w:rsidR="009420E4" w:rsidRPr="00BF0BD8">
                                <w:rPr>
                                  <w:rFonts w:cs="Arial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فقط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248F4D" id="Groupe 10" o:spid="_x0000_s1038" style="position:absolute;left:0;text-align:left;margin-left:-27.75pt;margin-top:9.7pt;width:388.75pt;height:146.5pt;z-index:-251407872" coordsize="49369,186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">
                <v:shape id="Image 99497" o:spid="_x0000_s1039" type="#_x0000_t75" style="position:absolute;left:5524;width:17939;height:128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BY2PfGAAAA3gAAAA8AAABkcnMvZG93bnJldi54bWxEj9FqwkAURN8F/2G5gm+6sRRtUlcRrSBC&#10;kUY/4JK9TVKzd8PuVqNf7xaEPg4zc4aZLzvTiAs5X1tWMBknIIgLq2suFZyO29EbCB+QNTaWScGN&#10;PCwX/d4cM22v/EWXPJQiQthnqKAKoc2k9EVFBv3YtsTR+7bOYIjSlVI7vEa4aeRLkkylwZrjQoUt&#10;rSsqzvmvUXCwenPYn24/vP9sMTfp/eg+NkoNB93qHUSgLvyHn+2dVpCmr+kM/u7EKyAXD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IFjY98YAAADeAAAADwAAAAAAAAAAAAAA&#10;AACfAgAAZHJzL2Rvd25yZXYueG1sUEsFBgAAAAAEAAQA9wAAAJIDAAAAAA==&#10;">
                  <v:imagedata r:id="rId31" o:title="18" cropbottom="18490f" cropright="35489f"/>
                  <v:path arrowok="t"/>
                </v:shape>
                <v:shape id="Connecteur droit avec flèche 99512" o:spid="_x0000_s1040" type="#_x0000_t32" style="position:absolute;left:10953;top:6858;width:457;height:45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s4qkccAAADeAAAADwAAAGRycy9kb3ducmV2LnhtbESPQWsCMRSE74X+h/AKvdWsC7a6GqUU&#10;rIKXVsXzY/PcbN28xE26u/33plDocZiZb5jFarCN6KgNtWMF41EGgrh0uuZKwfGwfpqCCBFZY+OY&#10;FPxQgNXy/m6BhXY9f1K3j5VIEA4FKjAx+kLKUBqyGEbOEyfv7FqLMcm2krrFPsFtI/Mse5YWa04L&#10;Bj29GSov+2+r4HQ1+eT68X752nhe286/HKb9TqnHh+F1DiLSEP/Df+2tVjCbTcY5/N5JV0Aub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2ziqRxwAAAN4AAAAPAAAAAAAA&#10;AAAAAAAAAKECAABkcnMvZG93bnJldi54bWxQSwUGAAAAAAQABAD5AAAAlQMAAAAA&#10;" strokecolor="black [3200]" strokeweight="1pt">
                  <v:stroke endarrow="open" joinstyle="miter"/>
                </v:shape>
                <v:shape id="Connecteur droit avec flèche 99518" o:spid="_x0000_s1041" type="#_x0000_t32" style="position:absolute;left:14573;top:7429;width:457;height:45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yYde8MAAADeAAAADwAAAGRycy9kb3ducmV2LnhtbERPz2vCMBS+C/sfwhvspqmCU6tRxsBt&#10;4MXp8Pxonk21eYlN1nb//XIQPH58v1eb3taipSZUjhWMRxkI4sLpiksFP8ftcA4iRGSNtWNS8EcB&#10;NuunwQpz7Tr+pvYQS5FCOOSowMTocylDYchiGDlPnLizayzGBJtS6ga7FG5rOcmyV2mx4tRg0NO7&#10;oeJ6+LUKTjczmd72H9fLp+etbf3sOO92Sr08929LEJH6+BDf3V9awWIxHae96U66AnL9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cmHXvDAAAA3gAAAA8AAAAAAAAAAAAA&#10;AAAAoQIAAGRycy9kb3ducmV2LnhtbFBLBQYAAAAABAAEAPkAAACRAwAAAAA=&#10;" strokecolor="black [3200]" strokeweight="1pt">
                  <v:stroke endarrow="open" joinstyle="miter"/>
                </v:shape>
                <v:shape id="Connecteur droit avec flèche 99519" o:spid="_x0000_s1042" type="#_x0000_t32" style="position:absolute;left:18573;top:6381;width:457;height:457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XoYcYAAADeAAAADwAAAGRycy9kb3ducmV2LnhtbESPQWvCQBSE74X+h+UVvNWNllaTukop&#10;KPZYtUVvj+wzCWbfht2npv++Wyh4HGbmG2a26F2rLhRi49nAaJiBIi69bbgysNsuH6egoiBbbD2T&#10;gR+KsJjf382wsP7Kn3TZSKUShGOBBmqRrtA6ljU5jEPfESfv6INDSTJU2ga8Jrhr9TjLXrTDhtNC&#10;jR2911SeNmdnYDL5WLmlPE1RjufT/rD6rsLX2JjBQ//2Ckqol1v4v722BvL8eZTD3510BfT8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TF6GHGAAAA3gAAAA8AAAAAAAAA&#10;AAAAAAAAoQIAAGRycy9kb3ducmV2LnhtbFBLBQYAAAAABAAEAPkAAACUAwAAAAA=&#10;" strokecolor="black [3200]" strokeweight="1pt">
                  <v:stroke endarrow="open" joinstyle="miter"/>
                </v:shape>
                <v:shape id="Image 99491" o:spid="_x0000_s1043" type="#_x0000_t75" style="position:absolute;left:28194;top:1905;width:16071;height:107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ckIT3DAAAA3gAAAA8AAABkcnMvZG93bnJldi54bWxEj0GLwjAUhO8L/ofwBG9rqohsq1FEFDzs&#10;RVfvj+bZFJuXtom2/nuzIHgcZuYbZrnubSUe1PrSsYLJOAFBnDtdcqHg/Lf//gHhA7LGyjEpeJKH&#10;9WrwtcRMu46P9DiFQkQI+wwVmBDqTEqfG7Lox64mjt7VtRZDlG0hdYtdhNtKTpNkLi2WHBcM1rQ1&#10;lN9Od6tge23mttk70+W/zaHaXfh471ip0bDfLEAE6sMn/G4ftII0naUT+L8Tr4BcvQ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yQhPcMAAADeAAAADwAAAAAAAAAAAAAAAACf&#10;AgAAZHJzL2Rvd25yZXYueG1sUEsFBgAAAAAEAAQA9wAAAI8DAAAAAA==&#10;">
                  <v:imagedata r:id="rId31" o:title="18" cropbottom="16993f" cropleft="27429f" cropright="7330f"/>
                  <v:path arrowok="t"/>
                </v:shape>
                <v:shape id="Connecteur droit avec flèche 99509" o:spid="_x0000_s1044" type="#_x0000_t32" style="position:absolute;left:32670;top:6572;width:680;height:236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WbsGMUAAADeAAAADwAAAGRycy9kb3ducmV2LnhtbESPQWvCQBSE70L/w/IK3uqugtKkriIB&#10;oSchKj2/Zp9JaPZt2F1N2l/fFQSPw8x8w6y3o+3EjXxoHWuYzxQI4sqZlmsN59P+7R1EiMgGO8ek&#10;4ZcCbDcvkzXmxg1c0u0Ya5EgHHLU0MTY51KGqiGLYeZ64uRdnLcYk/S1NB6HBLedXCi1khZbTgsN&#10;9lQ0VP0cr1bD97UPywWt9uXgi0KVgz38Xb60nr6Ouw8Qkcb4DD/an0ZDli1VBvc76QrIzT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WbsGMUAAADeAAAADwAAAAAAAAAA&#10;AAAAAAChAgAAZHJzL2Rvd25yZXYueG1sUEsFBgAAAAAEAAQA+QAAAJMDAAAAAA==&#10;" strokecolor="black [3200]" strokeweight="1pt">
                  <v:stroke endarrow="open" joinstyle="miter"/>
                </v:shape>
                <v:shapetype id="_x0000_t97" coordsize="21600,21600" o:spt="97" adj="2700" path="m@5,qx@1@2l@1@0@2@0qx0@7@2,21600l@9,21600qx@10@7l@10@1@11@1qx21600@2@11,xem@5,nfqx@6@2@5@1@4@3@5@2l@6@2em@5@1nfl@10@1em@2,21600nfqx@1@7l@1@0em@2@0nfqx@3@8@2@7l@1@7e">
                  <v:formulas>
                    <v:f eqn="sum height 0 #0"/>
                    <v:f eqn="val #0"/>
                    <v:f eqn="prod @1 1 2"/>
                    <v:f eqn="prod @1 3 4"/>
                    <v:f eqn="prod @1 5 4"/>
                    <v:f eqn="prod @1 3 2"/>
                    <v:f eqn="prod @1 2 1"/>
                    <v:f eqn="sum height 0 @2"/>
                    <v:f eqn="sum height 0 @3"/>
                    <v:f eqn="sum width 0 @5"/>
                    <v:f eqn="sum width 0 @1"/>
                    <v:f eqn="sum width 0 @2"/>
                    <v:f eqn="val height"/>
                    <v:f eqn="prod height 1 2"/>
                    <v:f eqn="prod width 1 2"/>
                  </v:formulas>
                  <v:path o:extrusionok="f" limo="10800,10800" o:connecttype="custom" o:connectlocs="@14,0;@1,@13;@14,@12;@10,@13" o:connectangles="270,180,90,0" textboxrect="@1,@1,@10,@7"/>
                  <v:handles>
                    <v:h position="topLeft,#0" yrange="0,5400"/>
                  </v:handles>
                  <o:complex v:ext="view"/>
                </v:shapetype>
                <v:shape id="Parchemin vertical 99517" o:spid="_x0000_s1045" type="#_x0000_t97" style="position:absolute;top:13716;width:27776;height:38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R2T8gA&#10;AADeAAAADwAAAGRycy9kb3ducmV2LnhtbESP3WrCQBSE7wu+w3KE3hTdpMWfRFcppQXBXvj3AIfs&#10;MYlmz8bdraZ9+m5B6OUwM98w82VnGnEl52vLCtJhAoK4sLrmUsFh/zGYgvABWWNjmRR8k4flovcw&#10;x1zbG2/puguliBD2OSqoQmhzKX1RkUE/tC1x9I7WGQxRulJqh7cIN418TpKxNFhzXKiwpbeKivPu&#10;yyh4cuPz6v1Cpx/brJPN8fMlW6es1GO/e52BCNSF//C9vdIKsmyUTuDvTrwCcvEL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ntHZPyAAAAN4AAAAPAAAAAAAAAAAAAAAAAJgCAABk&#10;cnMvZG93bnJldi54bWxQSwUGAAAAAAQABAD1AAAAjQMAAAAA&#10;" fillcolor="white [3201]" strokecolor="black [3200]" strokeweight="1pt">
                  <v:stroke joinstyle="miter"/>
                  <v:textbox>
                    <w:txbxContent>
                      <w:p w14:paraId="6007027B" w14:textId="77777777" w:rsidR="009C62F0" w:rsidRPr="009420E4" w:rsidRDefault="009C62F0" w:rsidP="00C77F51">
                        <w:pPr>
                          <w:tabs>
                            <w:tab w:val="right" w:pos="9639"/>
                          </w:tabs>
                          <w:bidi/>
                          <w:spacing w:after="0" w:line="276" w:lineRule="auto"/>
                          <w:ind w:left="121"/>
                          <w:rPr>
                            <w:rFonts w:asciiTheme="majorBidi" w:hAnsiTheme="majorBidi" w:cstheme="majorBidi"/>
                            <w:shd w:val="clear" w:color="auto" w:fill="FFFFFF"/>
                            <w:lang w:bidi="ar-DZ"/>
                          </w:rPr>
                        </w:pPr>
                        <w:r w:rsidRPr="009420E4">
                          <w:rPr>
                            <w:rFonts w:asciiTheme="majorHAnsi" w:hAnsiTheme="majorHAnsi" w:cstheme="minorHAnsi"/>
                            <w:b/>
                            <w:bCs/>
                            <w:lang w:bidi="ar-DZ"/>
                          </w:rPr>
                          <w:t>HUB</w:t>
                        </w:r>
                        <w:r w:rsidRPr="009420E4">
                          <w:rPr>
                            <w:rFonts w:asciiTheme="majorHAnsi" w:hAnsiTheme="majorHAnsi" w:cs="Times New Roman"/>
                            <w:b/>
                            <w:bCs/>
                            <w:rtl/>
                            <w:lang w:bidi="ar-DZ"/>
                          </w:rPr>
                          <w:t xml:space="preserve">  يقوم بإرسال </w:t>
                        </w:r>
                        <w:r w:rsidR="009420E4" w:rsidRPr="00C77F51">
                          <w:rPr>
                            <w:rFonts w:asciiTheme="majorHAnsi" w:hAnsiTheme="majorHAnsi" w:cs="Times New Roman" w:hint="cs"/>
                            <w:b/>
                            <w:bCs/>
                            <w:rtl/>
                            <w:lang w:bidi="ar-DZ"/>
                          </w:rPr>
                          <w:t>الموزع يرسلها إلى</w:t>
                        </w:r>
                        <w:r w:rsidR="009420E4" w:rsidRPr="00C77F51">
                          <w:rPr>
                            <w:rFonts w:cs="Arial" w:hint="cs"/>
                            <w:color w:val="FF0000"/>
                            <w:rtl/>
                            <w:lang w:bidi="ar-DZ"/>
                          </w:rPr>
                          <w:t xml:space="preserve"> </w:t>
                        </w:r>
                        <w:r w:rsidR="009420E4" w:rsidRPr="00BF0BD8">
                          <w:rPr>
                            <w:rFonts w:cs="Arial" w:hint="cs"/>
                            <w:b/>
                            <w:bCs/>
                            <w:rtl/>
                            <w:lang w:bidi="ar-DZ"/>
                          </w:rPr>
                          <w:t xml:space="preserve">كل </w:t>
                        </w:r>
                        <w:r w:rsidR="00C77F51" w:rsidRPr="00BF0BD8">
                          <w:rPr>
                            <w:rFonts w:cs="Arial" w:hint="cs"/>
                            <w:b/>
                            <w:bCs/>
                            <w:rtl/>
                            <w:lang w:bidi="ar-DZ"/>
                          </w:rPr>
                          <w:t>ا</w:t>
                        </w:r>
                        <w:r w:rsidR="009420E4" w:rsidRPr="00BF0BD8">
                          <w:rPr>
                            <w:rFonts w:cs="Arial" w:hint="cs"/>
                            <w:b/>
                            <w:bCs/>
                            <w:rtl/>
                            <w:lang w:bidi="ar-DZ"/>
                          </w:rPr>
                          <w:t>لأجهزة</w:t>
                        </w:r>
                      </w:p>
                    </w:txbxContent>
                  </v:textbox>
                </v:shape>
                <v:shape id="Parchemin vertical 99424" o:spid="_x0000_s1046" type="#_x0000_t97" style="position:absolute;left:27813;top:12573;width:21556;height:60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stGMgA&#10;AADeAAAADwAAAGRycy9kb3ducmV2LnhtbESP3WoCMRSE7wXfIRyhN6JZf5Du1ihSKgh6odYHOGyO&#10;u1s3J2uS6rZP3xQEL4eZ+YaZL1tTixs5X1lWMBomIIhzqysuFJw+14NXED4ga6wtk4If8rBcdDtz&#10;zLS984Fux1CICGGfoYIyhCaT0uclGfRD2xBH72ydwRClK6R2eI9wU8txksykwYrjQokNvZeUX47f&#10;RkHfzS6bjyt9/dp6m+zPu0m6HbFSL7129QYiUBue4Ud7oxWk6XQ8hf878QrIx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v6y0YyAAAAN4AAAAPAAAAAAAAAAAAAAAAAJgCAABk&#10;cnMvZG93bnJldi54bWxQSwUGAAAAAAQABAD1AAAAjQMAAAAA&#10;" fillcolor="white [3201]" strokecolor="black [3200]" strokeweight="1pt">
                  <v:stroke joinstyle="miter"/>
                  <v:textbox>
                    <w:txbxContent>
                      <w:p w14:paraId="2C02EB04" w14:textId="61BCCF78" w:rsidR="009C62F0" w:rsidRPr="009420E4" w:rsidRDefault="009C62F0" w:rsidP="009420E4">
                        <w:pPr>
                          <w:tabs>
                            <w:tab w:val="right" w:pos="9639"/>
                          </w:tabs>
                          <w:bidi/>
                          <w:spacing w:after="0" w:line="276" w:lineRule="auto"/>
                          <w:ind w:left="121"/>
                          <w:rPr>
                            <w:rFonts w:asciiTheme="majorBidi" w:hAnsiTheme="majorBidi" w:cstheme="majorBidi"/>
                          </w:rPr>
                        </w:pPr>
                        <w:r w:rsidRPr="009420E4">
                          <w:rPr>
                            <w:rFonts w:cs="Arial-Identity-H"/>
                            <w:b/>
                            <w:bCs/>
                            <w:lang w:bidi="ar-DZ"/>
                          </w:rPr>
                          <w:t>SWITCH</w:t>
                        </w:r>
                        <w:r w:rsidRPr="009420E4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 </w:t>
                        </w:r>
                        <w:r w:rsidR="009420E4" w:rsidRPr="009420E4">
                          <w:rPr>
                            <w:rFonts w:cs="Arial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يقوم بإرسال المعلومات الى </w:t>
                        </w:r>
                        <w:r w:rsidR="009420E4" w:rsidRPr="00BF0BD8">
                          <w:rPr>
                            <w:rFonts w:cs="Arial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حاسوب </w:t>
                        </w:r>
                        <w:r w:rsidR="00D9066B" w:rsidRPr="00BF0BD8">
                          <w:rPr>
                            <w:rFonts w:cs="Arial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المعني </w:t>
                        </w:r>
                        <w:r w:rsidR="009420E4" w:rsidRPr="00BF0BD8">
                          <w:rPr>
                            <w:rFonts w:cs="Arial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فقط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C62F0" w:rsidRPr="00C77F51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 xml:space="preserve">نشاط </w:t>
      </w:r>
      <w:r w:rsidR="00C77F51" w:rsidRPr="00C77F51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>7</w:t>
      </w:r>
      <w:r w:rsidR="009C62F0" w:rsidRPr="00C77F51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>:</w:t>
      </w:r>
      <w:r w:rsidR="009C62F0" w:rsidRPr="00233456">
        <w:rPr>
          <w:rFonts w:asciiTheme="majorBidi" w:hAnsiTheme="majorBidi" w:cs="Times New Roman" w:hint="cs"/>
          <w:color w:val="C00000"/>
          <w:sz w:val="24"/>
          <w:szCs w:val="24"/>
          <w:rtl/>
          <w:lang w:bidi="ar-DZ"/>
        </w:rPr>
        <w:t xml:space="preserve"> </w:t>
      </w:r>
      <w:r w:rsidR="009C62F0" w:rsidRPr="00DA22F6">
        <w:rPr>
          <w:rFonts w:asciiTheme="majorBidi" w:hAnsiTheme="majorBidi" w:cs="Times New Roman" w:hint="cs"/>
          <w:color w:val="000000" w:themeColor="text1"/>
          <w:sz w:val="24"/>
          <w:szCs w:val="24"/>
          <w:rtl/>
          <w:lang w:bidi="ar-DZ"/>
        </w:rPr>
        <w:t xml:space="preserve">لا حظ الصورة و </w:t>
      </w:r>
      <w:proofErr w:type="gramStart"/>
      <w:r w:rsidR="009C62F0" w:rsidRPr="00DA22F6">
        <w:rPr>
          <w:rFonts w:asciiTheme="majorBidi" w:hAnsiTheme="majorBidi" w:cs="Times New Roman" w:hint="cs"/>
          <w:color w:val="000000" w:themeColor="text1"/>
          <w:sz w:val="24"/>
          <w:szCs w:val="24"/>
          <w:rtl/>
          <w:lang w:bidi="ar-DZ"/>
        </w:rPr>
        <w:t>استنتج  الفرق</w:t>
      </w:r>
      <w:proofErr w:type="gramEnd"/>
      <w:r w:rsidR="009C62F0" w:rsidRPr="00DA22F6">
        <w:rPr>
          <w:rFonts w:asciiTheme="majorBidi" w:hAnsiTheme="majorBidi" w:cs="Times New Roman" w:hint="cs"/>
          <w:color w:val="000000" w:themeColor="text1"/>
          <w:sz w:val="24"/>
          <w:szCs w:val="24"/>
          <w:rtl/>
          <w:lang w:bidi="ar-DZ"/>
        </w:rPr>
        <w:t xml:space="preserve"> بين   ال</w:t>
      </w:r>
      <w:r w:rsidR="009C62F0">
        <w:rPr>
          <w:rFonts w:asciiTheme="majorBidi" w:hAnsiTheme="majorBidi" w:cs="Times New Roman" w:hint="cs"/>
          <w:color w:val="000000" w:themeColor="text1"/>
          <w:sz w:val="24"/>
          <w:szCs w:val="24"/>
          <w:rtl/>
          <w:lang w:bidi="ar-DZ"/>
        </w:rPr>
        <w:t>ـ</w:t>
      </w:r>
      <w:r w:rsidR="009C62F0" w:rsidRPr="00DA22F6">
        <w:rPr>
          <w:rFonts w:asciiTheme="majorBidi" w:hAnsiTheme="majorBidi" w:cs="Times New Roman" w:hint="cs"/>
          <w:color w:val="000000" w:themeColor="text1"/>
          <w:sz w:val="24"/>
          <w:szCs w:val="24"/>
          <w:rtl/>
          <w:lang w:bidi="ar-DZ"/>
        </w:rPr>
        <w:t xml:space="preserve">  </w:t>
      </w:r>
      <w:r w:rsidR="009C62F0" w:rsidRPr="00DA22F6">
        <w:rPr>
          <w:rFonts w:asciiTheme="majorBidi" w:hAnsiTheme="majorBidi" w:cs="Times New Roman"/>
          <w:color w:val="000000" w:themeColor="text1"/>
          <w:sz w:val="24"/>
          <w:szCs w:val="24"/>
          <w:lang w:bidi="ar-DZ"/>
        </w:rPr>
        <w:t>HUB</w:t>
      </w:r>
      <w:r w:rsidR="009C62F0" w:rsidRPr="00DA22F6">
        <w:rPr>
          <w:rFonts w:asciiTheme="majorBidi" w:hAnsiTheme="majorBidi" w:cs="Times New Roman" w:hint="cs"/>
          <w:color w:val="000000" w:themeColor="text1"/>
          <w:sz w:val="24"/>
          <w:szCs w:val="24"/>
          <w:rtl/>
          <w:lang w:bidi="ar-DZ"/>
        </w:rPr>
        <w:t xml:space="preserve">   و  </w:t>
      </w:r>
      <w:r w:rsidR="009C62F0" w:rsidRPr="00DA22F6">
        <w:rPr>
          <w:rFonts w:asciiTheme="majorBidi" w:hAnsiTheme="majorBidi" w:cs="Times New Roman"/>
          <w:color w:val="000000" w:themeColor="text1"/>
          <w:sz w:val="24"/>
          <w:szCs w:val="24"/>
          <w:lang w:bidi="ar-DZ"/>
        </w:rPr>
        <w:t>SWITCH</w:t>
      </w:r>
    </w:p>
    <w:p w14:paraId="6D3D3AD2" w14:textId="2B8A795E" w:rsidR="009C62F0" w:rsidRDefault="009C62F0" w:rsidP="009C62F0">
      <w:pPr>
        <w:bidi/>
        <w:rPr>
          <w:rFonts w:asciiTheme="majorBidi" w:hAnsiTheme="majorBidi" w:cs="Times New Roman"/>
          <w:color w:val="000000" w:themeColor="text1"/>
          <w:sz w:val="24"/>
          <w:szCs w:val="24"/>
          <w:lang w:bidi="ar-DZ"/>
        </w:rPr>
      </w:pPr>
    </w:p>
    <w:p w14:paraId="61068B50" w14:textId="7C83E1CB" w:rsidR="009C62F0" w:rsidRDefault="009C62F0" w:rsidP="009C62F0">
      <w:pPr>
        <w:bidi/>
        <w:rPr>
          <w:rFonts w:asciiTheme="majorBidi" w:hAnsiTheme="majorBidi" w:cs="Times New Roman"/>
          <w:color w:val="000000" w:themeColor="text1"/>
          <w:sz w:val="24"/>
          <w:szCs w:val="24"/>
          <w:lang w:bidi="ar-DZ"/>
        </w:rPr>
      </w:pPr>
    </w:p>
    <w:p w14:paraId="531B742C" w14:textId="77777777" w:rsidR="009C62F0" w:rsidRDefault="009C62F0" w:rsidP="009C62F0">
      <w:pPr>
        <w:bidi/>
        <w:rPr>
          <w:rFonts w:asciiTheme="majorBidi" w:hAnsiTheme="majorBidi" w:cs="Times New Roman"/>
          <w:color w:val="000000" w:themeColor="text1"/>
          <w:sz w:val="24"/>
          <w:szCs w:val="24"/>
          <w:lang w:bidi="ar-DZ"/>
        </w:rPr>
      </w:pPr>
    </w:p>
    <w:p w14:paraId="5F449C57" w14:textId="4276CF99" w:rsidR="009C62F0" w:rsidRPr="00DA22F6" w:rsidRDefault="009C62F0" w:rsidP="009C62F0">
      <w:pPr>
        <w:bidi/>
        <w:rPr>
          <w:rFonts w:asciiTheme="majorBidi" w:hAnsiTheme="majorBidi" w:cs="Times New Roman"/>
          <w:color w:val="000000" w:themeColor="text1"/>
          <w:sz w:val="24"/>
          <w:szCs w:val="24"/>
          <w:lang w:bidi="ar-DZ"/>
        </w:rPr>
      </w:pPr>
    </w:p>
    <w:p w14:paraId="662EA612" w14:textId="77777777" w:rsidR="00193008" w:rsidRDefault="00193008" w:rsidP="00C77F51">
      <w:pPr>
        <w:rPr>
          <w:rFonts w:asciiTheme="minorBidi" w:hAnsiTheme="minorBidi"/>
          <w:sz w:val="24"/>
          <w:szCs w:val="24"/>
          <w:rtl/>
        </w:rPr>
      </w:pPr>
    </w:p>
    <w:p w14:paraId="09F7762A" w14:textId="77777777" w:rsidR="00DC46BE" w:rsidRDefault="00DC46BE" w:rsidP="00C77F51">
      <w:pPr>
        <w:rPr>
          <w:rFonts w:asciiTheme="minorBidi" w:hAnsiTheme="minorBidi"/>
          <w:sz w:val="24"/>
          <w:szCs w:val="24"/>
          <w:rtl/>
        </w:rPr>
      </w:pPr>
    </w:p>
    <w:p w14:paraId="5CB4F2CA" w14:textId="77777777" w:rsidR="00DC46BE" w:rsidRDefault="00DC46BE" w:rsidP="00C77F51">
      <w:pPr>
        <w:rPr>
          <w:rFonts w:asciiTheme="minorBidi" w:hAnsiTheme="minorBidi"/>
          <w:sz w:val="24"/>
          <w:szCs w:val="24"/>
          <w:rtl/>
        </w:rPr>
      </w:pPr>
    </w:p>
    <w:p w14:paraId="63763381" w14:textId="77777777" w:rsidR="008B37B3" w:rsidRDefault="008B37B3" w:rsidP="008B37B3">
      <w:pPr>
        <w:bidi/>
        <w:spacing w:line="276" w:lineRule="auto"/>
        <w:ind w:right="350"/>
        <w:rPr>
          <w:rFonts w:asciiTheme="minorBidi" w:hAnsiTheme="minorBidi"/>
          <w:sz w:val="24"/>
          <w:szCs w:val="24"/>
          <w:rtl/>
          <w:lang w:bidi="ar-DZ"/>
        </w:rPr>
      </w:pPr>
      <w:r w:rsidRPr="004F1510">
        <w:rPr>
          <w:rFonts w:asciiTheme="majorBidi" w:hAnsiTheme="majorBidi" w:cstheme="majorBidi"/>
          <w:b/>
          <w:bCs/>
          <w:noProof/>
          <w:sz w:val="26"/>
          <w:szCs w:val="26"/>
          <w:u w:val="single"/>
          <w:rtl/>
          <w:lang w:eastAsia="fr-FR"/>
        </w:rPr>
        <w:drawing>
          <wp:anchor distT="0" distB="0" distL="114300" distR="114300" simplePos="0" relativeHeight="251918848" behindDoc="1" locked="0" layoutInCell="1" allowOverlap="1" wp14:anchorId="2785D085" wp14:editId="1C86C0E0">
            <wp:simplePos x="0" y="0"/>
            <wp:positionH relativeFrom="column">
              <wp:posOffset>4447540</wp:posOffset>
            </wp:positionH>
            <wp:positionV relativeFrom="paragraph">
              <wp:posOffset>247015</wp:posOffset>
            </wp:positionV>
            <wp:extent cx="257175" cy="248285"/>
            <wp:effectExtent l="0" t="0" r="9525" b="0"/>
            <wp:wrapTight wrapText="bothSides">
              <wp:wrapPolygon edited="0">
                <wp:start x="4800" y="0"/>
                <wp:lineTo x="0" y="4972"/>
                <wp:lineTo x="0" y="19887"/>
                <wp:lineTo x="8000" y="19887"/>
                <wp:lineTo x="20800" y="19887"/>
                <wp:lineTo x="20800" y="18230"/>
                <wp:lineTo x="14400" y="0"/>
                <wp:lineTo x="4800" y="0"/>
              </wp:wrapPolygon>
            </wp:wrapTight>
            <wp:docPr id="3" name="Image 2" descr="bws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wsEe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C2F54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 xml:space="preserve"> </w:t>
      </w:r>
      <w:proofErr w:type="gramStart"/>
      <w:r w:rsidRPr="00BC2F54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>5- كيف</w:t>
      </w:r>
      <w:proofErr w:type="gramEnd"/>
      <w:r w:rsidRPr="00BC2F54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 xml:space="preserve"> يعٌرفْ كل حاسوب على الشبكة :</w:t>
      </w:r>
      <w:r>
        <w:rPr>
          <w:rFonts w:asciiTheme="minorBidi" w:hAnsiTheme="minorBidi"/>
          <w:color w:val="FF0000"/>
          <w:sz w:val="24"/>
          <w:szCs w:val="24"/>
          <w:u w:val="single"/>
          <w:rtl/>
        </w:rPr>
        <w:br/>
      </w:r>
      <w:r w:rsidRPr="004113C1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4113C1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 xml:space="preserve">النشاط </w:t>
      </w:r>
      <w:r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>8</w:t>
      </w:r>
      <w:r w:rsidRPr="004113C1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>:</w:t>
      </w:r>
      <w:r w:rsidRPr="004113C1">
        <w:rPr>
          <w:rFonts w:asciiTheme="minorBidi" w:hAnsiTheme="minorBidi" w:hint="cs"/>
          <w:sz w:val="24"/>
          <w:szCs w:val="24"/>
          <w:rtl/>
        </w:rPr>
        <w:t xml:space="preserve">  </w:t>
      </w:r>
      <w:r>
        <w:rPr>
          <w:rFonts w:asciiTheme="minorBidi" w:hAnsiTheme="minorBidi" w:hint="cs"/>
          <w:sz w:val="24"/>
          <w:szCs w:val="24"/>
          <w:rtl/>
        </w:rPr>
        <w:t xml:space="preserve">- بعد توصيل المكونات المادية للشبكة </w:t>
      </w:r>
      <w:r>
        <w:rPr>
          <w:rFonts w:asciiTheme="minorBidi" w:hAnsiTheme="minorBidi" w:hint="cs"/>
          <w:sz w:val="24"/>
          <w:szCs w:val="24"/>
          <w:rtl/>
          <w:lang w:bidi="ar-DZ"/>
        </w:rPr>
        <w:t>هل هذا كافي لاستغلالها ؟</w:t>
      </w:r>
    </w:p>
    <w:p w14:paraId="48A2C5A9" w14:textId="77777777" w:rsidR="008B37B3" w:rsidRDefault="008B37B3" w:rsidP="008B37B3">
      <w:pPr>
        <w:bidi/>
        <w:spacing w:line="276" w:lineRule="auto"/>
        <w:ind w:right="350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  <w:lang w:bidi="ar-DZ"/>
        </w:rPr>
        <w:t xml:space="preserve">                       -  </w:t>
      </w:r>
      <w:r>
        <w:rPr>
          <w:rFonts w:asciiTheme="minorBidi" w:hAnsiTheme="minorBidi" w:hint="cs"/>
          <w:sz w:val="24"/>
          <w:szCs w:val="24"/>
          <w:rtl/>
        </w:rPr>
        <w:t>إذا أردت الاتصال على صديقك ماذا تشكل على هاتفك؟</w:t>
      </w:r>
    </w:p>
    <w:p w14:paraId="24D327A5" w14:textId="0ADC07B9" w:rsidR="00DC46BE" w:rsidRDefault="008B37B3" w:rsidP="008B37B3">
      <w:pPr>
        <w:bidi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</w:rPr>
        <w:t>-</w:t>
      </w:r>
      <w:r>
        <w:rPr>
          <w:rFonts w:asciiTheme="minorBidi" w:hAnsiTheme="minorBidi" w:hint="cs"/>
          <w:sz w:val="24"/>
          <w:szCs w:val="24"/>
          <w:rtl/>
          <w:lang w:bidi="ar-DZ"/>
        </w:rPr>
        <w:t xml:space="preserve"> </w:t>
      </w:r>
      <w:r>
        <w:rPr>
          <w:rFonts w:asciiTheme="minorBidi" w:hAnsiTheme="minorBidi" w:hint="cs"/>
          <w:sz w:val="24"/>
          <w:szCs w:val="24"/>
          <w:rtl/>
        </w:rPr>
        <w:t xml:space="preserve">هل يمكن لشخصين امتلاك نفس الرقم؟  </w:t>
      </w:r>
    </w:p>
    <w:p w14:paraId="3C58CFB9" w14:textId="5899443F" w:rsidR="008B37B3" w:rsidRDefault="00C77F51" w:rsidP="00BF0BD8">
      <w:pPr>
        <w:bidi/>
        <w:spacing w:line="276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noProof/>
          <w:sz w:val="24"/>
          <w:szCs w:val="24"/>
          <w:rtl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868672" behindDoc="0" locked="0" layoutInCell="1" allowOverlap="1" wp14:anchorId="6A282B56" wp14:editId="78A222BE">
                <wp:simplePos x="0" y="0"/>
                <wp:positionH relativeFrom="margin">
                  <wp:posOffset>5029200</wp:posOffset>
                </wp:positionH>
                <wp:positionV relativeFrom="paragraph">
                  <wp:posOffset>667244</wp:posOffset>
                </wp:positionV>
                <wp:extent cx="4842933" cy="1986844"/>
                <wp:effectExtent l="0" t="0" r="15240" b="13970"/>
                <wp:wrapNone/>
                <wp:docPr id="44" name="Zone de text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2933" cy="19868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9125DE" w14:textId="5ABF9560" w:rsidR="008B37B3" w:rsidRPr="00C735AC" w:rsidRDefault="00C735AC" w:rsidP="00C735AC">
                            <w:pPr>
                              <w:pStyle w:val="Paragraphedeliste"/>
                              <w:numPr>
                                <w:ilvl w:val="0"/>
                                <w:numId w:val="21"/>
                              </w:numPr>
                              <w:bidi/>
                              <w:spacing w:line="276" w:lineRule="auto"/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bidi="ar-DZ"/>
                              </w:rPr>
                            </w:pPr>
                            <w:r w:rsidRPr="00C735AC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جميع الحواسيب تنتمي</w:t>
                            </w:r>
                            <w:r w:rsidRPr="00C735AC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الى نفس الشبكة و تحمل نفس اسم مجموعة العمل </w:t>
                            </w:r>
                            <w:r w:rsidRPr="00C735AC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 </w:t>
                            </w:r>
                            <w:r w:rsidRPr="00C735AC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</w:t>
                            </w:r>
                            <w:r w:rsidRPr="00C735AC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C735AC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Groupe de travail / </w:t>
                            </w:r>
                            <w:proofErr w:type="spellStart"/>
                            <w:r w:rsidRPr="00C735AC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Workgroupe</w:t>
                            </w:r>
                            <w:proofErr w:type="spellEnd"/>
                            <w:proofErr w:type="gramStart"/>
                            <w:r w:rsidRPr="00C735AC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) </w:t>
                            </w:r>
                            <w:r w:rsidRPr="00C735AC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)</w:t>
                            </w:r>
                            <w:proofErr w:type="gramEnd"/>
                            <w:r w:rsidRPr="00C735AC">
                              <w:rPr>
                                <w:sz w:val="24"/>
                                <w:szCs w:val="24"/>
                                <w:lang w:bidi="ar-DZ"/>
                              </w:rPr>
                              <w:t> </w:t>
                            </w:r>
                            <w:r w:rsidRPr="00C735AC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 لا تتشابه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C735AC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في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الأسماء.</w:t>
                            </w:r>
                          </w:p>
                          <w:p w14:paraId="749AA9AC" w14:textId="3199FCE3" w:rsidR="00954E6A" w:rsidRPr="00C735AC" w:rsidRDefault="00C735AC" w:rsidP="00C735AC">
                            <w:pPr>
                              <w:pStyle w:val="Paragraphedeliste"/>
                              <w:numPr>
                                <w:ilvl w:val="0"/>
                                <w:numId w:val="21"/>
                              </w:numPr>
                              <w:bidi/>
                              <w:spacing w:line="276" w:lineRule="auto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  <w:lang w:bidi="ar-DZ"/>
                              </w:rPr>
                            </w:pPr>
                            <w:r w:rsidRPr="00C735AC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kern w:val="24"/>
                                <w:sz w:val="28"/>
                                <w:szCs w:val="28"/>
                                <w:u w:val="single"/>
                              </w:rPr>
                              <w:t>IP</w:t>
                            </w:r>
                            <w:r w:rsidRPr="00C735AC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kern w:val="24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عنوان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EA318A" w:rsidRPr="00C735AC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bidi="ar-DZ"/>
                              </w:rPr>
                              <w:t>Internet Protocol</w:t>
                            </w:r>
                            <w:r w:rsidR="00EA318A" w:rsidRPr="00C735AC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kern w:val="24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EA318A" w:rsidRPr="00C735AC">
                              <w:rPr>
                                <w:color w:val="FF0000"/>
                                <w:u w:val="single"/>
                                <w:rtl/>
                                <w:lang w:bidi="ar-DZ"/>
                              </w:rPr>
                              <w:br/>
                            </w:r>
                            <w:r w:rsidR="00EA318A" w:rsidRPr="00C735AC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هو رقم يمنح </w:t>
                            </w:r>
                            <w:r w:rsidR="00954E6A" w:rsidRPr="00C735A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لكل جهاز</w:t>
                            </w:r>
                            <w:r w:rsidR="00C21F35" w:rsidRPr="00C735A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954E6A" w:rsidRPr="00C735A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(حاسوب، هاتف، طابعة)</w:t>
                            </w:r>
                            <w:r w:rsidR="00EA318A" w:rsidRPr="00C735A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ليميزه </w:t>
                            </w:r>
                            <w:r w:rsidR="00EA318A" w:rsidRPr="00C735AC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على</w:t>
                            </w:r>
                            <w:r w:rsidR="00C21F35" w:rsidRPr="00C735AC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C21F35" w:rsidRPr="00C735A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الشبكة</w:t>
                            </w:r>
                            <w:r w:rsidR="00C21F35" w:rsidRPr="00C735AC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EA318A" w:rsidRPr="00C735AC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ويصبح قادر</w:t>
                            </w:r>
                            <w:r w:rsidR="00C21F35" w:rsidRPr="00C735AC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</w:t>
                            </w:r>
                            <w:r w:rsidR="00EA318A" w:rsidRPr="00C735AC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على </w:t>
                            </w:r>
                            <w:proofErr w:type="spellStart"/>
                            <w:r w:rsidR="00C21F35" w:rsidRPr="00C735A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الإتصال</w:t>
                            </w:r>
                            <w:proofErr w:type="spellEnd"/>
                            <w:r w:rsidR="00EA318A" w:rsidRPr="00C735A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مع باقي الأجهزة </w:t>
                            </w:r>
                            <w:r w:rsidR="00C21F35" w:rsidRPr="00C735A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الأخرى.</w:t>
                            </w:r>
                          </w:p>
                          <w:p w14:paraId="6C6C17FA" w14:textId="6EA5DA34" w:rsidR="00954E6A" w:rsidRDefault="00954E6A" w:rsidP="00F9362F">
                            <w:pPr>
                              <w:bidi/>
                              <w:spacing w:line="276" w:lineRule="auto"/>
                              <w:ind w:left="-53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</w:pPr>
                            <w:r w:rsidRPr="00C21F35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يتكون عنوان </w:t>
                            </w:r>
                            <w:r w:rsidRPr="00C21F35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IP</w:t>
                            </w:r>
                            <w:r w:rsidR="00C21F35" w:rsidRPr="00C21F35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من أربعة أرقام صحيحة</w:t>
                            </w:r>
                            <w:r w:rsidR="00C21F35" w:rsidRPr="00C21F35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>،</w:t>
                            </w:r>
                            <w:r w:rsidRPr="00C21F35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كل رقم يتراوح من </w:t>
                            </w:r>
                            <w:proofErr w:type="gramStart"/>
                            <w:r w:rsidRPr="00C735A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0 </w:t>
                            </w:r>
                            <w:r w:rsidRPr="00C735A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-</w:t>
                            </w:r>
                            <w:proofErr w:type="gramEnd"/>
                            <w:r w:rsidRPr="00C735A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C735A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255</w:t>
                            </w:r>
                            <w:r w:rsidRPr="00C735A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C21F35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, ويفصل بين كل رقمين نقطة ، يكتب على الشكل </w:t>
                            </w:r>
                            <w:r w:rsidRPr="00C735A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(</w:t>
                            </w:r>
                            <w:r w:rsidRPr="00C735A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x . </w:t>
                            </w:r>
                            <w:proofErr w:type="gramStart"/>
                            <w:r w:rsidRPr="00C735A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x .</w:t>
                            </w:r>
                            <w:proofErr w:type="gramEnd"/>
                            <w:r w:rsidRPr="00C735A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Pr="00C735A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x .</w:t>
                            </w:r>
                            <w:proofErr w:type="gramEnd"/>
                            <w:r w:rsidRPr="00C735A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Pr="00C735A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x</w:t>
                            </w:r>
                            <w:r w:rsidRPr="00C21F35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>) ,</w:t>
                            </w:r>
                            <w:proofErr w:type="gramEnd"/>
                            <w:r w:rsidRPr="00C21F35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C735A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>حيث أن الرمز</w:t>
                            </w:r>
                            <w:r w:rsidRPr="00C735A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X </w:t>
                            </w:r>
                            <w:r w:rsidRPr="00C735A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يكون أحد الأرقام من </w:t>
                            </w:r>
                            <w:r w:rsidRPr="00C735A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0</w:t>
                            </w:r>
                            <w:r w:rsidRPr="00C735A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- </w:t>
                            </w:r>
                            <w:r w:rsidRPr="00C735A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255</w:t>
                            </w:r>
                            <w:r w:rsidRPr="00C735A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.</w:t>
                            </w:r>
                            <w:r w:rsidR="004163CF" w:rsidRPr="00C735AC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="004163CF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 xml:space="preserve">مثال  </w:t>
                            </w:r>
                            <w:r w:rsidR="00F9362F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>:</w:t>
                            </w:r>
                            <w:proofErr w:type="gramEnd"/>
                            <w:r w:rsidR="00F9362F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 xml:space="preserve">  192.168.1.2</w:t>
                            </w:r>
                          </w:p>
                          <w:p w14:paraId="09E0D2A0" w14:textId="77777777" w:rsidR="00EA318A" w:rsidRPr="006A69DA" w:rsidRDefault="00EA318A" w:rsidP="00EA318A">
                            <w:pPr>
                              <w:jc w:val="right"/>
                              <w:rPr>
                                <w:color w:val="FF0000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color w:val="000000" w:themeColor="text1"/>
                                <w:lang w:bidi="ar-DZ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82B56" id="Zone de texte 44" o:spid="_x0000_s1047" type="#_x0000_t202" style="position:absolute;left:0;text-align:left;margin-left:396pt;margin-top:52.55pt;width:381.35pt;height:156.45pt;z-index:251868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" fillcolor="white [3201]" strokeweight=".5pt">
                <v:textbox>
                  <w:txbxContent>
                    <w:p w14:paraId="2E9125DE" w14:textId="5ABF9560" w:rsidR="008B37B3" w:rsidRPr="00C735AC" w:rsidRDefault="00C735AC" w:rsidP="00C735AC">
                      <w:pPr>
                        <w:pStyle w:val="Paragraphedeliste"/>
                        <w:numPr>
                          <w:ilvl w:val="0"/>
                          <w:numId w:val="21"/>
                        </w:numPr>
                        <w:bidi/>
                        <w:spacing w:line="276" w:lineRule="auto"/>
                        <w:rPr>
                          <w:rFonts w:hint="cs"/>
                          <w:b/>
                          <w:bCs/>
                          <w:sz w:val="24"/>
                          <w:szCs w:val="24"/>
                          <w:u w:val="single"/>
                          <w:lang w:bidi="ar-DZ"/>
                        </w:rPr>
                      </w:pPr>
                      <w:r w:rsidRPr="00C735AC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جميع الحواسيب تنتمي</w:t>
                      </w:r>
                      <w:r w:rsidRPr="00C735AC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الى نفس الشبكة و تحمل نفس اسم مجموعة العمل </w:t>
                      </w:r>
                      <w:r w:rsidRPr="00C735AC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 </w:t>
                      </w:r>
                      <w:r w:rsidRPr="00C735AC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</w:t>
                      </w:r>
                      <w:r w:rsidRPr="00C735AC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C735AC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Groupe de travail / </w:t>
                      </w:r>
                      <w:proofErr w:type="spellStart"/>
                      <w:r w:rsidRPr="00C735AC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Workgroupe</w:t>
                      </w:r>
                      <w:proofErr w:type="spellEnd"/>
                      <w:proofErr w:type="gramStart"/>
                      <w:r w:rsidRPr="00C735AC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) </w:t>
                      </w:r>
                      <w:r w:rsidRPr="00C735AC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)</w:t>
                      </w:r>
                      <w:proofErr w:type="gramEnd"/>
                      <w:r w:rsidRPr="00C735AC">
                        <w:rPr>
                          <w:sz w:val="24"/>
                          <w:szCs w:val="24"/>
                          <w:lang w:bidi="ar-DZ"/>
                        </w:rPr>
                        <w:t> </w:t>
                      </w:r>
                      <w:r w:rsidRPr="00C735AC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و لا تتشابه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u w:val="single"/>
                          <w:rtl/>
                          <w:lang w:bidi="ar-DZ"/>
                        </w:rPr>
                        <w:t xml:space="preserve"> </w:t>
                      </w:r>
                      <w:r w:rsidRPr="00C735AC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في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الأسماء.</w:t>
                      </w:r>
                    </w:p>
                    <w:p w14:paraId="749AA9AC" w14:textId="3199FCE3" w:rsidR="00954E6A" w:rsidRPr="00C735AC" w:rsidRDefault="00C735AC" w:rsidP="00C735AC">
                      <w:pPr>
                        <w:pStyle w:val="Paragraphedeliste"/>
                        <w:numPr>
                          <w:ilvl w:val="0"/>
                          <w:numId w:val="21"/>
                        </w:numPr>
                        <w:bidi/>
                        <w:spacing w:line="276" w:lineRule="auto"/>
                        <w:rPr>
                          <w:b/>
                          <w:bCs/>
                          <w:sz w:val="24"/>
                          <w:szCs w:val="24"/>
                          <w:u w:val="single"/>
                          <w:rtl/>
                          <w:lang w:bidi="ar-DZ"/>
                        </w:rPr>
                      </w:pPr>
                      <w:r w:rsidRPr="00C735AC">
                        <w:rPr>
                          <w:rFonts w:asciiTheme="majorBidi" w:eastAsiaTheme="minorEastAsia" w:hAnsiTheme="majorBidi" w:cstheme="majorBidi"/>
                          <w:b/>
                          <w:bCs/>
                          <w:kern w:val="24"/>
                          <w:sz w:val="28"/>
                          <w:szCs w:val="28"/>
                          <w:u w:val="single"/>
                        </w:rPr>
                        <w:t>IP</w:t>
                      </w:r>
                      <w:r w:rsidRPr="00C735AC">
                        <w:rPr>
                          <w:rFonts w:asciiTheme="majorBidi" w:eastAsiaTheme="minorEastAsia" w:hAnsiTheme="majorBidi" w:cstheme="majorBidi"/>
                          <w:b/>
                          <w:bCs/>
                          <w:kern w:val="24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عنوان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u w:val="single"/>
                          <w:rtl/>
                          <w:lang w:bidi="ar-DZ"/>
                        </w:rPr>
                        <w:t xml:space="preserve"> </w:t>
                      </w:r>
                      <w:r w:rsidR="00EA318A" w:rsidRPr="00C735AC">
                        <w:rPr>
                          <w:b/>
                          <w:bCs/>
                          <w:sz w:val="24"/>
                          <w:szCs w:val="24"/>
                          <w:u w:val="single"/>
                          <w:lang w:bidi="ar-DZ"/>
                        </w:rPr>
                        <w:t>Internet Protocol</w:t>
                      </w:r>
                      <w:r w:rsidR="00EA318A" w:rsidRPr="00C735AC">
                        <w:rPr>
                          <w:rFonts w:asciiTheme="majorBidi" w:eastAsiaTheme="minorEastAsia" w:hAnsiTheme="majorBidi" w:cstheme="majorBidi"/>
                          <w:b/>
                          <w:bCs/>
                          <w:kern w:val="24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 </w:t>
                      </w:r>
                      <w:r w:rsidR="00EA318A" w:rsidRPr="00C735AC">
                        <w:rPr>
                          <w:color w:val="FF0000"/>
                          <w:u w:val="single"/>
                          <w:rtl/>
                          <w:lang w:bidi="ar-DZ"/>
                        </w:rPr>
                        <w:br/>
                      </w:r>
                      <w:r w:rsidR="00EA318A" w:rsidRPr="00C735AC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 xml:space="preserve">هو رقم يمنح </w:t>
                      </w:r>
                      <w:r w:rsidR="00954E6A" w:rsidRPr="00C735AC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>لكل جهاز</w:t>
                      </w:r>
                      <w:r w:rsidR="00C21F35" w:rsidRPr="00C735AC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954E6A" w:rsidRPr="00C735AC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>(حاسوب، هاتف، طابعة)</w:t>
                      </w:r>
                      <w:r w:rsidR="00EA318A" w:rsidRPr="00C735AC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 xml:space="preserve"> ليميزه </w:t>
                      </w:r>
                      <w:r w:rsidR="00EA318A" w:rsidRPr="00C735AC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>على</w:t>
                      </w:r>
                      <w:r w:rsidR="00C21F35" w:rsidRPr="00C735AC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C21F35" w:rsidRPr="00C735AC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>الشبكة</w:t>
                      </w:r>
                      <w:r w:rsidR="00C21F35" w:rsidRPr="00C735AC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EA318A" w:rsidRPr="00C735AC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>ويصبح قادر</w:t>
                      </w:r>
                      <w:r w:rsidR="00C21F35" w:rsidRPr="00C735AC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>ا</w:t>
                      </w:r>
                      <w:r w:rsidR="00EA318A" w:rsidRPr="00C735AC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 xml:space="preserve"> على </w:t>
                      </w:r>
                      <w:proofErr w:type="spellStart"/>
                      <w:r w:rsidR="00C21F35" w:rsidRPr="00C735AC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DZ"/>
                        </w:rPr>
                        <w:t>الإتصال</w:t>
                      </w:r>
                      <w:proofErr w:type="spellEnd"/>
                      <w:r w:rsidR="00EA318A" w:rsidRPr="00C735AC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DZ"/>
                        </w:rPr>
                        <w:t xml:space="preserve"> مع باقي الأجهزة </w:t>
                      </w:r>
                      <w:r w:rsidR="00C21F35" w:rsidRPr="00C735AC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DZ"/>
                        </w:rPr>
                        <w:t>الأخرى.</w:t>
                      </w:r>
                    </w:p>
                    <w:p w14:paraId="6C6C17FA" w14:textId="6EA5DA34" w:rsidR="00954E6A" w:rsidRDefault="00954E6A" w:rsidP="00F9362F">
                      <w:pPr>
                        <w:bidi/>
                        <w:spacing w:line="276" w:lineRule="auto"/>
                        <w:ind w:left="-53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 w:rsidRPr="00C21F35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 xml:space="preserve">يتكون عنوان </w:t>
                      </w:r>
                      <w:r w:rsidRPr="00C21F35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IP</w:t>
                      </w:r>
                      <w:r w:rsidR="00C21F35" w:rsidRPr="00C21F35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 xml:space="preserve"> من أربعة أرقام صحيحة</w:t>
                      </w:r>
                      <w:r w:rsidR="00C21F35" w:rsidRPr="00C21F35">
                        <w:rPr>
                          <w:rFonts w:asciiTheme="majorBidi" w:hAnsiTheme="majorBidi" w:cstheme="majorBidi" w:hint="cs"/>
                          <w:sz w:val="24"/>
                          <w:szCs w:val="24"/>
                          <w:rtl/>
                        </w:rPr>
                        <w:t>،</w:t>
                      </w:r>
                      <w:r w:rsidRPr="00C21F35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 xml:space="preserve"> كل رقم يتراوح من </w:t>
                      </w:r>
                      <w:proofErr w:type="gramStart"/>
                      <w:r w:rsidRPr="00C735AC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 xml:space="preserve">0 </w:t>
                      </w:r>
                      <w:r w:rsidRPr="00C735AC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-</w:t>
                      </w:r>
                      <w:proofErr w:type="gramEnd"/>
                      <w:r w:rsidRPr="00C735AC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C735AC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255</w:t>
                      </w:r>
                      <w:r w:rsidRPr="00C735AC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C21F35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 xml:space="preserve">, ويفصل بين كل رقمين نقطة ، يكتب على الشكل </w:t>
                      </w:r>
                      <w:r w:rsidRPr="00C735AC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  <w:t>(</w:t>
                      </w:r>
                      <w:r w:rsidRPr="00C735AC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 xml:space="preserve">x . </w:t>
                      </w:r>
                      <w:proofErr w:type="gramStart"/>
                      <w:r w:rsidRPr="00C735AC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x .</w:t>
                      </w:r>
                      <w:proofErr w:type="gramEnd"/>
                      <w:r w:rsidRPr="00C735AC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C735AC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x .</w:t>
                      </w:r>
                      <w:proofErr w:type="gramEnd"/>
                      <w:r w:rsidRPr="00C735AC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C735AC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x</w:t>
                      </w:r>
                      <w:r w:rsidRPr="00C21F35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>) ,</w:t>
                      </w:r>
                      <w:proofErr w:type="gramEnd"/>
                      <w:r w:rsidRPr="00C21F35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C735AC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>حيث أن الرمز</w:t>
                      </w:r>
                      <w:r w:rsidRPr="00C735A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X </w:t>
                      </w:r>
                      <w:r w:rsidRPr="00C735AC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 xml:space="preserve"> يكون أحد الأرقام من </w:t>
                      </w:r>
                      <w:r w:rsidRPr="00C735A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0</w:t>
                      </w:r>
                      <w:r w:rsidRPr="00C735AC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 xml:space="preserve"> - </w:t>
                      </w:r>
                      <w:r w:rsidRPr="00C735A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255</w:t>
                      </w:r>
                      <w:r w:rsidRPr="00C735AC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 xml:space="preserve"> .</w:t>
                      </w:r>
                      <w:r w:rsidR="004163CF" w:rsidRPr="00C735AC">
                        <w:rPr>
                          <w:rFonts w:asciiTheme="majorBidi" w:hAnsiTheme="majorBidi" w:cstheme="majorBidi" w:hint="cs"/>
                          <w:sz w:val="24"/>
                          <w:szCs w:val="24"/>
                          <w:rtl/>
                        </w:rPr>
                        <w:t xml:space="preserve"> </w:t>
                      </w:r>
                      <w:proofErr w:type="gramStart"/>
                      <w:r w:rsidR="004163CF">
                        <w:rPr>
                          <w:rFonts w:asciiTheme="majorBidi" w:hAnsiTheme="majorBidi" w:cstheme="majorBidi" w:hint="cs"/>
                          <w:sz w:val="24"/>
                          <w:szCs w:val="24"/>
                          <w:rtl/>
                        </w:rPr>
                        <w:t xml:space="preserve">مثال  </w:t>
                      </w:r>
                      <w:r w:rsidR="00F9362F">
                        <w:rPr>
                          <w:rFonts w:asciiTheme="majorBidi" w:hAnsiTheme="majorBidi" w:cstheme="majorBidi" w:hint="cs"/>
                          <w:sz w:val="24"/>
                          <w:szCs w:val="24"/>
                          <w:rtl/>
                        </w:rPr>
                        <w:t>:</w:t>
                      </w:r>
                      <w:proofErr w:type="gramEnd"/>
                      <w:r w:rsidR="00F9362F">
                        <w:rPr>
                          <w:rFonts w:asciiTheme="majorBidi" w:hAnsiTheme="majorBidi" w:cstheme="majorBidi" w:hint="cs"/>
                          <w:sz w:val="24"/>
                          <w:szCs w:val="24"/>
                          <w:rtl/>
                        </w:rPr>
                        <w:t xml:space="preserve">  192.168.1.2</w:t>
                      </w:r>
                    </w:p>
                    <w:p w14:paraId="09E0D2A0" w14:textId="77777777" w:rsidR="00EA318A" w:rsidRPr="006A69DA" w:rsidRDefault="00EA318A" w:rsidP="00EA318A">
                      <w:pPr>
                        <w:jc w:val="right"/>
                        <w:rPr>
                          <w:color w:val="FF0000"/>
                          <w:rtl/>
                          <w:lang w:bidi="ar-DZ"/>
                        </w:rPr>
                      </w:pPr>
                      <w:r>
                        <w:rPr>
                          <w:color w:val="000000" w:themeColor="text1"/>
                          <w:lang w:bidi="ar-DZ"/>
                        </w:rPr>
                        <w:br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2F54">
        <w:rPr>
          <w:rFonts w:asciiTheme="minorBidi" w:hAnsiTheme="minorBidi"/>
          <w:sz w:val="24"/>
          <w:szCs w:val="24"/>
          <w:rtl/>
        </w:rPr>
        <w:br/>
      </w:r>
      <w:r w:rsidR="004649CB">
        <w:rPr>
          <w:rFonts w:asciiTheme="minorBidi" w:hAnsiTheme="minorBidi" w:hint="cs"/>
          <w:sz w:val="24"/>
          <w:szCs w:val="24"/>
          <w:rtl/>
        </w:rPr>
        <w:t xml:space="preserve">- </w:t>
      </w:r>
      <w:r w:rsidR="00A64D12">
        <w:rPr>
          <w:rFonts w:asciiTheme="minorBidi" w:hAnsiTheme="minorBidi" w:hint="cs"/>
          <w:sz w:val="24"/>
          <w:szCs w:val="24"/>
          <w:rtl/>
        </w:rPr>
        <w:t>بالمطابقة مع الشبكة المحلية</w:t>
      </w:r>
      <w:r w:rsidR="00BC2F54">
        <w:rPr>
          <w:rFonts w:asciiTheme="minorBidi" w:hAnsiTheme="minorBidi" w:hint="cs"/>
          <w:sz w:val="24"/>
          <w:szCs w:val="24"/>
          <w:rtl/>
        </w:rPr>
        <w:t xml:space="preserve"> إذن كيف يعرف </w:t>
      </w:r>
      <w:r w:rsidR="00496A98">
        <w:rPr>
          <w:rFonts w:asciiTheme="minorBidi" w:hAnsiTheme="minorBidi" w:hint="cs"/>
          <w:sz w:val="24"/>
          <w:szCs w:val="24"/>
          <w:rtl/>
        </w:rPr>
        <w:t>كل حاسوب على الشبكة بحيث لا تصل</w:t>
      </w:r>
      <w:r w:rsidR="00496A98">
        <w:rPr>
          <w:rFonts w:asciiTheme="minorBidi" w:hAnsiTheme="minorBidi"/>
          <w:sz w:val="24"/>
          <w:szCs w:val="24"/>
        </w:rPr>
        <w:t xml:space="preserve"> </w:t>
      </w:r>
      <w:r w:rsidR="00BC2F54">
        <w:rPr>
          <w:rFonts w:asciiTheme="minorBidi" w:hAnsiTheme="minorBidi" w:hint="cs"/>
          <w:sz w:val="24"/>
          <w:szCs w:val="24"/>
          <w:rtl/>
        </w:rPr>
        <w:t xml:space="preserve">المعلومات الموجه إليه إلى حاسوب </w:t>
      </w:r>
      <w:proofErr w:type="gramStart"/>
      <w:r w:rsidR="00BC2F54">
        <w:rPr>
          <w:rFonts w:asciiTheme="minorBidi" w:hAnsiTheme="minorBidi" w:hint="cs"/>
          <w:sz w:val="24"/>
          <w:szCs w:val="24"/>
          <w:rtl/>
        </w:rPr>
        <w:t>آخر ؟</w:t>
      </w:r>
      <w:proofErr w:type="gramEnd"/>
    </w:p>
    <w:p w14:paraId="4769425D" w14:textId="3625CEB4" w:rsidR="004A18FE" w:rsidRDefault="00BC2F54" w:rsidP="008B37B3">
      <w:pPr>
        <w:bidi/>
        <w:spacing w:line="276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  <w:rtl/>
        </w:rPr>
        <w:br/>
      </w:r>
      <w:r>
        <w:rPr>
          <w:rFonts w:asciiTheme="minorBidi" w:hAnsiTheme="minorBidi" w:hint="cs"/>
          <w:sz w:val="24"/>
          <w:szCs w:val="24"/>
          <w:rtl/>
        </w:rPr>
        <w:t xml:space="preserve">     </w:t>
      </w:r>
      <w:r>
        <w:rPr>
          <w:rFonts w:asciiTheme="minorBidi" w:hAnsiTheme="minorBidi"/>
          <w:sz w:val="24"/>
          <w:szCs w:val="24"/>
          <w:rtl/>
        </w:rPr>
        <w:br/>
      </w:r>
      <w:r>
        <w:rPr>
          <w:rFonts w:asciiTheme="minorBidi" w:hAnsiTheme="minorBidi" w:hint="cs"/>
          <w:sz w:val="24"/>
          <w:szCs w:val="24"/>
          <w:rtl/>
        </w:rPr>
        <w:t xml:space="preserve">                 </w:t>
      </w:r>
      <w:r w:rsidR="00496A98">
        <w:rPr>
          <w:rFonts w:asciiTheme="minorBidi" w:hAnsiTheme="minorBidi"/>
          <w:sz w:val="24"/>
          <w:szCs w:val="24"/>
          <w:rtl/>
        </w:rPr>
        <w:br/>
      </w:r>
    </w:p>
    <w:p w14:paraId="2C23B610" w14:textId="77777777" w:rsidR="00496A98" w:rsidRDefault="00496A98" w:rsidP="00496A98">
      <w:pPr>
        <w:bidi/>
        <w:spacing w:line="360" w:lineRule="auto"/>
        <w:rPr>
          <w:rFonts w:asciiTheme="minorBidi" w:hAnsiTheme="minorBidi"/>
          <w:sz w:val="24"/>
          <w:szCs w:val="24"/>
          <w:rtl/>
        </w:rPr>
      </w:pPr>
    </w:p>
    <w:p w14:paraId="710C5A34" w14:textId="77777777" w:rsidR="004649CB" w:rsidRDefault="004649CB" w:rsidP="00C77F51">
      <w:pPr>
        <w:bidi/>
        <w:rPr>
          <w:rFonts w:asciiTheme="majorBidi" w:hAnsiTheme="majorBidi" w:cstheme="majorBidi"/>
          <w:sz w:val="24"/>
          <w:szCs w:val="24"/>
          <w:rtl/>
        </w:rPr>
      </w:pPr>
    </w:p>
    <w:p w14:paraId="01ED674B" w14:textId="726AFEF8" w:rsidR="00C21F35" w:rsidRPr="00C21F35" w:rsidRDefault="00C21F35" w:rsidP="008027C2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14:paraId="0BA05907" w14:textId="2A984579" w:rsidR="00C21F35" w:rsidRDefault="00C21F35" w:rsidP="00C21F35">
      <w:pPr>
        <w:bidi/>
        <w:spacing w:line="360" w:lineRule="auto"/>
        <w:rPr>
          <w:rFonts w:asciiTheme="minorBidi" w:hAnsiTheme="minorBidi"/>
          <w:sz w:val="24"/>
          <w:szCs w:val="24"/>
          <w:rtl/>
        </w:rPr>
      </w:pPr>
    </w:p>
    <w:p w14:paraId="21841E8A" w14:textId="02D28DA2" w:rsidR="00C21F35" w:rsidRPr="00E821CD" w:rsidRDefault="004F74F5" w:rsidP="00E821CD">
      <w:pPr>
        <w:pStyle w:val="Paragraphedeliste"/>
        <w:numPr>
          <w:ilvl w:val="0"/>
          <w:numId w:val="22"/>
        </w:numPr>
        <w:bidi/>
        <w:spacing w:line="360" w:lineRule="auto"/>
        <w:rPr>
          <w:rFonts w:asciiTheme="minorBidi" w:hAnsiTheme="minorBidi" w:hint="cs"/>
          <w:sz w:val="24"/>
          <w:szCs w:val="24"/>
          <w:rtl/>
        </w:rPr>
      </w:pPr>
      <w:r w:rsidRPr="00E821CD">
        <w:rPr>
          <w:rFonts w:hint="cs"/>
          <w:noProof/>
          <w:rtl/>
          <w:lang w:eastAsia="fr-FR"/>
        </w:rPr>
        <mc:AlternateContent>
          <mc:Choice Requires="wpg">
            <w:drawing>
              <wp:anchor distT="0" distB="0" distL="114300" distR="114300" simplePos="0" relativeHeight="251939328" behindDoc="0" locked="0" layoutInCell="1" allowOverlap="1" wp14:anchorId="36D9022F" wp14:editId="7F1BDD43">
                <wp:simplePos x="0" y="0"/>
                <wp:positionH relativeFrom="column">
                  <wp:posOffset>-4445</wp:posOffset>
                </wp:positionH>
                <wp:positionV relativeFrom="paragraph">
                  <wp:posOffset>339513</wp:posOffset>
                </wp:positionV>
                <wp:extent cx="4763347" cy="1433689"/>
                <wp:effectExtent l="0" t="0" r="18415" b="14605"/>
                <wp:wrapNone/>
                <wp:docPr id="54" name="Groupe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3347" cy="1433689"/>
                          <a:chOff x="0" y="0"/>
                          <a:chExt cx="4763347" cy="1433689"/>
                        </a:xfrm>
                      </wpg:grpSpPr>
                      <wps:wsp>
                        <wps:cNvPr id="17" name="Rectangle 17"/>
                        <wps:cNvSpPr/>
                        <wps:spPr>
                          <a:xfrm>
                            <a:off x="3172178" y="0"/>
                            <a:ext cx="959485" cy="33845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DEE5A3" w14:textId="48D2C0D5" w:rsidR="007724E0" w:rsidRPr="007724E0" w:rsidRDefault="007724E0" w:rsidP="007724E0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7724E0">
                                <w:rPr>
                                  <w:sz w:val="24"/>
                                  <w:szCs w:val="24"/>
                                </w:rPr>
                                <w:t xml:space="preserve">Ordinateur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122311" y="33867"/>
                            <a:ext cx="654685" cy="31608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5001BB" w14:textId="33D803E4" w:rsidR="007724E0" w:rsidRPr="007724E0" w:rsidRDefault="007724E0" w:rsidP="007724E0">
                              <w:pPr>
                                <w:jc w:val="center"/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7724E0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زر أيمن</w:t>
                              </w:r>
                            </w:p>
                            <w:p w14:paraId="011A0EDC" w14:textId="77777777" w:rsidR="007724E0" w:rsidRDefault="007724E0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0" y="699911"/>
                            <a:ext cx="1783080" cy="38354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54E024" w14:textId="4DE5428E" w:rsidR="007724E0" w:rsidRPr="007724E0" w:rsidRDefault="007724E0" w:rsidP="007724E0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Modifier </w:t>
                              </w:r>
                              <w:proofErr w:type="gramStart"/>
                              <w:r>
                                <w:rPr>
                                  <w:sz w:val="24"/>
                                  <w:szCs w:val="24"/>
                                </w:rPr>
                                <w:t>les paramètre</w:t>
                              </w:r>
                              <w:proofErr w:type="gramEnd"/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75733" y="11289"/>
                            <a:ext cx="1139825" cy="33845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54E1F9" w14:textId="534C976E" w:rsidR="007724E0" w:rsidRPr="007724E0" w:rsidRDefault="007724E0" w:rsidP="007724E0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7724E0">
                                <w:rPr>
                                  <w:sz w:val="24"/>
                                  <w:szCs w:val="24"/>
                                </w:rPr>
                                <w:t xml:space="preserve">Propriétés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980267" y="632178"/>
                            <a:ext cx="1783080" cy="38354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877234" w14:textId="261084E9" w:rsidR="007724E0" w:rsidRPr="007724E0" w:rsidRDefault="007724E0" w:rsidP="007724E0">
                              <w:pPr>
                                <w:jc w:val="center"/>
                                <w:rPr>
                                  <w:rFonts w:hint="cs"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اسم الحاسوب </w:t>
                              </w:r>
                              <w:proofErr w:type="gramStart"/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و مجموعة</w:t>
                              </w:r>
                              <w:proofErr w:type="gramEnd"/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 العمل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032000" y="699911"/>
                            <a:ext cx="778510" cy="34988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F093D9" w14:textId="66379802" w:rsidR="007724E0" w:rsidRPr="007724E0" w:rsidRDefault="007724E0" w:rsidP="007724E0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Modifier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668889" y="1140178"/>
                            <a:ext cx="541867" cy="29351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89FAC5" w14:textId="129514E8" w:rsidR="007724E0" w:rsidRPr="007724E0" w:rsidRDefault="007724E0" w:rsidP="007724E0">
                              <w:pPr>
                                <w:jc w:val="center"/>
                                <w:rPr>
                                  <w:sz w:val="24"/>
                                  <w:szCs w:val="24"/>
                                  <w:lang w:val="en-US" w:bidi="ar-DZ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en-US" w:bidi="ar-DZ"/>
                                </w:rPr>
                                <w:t>OK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Flèche gauche 30"/>
                        <wps:cNvSpPr/>
                        <wps:spPr>
                          <a:xfrm flipV="1">
                            <a:off x="2788356" y="146756"/>
                            <a:ext cx="383257" cy="90029"/>
                          </a:xfrm>
                          <a:prstGeom prst="leftArrow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Flèche gauche 31"/>
                        <wps:cNvSpPr/>
                        <wps:spPr>
                          <a:xfrm>
                            <a:off x="1715911" y="101600"/>
                            <a:ext cx="417689" cy="157621"/>
                          </a:xfrm>
                          <a:prstGeom prst="leftArrow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Flèche vers le bas 38"/>
                        <wps:cNvSpPr/>
                        <wps:spPr>
                          <a:xfrm>
                            <a:off x="1038578" y="349956"/>
                            <a:ext cx="56374" cy="338879"/>
                          </a:xfrm>
                          <a:prstGeom prst="downArrow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Flèche droite 43"/>
                        <wps:cNvSpPr/>
                        <wps:spPr>
                          <a:xfrm>
                            <a:off x="1794933" y="824089"/>
                            <a:ext cx="237137" cy="79022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Flèche droite 46"/>
                        <wps:cNvSpPr/>
                        <wps:spPr>
                          <a:xfrm>
                            <a:off x="2822222" y="812800"/>
                            <a:ext cx="158045" cy="56374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Flèche vers le bas 48"/>
                        <wps:cNvSpPr/>
                        <wps:spPr>
                          <a:xfrm>
                            <a:off x="3962400" y="1027289"/>
                            <a:ext cx="45719" cy="101600"/>
                          </a:xfrm>
                          <a:prstGeom prst="downArrow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D9022F" id="Groupe 54" o:spid="_x0000_s1048" style="position:absolute;left:0;text-align:left;margin-left:-.35pt;margin-top:26.75pt;width:375.05pt;height:112.9pt;z-index:251939328" coordsize="47633,14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">
                <v:rect id="Rectangle 17" o:spid="_x0000_s1049" style="position:absolute;left:31721;width:9595;height:33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urqMIA&#10;AADbAAAADwAAAGRycy9kb3ducmV2LnhtbERPS2vCQBC+F/wPyxS81U17SNroKiIVBEtDbQ8eh+yY&#10;BLOzYXfN49+7hUJv8/E9Z7UZTSt6cr6xrOB5kYAgLq1uuFLw871/egXhA7LG1jIpmMjDZj17WGGu&#10;7cBf1J9CJWII+xwV1CF0uZS+rMmgX9iOOHIX6wyGCF0ltcMhhptWviRJKg02HBtq7GhXU3k93YwC&#10;WzRTu3Vvn/0HZedjEZJhTN+Vmj+O2yWIQGP4F/+5DzrOz+D3l3iAX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W6uowgAAANsAAAAPAAAAAAAAAAAAAAAAAJgCAABkcnMvZG93&#10;bnJldi54bWxQSwUGAAAAAAQABAD1AAAAhwMAAAAA&#10;" fillcolor="white [3201]" strokecolor="black [3200]" strokeweight="1pt">
                  <v:textbox>
                    <w:txbxContent>
                      <w:p w14:paraId="0DDEE5A3" w14:textId="48D2C0D5" w:rsidR="007724E0" w:rsidRPr="007724E0" w:rsidRDefault="007724E0" w:rsidP="007724E0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7724E0">
                          <w:rPr>
                            <w:sz w:val="24"/>
                            <w:szCs w:val="24"/>
                          </w:rPr>
                          <w:t xml:space="preserve">Ordinateur </w:t>
                        </w:r>
                      </w:p>
                    </w:txbxContent>
                  </v:textbox>
                </v:rect>
                <v:rect id="Rectangle 19" o:spid="_x0000_s1050" style="position:absolute;left:21223;top:338;width:6546;height:31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iaQcIA&#10;AADbAAAADwAAAGRycy9kb3ducmV2LnhtbERPS2vCQBC+C/6HZQRvuqmHWFNXCaVCwdJQ68HjkJ0m&#10;odnZsLvN4993hUJv8/E9Z38cTSt6cr6xrOBhnYAgLq1uuFJw/TytHkH4gKyxtUwKJvJwPMxne8y0&#10;HfiD+kuoRAxhn6GCOoQuk9KXNRn0a9sRR+7LOoMhQldJ7XCI4aaVmyRJpcGGY0ONHT3XVH5ffowC&#10;WzRTm7vde/9G29u5CMkwpi9KLRdj/gQi0Bj+xX/uVx3n7+D+SzxAH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iJpBwgAAANsAAAAPAAAAAAAAAAAAAAAAAJgCAABkcnMvZG93&#10;bnJldi54bWxQSwUGAAAAAAQABAD1AAAAhwMAAAAA&#10;" fillcolor="white [3201]" strokecolor="black [3200]" strokeweight="1pt">
                  <v:textbox>
                    <w:txbxContent>
                      <w:p w14:paraId="5A5001BB" w14:textId="33D803E4" w:rsidR="007724E0" w:rsidRPr="007724E0" w:rsidRDefault="007724E0" w:rsidP="007724E0">
                        <w:pPr>
                          <w:jc w:val="center"/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7724E0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زر أيمن</w:t>
                        </w:r>
                      </w:p>
                      <w:p w14:paraId="011A0EDC" w14:textId="77777777" w:rsidR="007724E0" w:rsidRDefault="007724E0"/>
                    </w:txbxContent>
                  </v:textbox>
                </v:rect>
                <v:rect id="Rectangle 20" o:spid="_x0000_s1051" style="position:absolute;top:6999;width:17830;height:38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75YcEA&#10;AADbAAAADwAAAGRycy9kb3ducmV2LnhtbERPu2rDMBTdC/0HcQvdGrkenMaNEkxIoNCQEKdDx4t1&#10;a5taV0ZS/Pj7agh0PJz3ejuZTgzkfGtZwesiAUFcWd1yreDrenh5A+EDssbOMimYycN28/iwxlzb&#10;kS80lKEWMYR9jgqaEPpcSl81ZNAvbE8cuR/rDIYIXS21wzGGm06mSZJJgy3HhgZ72jVU/ZY3o8Ce&#10;27kr3Oo0HGn5/XkOyThle6Wen6biHUSgKfyL7+4PrSCN6+OX+APk5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He+WHBAAAA2wAAAA8AAAAAAAAAAAAAAAAAmAIAAGRycy9kb3du&#10;cmV2LnhtbFBLBQYAAAAABAAEAPUAAACGAwAAAAA=&#10;" fillcolor="white [3201]" strokecolor="black [3200]" strokeweight="1pt">
                  <v:textbox>
                    <w:txbxContent>
                      <w:p w14:paraId="5854E024" w14:textId="4DE5428E" w:rsidR="007724E0" w:rsidRPr="007724E0" w:rsidRDefault="007724E0" w:rsidP="007724E0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 xml:space="preserve">Modifier </w:t>
                        </w:r>
                        <w:proofErr w:type="gramStart"/>
                        <w:r>
                          <w:rPr>
                            <w:sz w:val="24"/>
                            <w:szCs w:val="24"/>
                          </w:rPr>
                          <w:t>les paramètre</w:t>
                        </w:r>
                        <w:proofErr w:type="gramEnd"/>
                        <w:r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52" style="position:absolute;left:5757;top:112;width:11398;height:33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X/YsQA&#10;AADbAAAADwAAAGRycy9kb3ducmV2LnhtbESPT2vCQBTE74V+h+UVequbSrEa3QQRBcFS8c/B4yP7&#10;TEKzb8PumsRv3y0UPA4z8xtmkQ+mER05X1tW8D5KQBAXVtdcKjifNm9TED4ga2wsk4I7eciz56cF&#10;ptr2fKDuGEoRIexTVFCF0KZS+qIig35kW+LoXa0zGKJ0pdQO+wg3jRwnyUQarDkuVNjSqqLi53gz&#10;Cuy+vjdLN/vuvujzstuHpB8ma6VeX4blHESgITzC/+2tVjD+gL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7l/2LEAAAA2wAAAA8AAAAAAAAAAAAAAAAAmAIAAGRycy9k&#10;b3ducmV2LnhtbFBLBQYAAAAABAAEAPUAAACJAwAAAAA=&#10;" fillcolor="white [3201]" strokecolor="black [3200]" strokeweight="1pt">
                  <v:textbox>
                    <w:txbxContent>
                      <w:p w14:paraId="4354E1F9" w14:textId="534C976E" w:rsidR="007724E0" w:rsidRPr="007724E0" w:rsidRDefault="007724E0" w:rsidP="007724E0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7724E0">
                          <w:rPr>
                            <w:sz w:val="24"/>
                            <w:szCs w:val="24"/>
                          </w:rPr>
                          <w:t xml:space="preserve">Propriétés </w:t>
                        </w:r>
                      </w:p>
                    </w:txbxContent>
                  </v:textbox>
                </v:rect>
                <v:rect id="Rectangle 26" o:spid="_x0000_s1053" style="position:absolute;left:29802;top:6321;width:17831;height:38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vEjsQA&#10;AADbAAAADwAAAGRycy9kb3ducmV2LnhtbESPQWvCQBSE70L/w/IKvemmHqJGN0GKQqGlYtqDx0f2&#10;NQnNvg272yT++65Q8DjMzDfMrphMJwZyvrWs4HmRgCCurG65VvD1eZyvQfiArLGzTAqu5KHIH2Y7&#10;zLQd+UxDGWoRIewzVNCE0GdS+qohg35he+LofVtnMETpaqkdjhFuOrlMklQabDkuNNjTS0PVT/lr&#10;FNhTe+32bvMxvNPq8nYKyTilB6WeHqf9FkSgKdzD/+1XrWCZwu1L/AEy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F7xI7EAAAA2wAAAA8AAAAAAAAAAAAAAAAAmAIAAGRycy9k&#10;b3ducmV2LnhtbFBLBQYAAAAABAAEAPUAAACJAwAAAAA=&#10;" fillcolor="white [3201]" strokecolor="black [3200]" strokeweight="1pt">
                  <v:textbox>
                    <w:txbxContent>
                      <w:p w14:paraId="59877234" w14:textId="261084E9" w:rsidR="007724E0" w:rsidRPr="007724E0" w:rsidRDefault="007724E0" w:rsidP="007724E0">
                        <w:pPr>
                          <w:jc w:val="center"/>
                          <w:rPr>
                            <w:rFonts w:hint="cs"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اسم الحاسوب </w:t>
                        </w:r>
                        <w:proofErr w:type="gramStart"/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و مجموعة</w:t>
                        </w:r>
                        <w:proofErr w:type="gramEnd"/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 العمل </w:t>
                        </w:r>
                      </w:p>
                    </w:txbxContent>
                  </v:textbox>
                </v:rect>
                <v:rect id="Rectangle 27" o:spid="_x0000_s1054" style="position:absolute;left:20320;top:6999;width:7785;height:349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dhFcQA&#10;AADbAAAADwAAAGRycy9kb3ducmV2LnhtbESPzWrDMBCE74W8g9hAbo1cH+zGiRJCSCHQ0pCkhx4X&#10;a2ObWisjqf55+6pQ6HGYmW+YzW40rejJ+caygqdlAoK4tLrhSsHH7eXxGYQPyBpby6RgIg+77exh&#10;g4W2A1+ov4ZKRAj7AhXUIXSFlL6syaBf2o44enfrDIYoXSW1wyHCTSvTJMmkwYbjQo0dHWoqv67f&#10;RoE9N1O7d6v3/o3yz9dzSIYxOyq1mI/7NYhAY/gP/7VPWkGaw++X+APk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43YRXEAAAA2wAAAA8AAAAAAAAAAAAAAAAAmAIAAGRycy9k&#10;b3ducmV2LnhtbFBLBQYAAAAABAAEAPUAAACJAwAAAAA=&#10;" fillcolor="white [3201]" strokecolor="black [3200]" strokeweight="1pt">
                  <v:textbox>
                    <w:txbxContent>
                      <w:p w14:paraId="26F093D9" w14:textId="66379802" w:rsidR="007724E0" w:rsidRPr="007724E0" w:rsidRDefault="007724E0" w:rsidP="007724E0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 xml:space="preserve">Modifier </w:t>
                        </w:r>
                      </w:p>
                    </w:txbxContent>
                  </v:textbox>
                </v:rect>
                <v:rect id="Rectangle 29" o:spid="_x0000_s1055" style="position:absolute;left:36688;top:11401;width:5419;height:29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RQ/MMA&#10;AADbAAAADwAAAGRycy9kb3ducmV2LnhtbESPT4vCMBTE78J+h/AWvGm6HvzTNYosCoKi6O5hj4/m&#10;2Rabl5LEtn57Iwgeh5n5DTNfdqYSDTlfWlbwNUxAEGdWl5wr+PvdDKYgfEDWWFkmBXfysFx89OaY&#10;atvyiZpzyEWEsE9RQRFCnUrps4IM+qGtiaN3sc5giNLlUjtsI9xUcpQkY2mw5LhQYE0/BWXX880o&#10;sMfyXq3c7NDsafK/O4ak7cZrpfqf3eobRKAuvMOv9lYrGM3g+SX+ALl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ORQ/MMAAADbAAAADwAAAAAAAAAAAAAAAACYAgAAZHJzL2Rv&#10;d25yZXYueG1sUEsFBgAAAAAEAAQA9QAAAIgDAAAAAA==&#10;" fillcolor="white [3201]" strokecolor="black [3200]" strokeweight="1pt">
                  <v:textbox>
                    <w:txbxContent>
                      <w:p w14:paraId="3989FAC5" w14:textId="129514E8" w:rsidR="007724E0" w:rsidRPr="007724E0" w:rsidRDefault="007724E0" w:rsidP="007724E0">
                        <w:pPr>
                          <w:jc w:val="center"/>
                          <w:rPr>
                            <w:sz w:val="24"/>
                            <w:szCs w:val="24"/>
                            <w:lang w:val="en-US" w:bidi="ar-DZ"/>
                          </w:rPr>
                        </w:pPr>
                        <w:r>
                          <w:rPr>
                            <w:sz w:val="24"/>
                            <w:szCs w:val="24"/>
                            <w:lang w:val="en-US" w:bidi="ar-DZ"/>
                          </w:rPr>
                          <w:t>OK</w:t>
                        </w:r>
                      </w:p>
                    </w:txbxContent>
                  </v:textbox>
                </v:rect>
                <v:shapetype id="_x0000_t66" coordsize="21600,21600" o:spt="66" adj="5400,5400" path="m@0,l@0@1,21600@1,21600@2@0@2@0,21600,,10800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@0,0;0,10800;@0,21600;21600,10800" o:connectangles="270,180,90,0" textboxrect="@4,@1,21600,@2"/>
                  <v:handles>
                    <v:h position="#0,#1" xrange="0,21600" yrange="0,10800"/>
                  </v:handles>
                </v:shapetype>
                <v:shape id="Flèche gauche 30" o:spid="_x0000_s1056" type="#_x0000_t66" style="position:absolute;left:27883;top:1467;width:3833;height:900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uuMMIA&#10;AADbAAAADwAAAGRycy9kb3ducmV2LnhtbERPy2oCMRTdC/5DuEJ3mqltfYxGkUJBcFV1Fu4uk2tm&#10;7OQmTFJn2q9vFgWXh/Neb3vbiDu1oXas4HmSgSAuna7ZKDifPsYLECEia2wck4IfCrDdDAdrzLXr&#10;+JPux2hECuGQo4IqRp9LGcqKLIaJ88SJu7rWYkywNVK32KVw28hpls2kxZpTQ4We3isqv47fVoE+&#10;HIrla1Hs/exym5s33/2aW6fU06jfrUBE6uND/O/eawUvaX36kn6A3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K64wwgAAANsAAAAPAAAAAAAAAAAAAAAAAJgCAABkcnMvZG93&#10;bnJldi54bWxQSwUGAAAAAAQABAD1AAAAhwMAAAAA&#10;" adj="2537" fillcolor="white [3201]" strokecolor="black [3200]" strokeweight="1pt"/>
                <v:shape id="Flèche gauche 31" o:spid="_x0000_s1057" type="#_x0000_t66" style="position:absolute;left:17159;top:1016;width:4177;height:15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wyDkb0A&#10;AADbAAAADwAAAGRycy9kb3ducmV2LnhtbESPzQrCMBCE74LvEFbwZlMVRKpRRBA8COLPA6zN2hab&#10;TUmirW9vBMHjMDPfMMt1Z2rxIucrywrGSQqCOLe64kLB9bIbzUH4gKyxtkwK3uRhver3lphp2/KJ&#10;XudQiAhhn6GCMoQmk9LnJRn0iW2Io3e3zmCI0hVSO2wj3NRykqYzabDiuFBiQ9uS8sf5aRTY5/5g&#10;D9rz/FjPbtwWbE5uqtRw0G0WIAJ14R/+tfdawXQM3y/xB8jV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7wyDkb0AAADbAAAADwAAAAAAAAAAAAAAAACYAgAAZHJzL2Rvd25yZXYu&#10;eG1sUEsFBgAAAAAEAAQA9QAAAIIDAAAAAA==&#10;" adj="4076" fillcolor="white [3201]" strokecolor="black [3200]" strokeweight="1pt"/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Flèche vers le bas 38" o:spid="_x0000_s1058" type="#_x0000_t67" style="position:absolute;left:10385;top:3499;width:564;height:33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oR/bsA&#10;AADbAAAADwAAAGRycy9kb3ducmV2LnhtbERPSwrCMBDdC94hjOBOUxVUqlG0KLht9QBDM7bVZlKa&#10;aOvtzUJw+Xj/7b43tXhT6yrLCmbTCARxbnXFhYLb9TxZg3AeWWNtmRR8yMF+NxxsMda245TemS9E&#10;CGEXo4LS+yaW0uUlGXRT2xAH7m5bgz7AtpC6xS6Em1rOo2gpDVYcGkpsKCkpf2YvoyCpbHp6FCvs&#10;ztHydHzlSfqZZ0qNR/1hA8JT7//in/uiFSzC2PAl/AC5+wI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GWqEf27AAAA2wAAAA8AAAAAAAAAAAAAAAAAmAIAAGRycy9kb3ducmV2Lnht&#10;bFBLBQYAAAAABAAEAPUAAACAAwAAAAA=&#10;" adj="19803" fillcolor="white [3201]" strokecolor="black [3200]" strokeweight="1pt"/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Flèche droite 43" o:spid="_x0000_s1059" type="#_x0000_t13" style="position:absolute;left:17949;top:8240;width:2371;height:7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o4KcMA&#10;AADbAAAADwAAAGRycy9kb3ducmV2LnhtbESPQWvCQBSE74X+h+UVvBTd1KYi0VVaQfBk0Xrw+Mg+&#10;k2D27ZK3NfHfdwuFHoeZ+YZZrgfXqht10ng28DLJQBGX3jZcGTh9bcdzUBKRLbaeycCdBNarx4cl&#10;Ftb3fKDbMVYqQVgKNFDHGAqtpazJoUx8IE7exXcOY5JdpW2HfYK7Vk+zbKYdNpwWagy0qam8Hr+d&#10;gWd5u4aP3R7D9vO8D7l4ufS5MaOn4X0BKtIQ/8N/7Z01kL/C75f0A/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Ho4KcMAAADbAAAADwAAAAAAAAAAAAAAAACYAgAAZHJzL2Rv&#10;d25yZXYueG1sUEsFBgAAAAAEAAQA9QAAAIgDAAAAAA==&#10;" adj="18001" fillcolor="white [3201]" strokecolor="black [3200]" strokeweight="1pt"/>
                <v:shape id="Flèche droite 46" o:spid="_x0000_s1060" type="#_x0000_t13" style="position:absolute;left:28222;top:8128;width:1580;height:5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4qp0sUA&#10;AADbAAAADwAAAGRycy9kb3ducmV2LnhtbESPQWvCQBSE70L/w/IK3uqmtYYSs4oWxBZBMPXi7ZF9&#10;2QSzb9Psqum/7xYKHoeZ+YbJl4NtxZV63zhW8DxJQBCXTjdsFBy/Nk9vIHxA1tg6JgU/5GG5eBjl&#10;mGl34wNdi2BEhLDPUEEdQpdJ6cuaLPqJ64ijV7neYoiyN1L3eItw28qXJEmlxYbjQo0dvddUnouL&#10;VXA5m61tqt3puPLrwkzXn2H/PVNq/Dis5iACDeEe/m9/aAWvKfx9iT9AL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iqnSxQAAANsAAAAPAAAAAAAAAAAAAAAAAJgCAABkcnMv&#10;ZG93bnJldi54bWxQSwUGAAAAAAQABAD1AAAAigMAAAAA&#10;" adj="17748" fillcolor="white [3201]" strokecolor="black [3200]" strokeweight="1pt"/>
                <v:shape id="Flèche vers le bas 48" o:spid="_x0000_s1061" type="#_x0000_t67" style="position:absolute;left:39624;top:10272;width:457;height:10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KM58EA&#10;AADbAAAADwAAAGRycy9kb3ducmV2LnhtbERPy2rCQBTdF/yH4Qru6sQSShsdRQRpXcYqxd0lc02C&#10;mTvJzDSPv+8sCl0eznuzG00jenK+tqxgtUxAEBdW11wquHwdn99A+ICssbFMCibysNvOnjaYaTtw&#10;Tv05lCKGsM9QQRVCm0npi4oM+qVtiSN3t85giNCVUjscYrhp5EuSvEqDNceGCls6VFQ8zj9GQTfe&#10;uo/8u5seh/w9PflL114dKrWYj/s1iEBj+Bf/uT+1gjSOjV/iD5Db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KSjOfBAAAA2wAAAA8AAAAAAAAAAAAAAAAAmAIAAGRycy9kb3du&#10;cmV2LnhtbFBLBQYAAAAABAAEAPUAAACGAwAAAAA=&#10;" adj="16740" fillcolor="white [3201]" strokecolor="black [3200]" strokeweight="1pt"/>
              </v:group>
            </w:pict>
          </mc:Fallback>
        </mc:AlternateContent>
      </w:r>
      <w:r w:rsidR="00F9362F" w:rsidRPr="00E821CD">
        <w:rPr>
          <w:rFonts w:asciiTheme="minorBidi" w:hAnsiTheme="minorBidi" w:hint="cs"/>
          <w:b/>
          <w:bCs/>
          <w:sz w:val="24"/>
          <w:szCs w:val="24"/>
          <w:u w:val="single"/>
          <w:rtl/>
        </w:rPr>
        <w:t xml:space="preserve">ضبط اعداد اسم مجموعة العمل </w:t>
      </w:r>
      <w:proofErr w:type="gramStart"/>
      <w:r w:rsidR="00F9362F" w:rsidRPr="00E821CD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و اسم</w:t>
      </w:r>
      <w:proofErr w:type="gramEnd"/>
      <w:r w:rsidR="00F9362F" w:rsidRPr="00E821CD">
        <w:rPr>
          <w:rFonts w:asciiTheme="minorBidi" w:hAnsiTheme="minorBidi" w:hint="cs"/>
          <w:b/>
          <w:bCs/>
          <w:sz w:val="24"/>
          <w:szCs w:val="24"/>
          <w:u w:val="single"/>
          <w:rtl/>
        </w:rPr>
        <w:t xml:space="preserve"> الحاسوب</w:t>
      </w:r>
      <w:r w:rsidR="00F9362F" w:rsidRPr="00E821CD">
        <w:rPr>
          <w:rFonts w:asciiTheme="minorBidi" w:hAnsiTheme="minorBidi" w:hint="cs"/>
          <w:sz w:val="24"/>
          <w:szCs w:val="24"/>
          <w:rtl/>
        </w:rPr>
        <w:t>:</w:t>
      </w:r>
    </w:p>
    <w:p w14:paraId="653C0AA8" w14:textId="28DDCAA0" w:rsidR="00F9362F" w:rsidRDefault="00F9362F" w:rsidP="00F9362F">
      <w:pPr>
        <w:bidi/>
        <w:spacing w:line="360" w:lineRule="auto"/>
        <w:rPr>
          <w:rFonts w:asciiTheme="minorBidi" w:hAnsiTheme="minorBidi"/>
          <w:sz w:val="24"/>
          <w:szCs w:val="24"/>
          <w:rtl/>
        </w:rPr>
      </w:pPr>
    </w:p>
    <w:p w14:paraId="6494590E" w14:textId="214A84A7" w:rsidR="00C21F35" w:rsidRDefault="00C21F35" w:rsidP="00C21F35">
      <w:pPr>
        <w:bidi/>
        <w:spacing w:line="360" w:lineRule="auto"/>
        <w:rPr>
          <w:rFonts w:asciiTheme="minorBidi" w:hAnsiTheme="minorBidi"/>
          <w:sz w:val="24"/>
          <w:szCs w:val="24"/>
          <w:rtl/>
        </w:rPr>
      </w:pPr>
    </w:p>
    <w:p w14:paraId="2A29633D" w14:textId="5A737DC4" w:rsidR="00C21F35" w:rsidRDefault="00C21F35" w:rsidP="00C21F35">
      <w:pPr>
        <w:bidi/>
        <w:spacing w:line="360" w:lineRule="auto"/>
        <w:rPr>
          <w:rFonts w:asciiTheme="minorBidi" w:hAnsiTheme="minorBidi"/>
          <w:sz w:val="24"/>
          <w:szCs w:val="24"/>
          <w:rtl/>
        </w:rPr>
      </w:pPr>
    </w:p>
    <w:p w14:paraId="0274E016" w14:textId="224FA749" w:rsidR="004649CB" w:rsidRDefault="004649CB" w:rsidP="001F0A7A">
      <w:pPr>
        <w:bidi/>
        <w:spacing w:line="360" w:lineRule="auto"/>
        <w:rPr>
          <w:rFonts w:asciiTheme="minorBidi" w:hAnsiTheme="minorBidi"/>
          <w:sz w:val="24"/>
          <w:szCs w:val="24"/>
          <w:rtl/>
        </w:rPr>
      </w:pPr>
    </w:p>
    <w:p w14:paraId="58C56F20" w14:textId="0213DC1D" w:rsidR="00C77F51" w:rsidRPr="004163CF" w:rsidRDefault="00C77F51" w:rsidP="00751B3E">
      <w:pPr>
        <w:bidi/>
        <w:ind w:right="350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rtl/>
        </w:rPr>
      </w:pPr>
      <w:r w:rsidRPr="008815D8">
        <w:rPr>
          <w:rFonts w:asciiTheme="majorBidi" w:hAnsiTheme="majorBidi" w:cstheme="majorBidi"/>
          <w:color w:val="FF0000"/>
          <w:sz w:val="24"/>
          <w:szCs w:val="24"/>
          <w:u w:val="single"/>
          <w:rtl/>
        </w:rPr>
        <w:t xml:space="preserve"> </w:t>
      </w:r>
    </w:p>
    <w:p w14:paraId="2945153E" w14:textId="3CE87E4F" w:rsidR="00751B3E" w:rsidRPr="001F0A7A" w:rsidRDefault="00751B3E" w:rsidP="001F0A7A">
      <w:pPr>
        <w:tabs>
          <w:tab w:val="right" w:pos="9639"/>
        </w:tabs>
        <w:bidi/>
        <w:spacing w:line="360" w:lineRule="auto"/>
        <w:ind w:left="-77"/>
      </w:pPr>
      <w:r w:rsidRPr="001F0A7A">
        <w:rPr>
          <w:rFonts w:asciiTheme="majorBidi" w:hAnsiTheme="majorBidi" w:cstheme="majorBidi" w:hint="cs"/>
          <w:b/>
          <w:bCs/>
          <w:sz w:val="24"/>
          <w:szCs w:val="24"/>
          <w:highlight w:val="lightGray"/>
          <w:u w:val="single"/>
          <w:rtl/>
        </w:rPr>
        <w:t>ملاحظة</w:t>
      </w:r>
      <w:r w:rsidRPr="001F0A7A">
        <w:rPr>
          <w:rFonts w:asciiTheme="majorBidi" w:hAnsiTheme="majorBidi" w:cstheme="majorBidi"/>
          <w:sz w:val="24"/>
          <w:szCs w:val="24"/>
          <w:highlight w:val="lightGray"/>
        </w:rPr>
        <w:t>:</w:t>
      </w:r>
      <w:r w:rsidRPr="001F0A7A">
        <w:rPr>
          <w:rFonts w:asciiTheme="majorBidi" w:hAnsiTheme="majorBidi" w:cstheme="majorBidi" w:hint="cs"/>
          <w:b/>
          <w:bCs/>
          <w:sz w:val="24"/>
          <w:szCs w:val="24"/>
          <w:highlight w:val="lightGray"/>
          <w:rtl/>
        </w:rPr>
        <w:t> </w:t>
      </w:r>
      <w:r w:rsidR="001F0A7A" w:rsidRPr="001F0A7A">
        <w:rPr>
          <w:rFonts w:asciiTheme="majorBidi" w:eastAsia="Times New Roman" w:hAnsiTheme="majorBidi" w:cstheme="majorBidi" w:hint="cs"/>
          <w:color w:val="000000" w:themeColor="text1"/>
          <w:sz w:val="24"/>
          <w:szCs w:val="24"/>
          <w:highlight w:val="lightGray"/>
          <w:rtl/>
          <w:lang w:bidi="ar-DZ"/>
        </w:rPr>
        <w:t xml:space="preserve">بعد الانتهاء من اعداد الشبكة يجب التأكد من أن جميع الحواسيب متصلة بالشبكة و لهذا نقوم بما </w:t>
      </w:r>
      <w:proofErr w:type="gramStart"/>
      <w:r w:rsidR="001F0A7A" w:rsidRPr="001F0A7A">
        <w:rPr>
          <w:rFonts w:asciiTheme="majorBidi" w:eastAsia="Times New Roman" w:hAnsiTheme="majorBidi" w:cstheme="majorBidi" w:hint="cs"/>
          <w:color w:val="000000" w:themeColor="text1"/>
          <w:sz w:val="24"/>
          <w:szCs w:val="24"/>
          <w:highlight w:val="lightGray"/>
          <w:rtl/>
          <w:lang w:bidi="ar-DZ"/>
        </w:rPr>
        <w:t>يلي :</w:t>
      </w:r>
      <w:proofErr w:type="gramEnd"/>
      <w:r w:rsidR="001F0A7A" w:rsidRPr="001F0A7A">
        <w:rPr>
          <w:rFonts w:asciiTheme="majorBidi" w:eastAsia="Times New Roman" w:hAnsiTheme="majorBidi" w:cstheme="majorBidi" w:hint="cs"/>
          <w:color w:val="000000" w:themeColor="text1"/>
          <w:sz w:val="24"/>
          <w:szCs w:val="24"/>
          <w:highlight w:val="lightGray"/>
          <w:rtl/>
          <w:lang w:bidi="ar-DZ"/>
        </w:rPr>
        <w:t xml:space="preserve"> ننقر على  ايقونة </w:t>
      </w:r>
      <w:r w:rsidR="001F0A7A" w:rsidRPr="001F0A7A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highlight w:val="lightGray"/>
          <w:lang w:bidi="ar-DZ"/>
        </w:rPr>
        <w:t>Réseau</w:t>
      </w:r>
      <w:r w:rsidR="001F0A7A" w:rsidRPr="001F0A7A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bidi="ar-DZ"/>
        </w:rPr>
        <w:t xml:space="preserve"> </w:t>
      </w:r>
    </w:p>
    <w:p w14:paraId="5A4CA43E" w14:textId="09C0B197" w:rsidR="00C70E74" w:rsidRPr="00C70E74" w:rsidRDefault="00F040B6" w:rsidP="00DA1851">
      <w:pPr>
        <w:bidi/>
        <w:spacing w:line="360" w:lineRule="auto"/>
        <w:ind w:right="35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>6</w:t>
      </w:r>
      <w:bookmarkStart w:id="0" w:name="_GoBack"/>
      <w:bookmarkEnd w:id="0"/>
      <w:r w:rsidR="00C77F51" w:rsidRPr="00A83D11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>-</w:t>
      </w:r>
      <w:r w:rsidR="00E821CD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 xml:space="preserve"> المشاركة في الموارد </w:t>
      </w:r>
      <w:r w:rsidR="00DA1851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 xml:space="preserve"> و </w:t>
      </w:r>
      <w:proofErr w:type="spellStart"/>
      <w:r w:rsidR="00DA1851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>إستغلال</w:t>
      </w:r>
      <w:proofErr w:type="spellEnd"/>
      <w:r w:rsidR="00DA1851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 xml:space="preserve"> الموارد المشتركة  </w:t>
      </w:r>
      <w:r w:rsidR="00E821CD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 xml:space="preserve">: </w:t>
      </w:r>
    </w:p>
    <w:p w14:paraId="4945CB9E" w14:textId="77300B66" w:rsidR="00C70E74" w:rsidRDefault="004163CF" w:rsidP="00751B3E">
      <w:pPr>
        <w:bidi/>
        <w:ind w:right="350"/>
        <w:rPr>
          <w:rFonts w:asciiTheme="majorBidi" w:hAnsiTheme="majorBidi" w:cs="Times New Roman"/>
          <w:color w:val="000000" w:themeColor="text1"/>
          <w:sz w:val="24"/>
          <w:szCs w:val="24"/>
          <w:rtl/>
        </w:rPr>
      </w:pPr>
      <w:r w:rsidRPr="004F1510">
        <w:rPr>
          <w:rFonts w:asciiTheme="majorBidi" w:hAnsiTheme="majorBidi" w:cstheme="majorBidi"/>
          <w:b/>
          <w:bCs/>
          <w:noProof/>
          <w:sz w:val="26"/>
          <w:szCs w:val="26"/>
          <w:u w:val="single"/>
          <w:rtl/>
          <w:lang w:eastAsia="fr-FR"/>
        </w:rPr>
        <w:drawing>
          <wp:anchor distT="0" distB="0" distL="114300" distR="114300" simplePos="0" relativeHeight="251912704" behindDoc="1" locked="0" layoutInCell="1" allowOverlap="1" wp14:anchorId="6C5FC488" wp14:editId="2263B0A1">
            <wp:simplePos x="0" y="0"/>
            <wp:positionH relativeFrom="column">
              <wp:posOffset>4258310</wp:posOffset>
            </wp:positionH>
            <wp:positionV relativeFrom="paragraph">
              <wp:posOffset>3175</wp:posOffset>
            </wp:positionV>
            <wp:extent cx="257175" cy="271780"/>
            <wp:effectExtent l="0" t="0" r="9525" b="0"/>
            <wp:wrapTight wrapText="bothSides">
              <wp:wrapPolygon edited="0">
                <wp:start x="4800" y="0"/>
                <wp:lineTo x="1600" y="3028"/>
                <wp:lineTo x="0" y="19682"/>
                <wp:lineTo x="20800" y="19682"/>
                <wp:lineTo x="20800" y="9084"/>
                <wp:lineTo x="12800" y="0"/>
                <wp:lineTo x="4800" y="0"/>
              </wp:wrapPolygon>
            </wp:wrapTight>
            <wp:docPr id="66" name="Image 2" descr="bws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wsEe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70E74" w:rsidRPr="004113C1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>النشاط-</w:t>
      </w:r>
      <w:proofErr w:type="gramStart"/>
      <w:r w:rsidR="00751B3E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>9</w:t>
      </w:r>
      <w:r w:rsidR="00C70E74" w:rsidRPr="004113C1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>:</w:t>
      </w:r>
      <w:r w:rsidR="00C70E74" w:rsidRPr="004113C1">
        <w:rPr>
          <w:rFonts w:asciiTheme="majorBidi" w:hAnsiTheme="majorBidi" w:cstheme="majorBidi" w:hint="cs"/>
          <w:color w:val="FF0000"/>
          <w:sz w:val="24"/>
          <w:szCs w:val="24"/>
          <w:rtl/>
        </w:rPr>
        <w:t xml:space="preserve"> </w:t>
      </w:r>
      <w:r w:rsidR="00C70E74" w:rsidRPr="008815D8"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 xml:space="preserve"> </w:t>
      </w:r>
      <w:r w:rsidR="00C70E74" w:rsidRPr="0023012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كيف</w:t>
      </w:r>
      <w:proofErr w:type="gramEnd"/>
      <w:r w:rsidR="00C70E74" w:rsidRPr="0023012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="00C70E74" w:rsidRPr="0023012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يمكن</w:t>
      </w:r>
      <w:r w:rsidR="00C70E74" w:rsidRPr="0023012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="00C70E74" w:rsidRPr="0023012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مشاركة</w:t>
      </w:r>
      <w:r w:rsidR="00C70E74" w:rsidRPr="0023012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="00C70E74" w:rsidRPr="0023012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الملفات</w:t>
      </w:r>
      <w:r w:rsidR="00C70E74" w:rsidRPr="0023012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="00C70E74" w:rsidRPr="0023012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و</w:t>
      </w:r>
      <w:r w:rsidR="00C70E74" w:rsidRPr="0023012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="00C70E74" w:rsidRPr="0023012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الطابعة</w:t>
      </w:r>
      <w:r w:rsidR="00C70E74" w:rsidRPr="0023012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="00C70E74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في الشبكة المحلية</w:t>
      </w:r>
      <w:r w:rsidR="00C70E74" w:rsidRPr="0023012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؟</w:t>
      </w:r>
      <w:r w:rsidR="00DA185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 xml:space="preserve"> كيف يمكن </w:t>
      </w:r>
      <w:proofErr w:type="gramStart"/>
      <w:r w:rsidR="00DA185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استغلالها ؟</w:t>
      </w:r>
      <w:proofErr w:type="gramEnd"/>
      <w:r w:rsidR="00DA185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 xml:space="preserve"> </w:t>
      </w:r>
    </w:p>
    <w:p w14:paraId="79E5530C" w14:textId="00785BAE" w:rsidR="001F0A7A" w:rsidRPr="001F0A7A" w:rsidRDefault="001F0A7A" w:rsidP="00DA1851">
      <w:pPr>
        <w:pStyle w:val="Paragraphedeliste"/>
        <w:numPr>
          <w:ilvl w:val="2"/>
          <w:numId w:val="13"/>
        </w:numPr>
        <w:bidi/>
        <w:ind w:right="350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u w:val="single"/>
          <w:lang w:bidi="ar-DZ"/>
        </w:rPr>
      </w:pPr>
      <w:r w:rsidRPr="001F0A7A">
        <w:rPr>
          <w:rFonts w:asciiTheme="majorBidi" w:hAnsiTheme="majorBidi" w:cstheme="majorBidi" w:hint="cs"/>
          <w:b/>
          <w:bCs/>
          <w:color w:val="000000" w:themeColor="text1"/>
          <w:sz w:val="24"/>
          <w:szCs w:val="24"/>
          <w:u w:val="single"/>
          <w:rtl/>
          <w:lang w:bidi="ar-DZ"/>
        </w:rPr>
        <w:t xml:space="preserve">استغلال الموارد </w:t>
      </w:r>
      <w:r w:rsidR="00A64D12" w:rsidRPr="001F0A7A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  <w:rtl/>
        </w:rPr>
        <w:br/>
      </w:r>
      <w:r w:rsidR="00A64D12" w:rsidRPr="001F0A7A">
        <w:rPr>
          <w:rFonts w:asciiTheme="majorBidi" w:hAnsiTheme="majorBidi" w:cstheme="majorBidi" w:hint="cs"/>
          <w:b/>
          <w:bCs/>
          <w:color w:val="000000" w:themeColor="text1"/>
          <w:sz w:val="24"/>
          <w:szCs w:val="24"/>
          <w:u w:val="single"/>
          <w:rtl/>
        </w:rPr>
        <w:t xml:space="preserve">  </w:t>
      </w:r>
    </w:p>
    <w:p w14:paraId="68AEB368" w14:textId="02F12DDF" w:rsidR="001F0A7A" w:rsidRDefault="001F0A7A" w:rsidP="001F0A7A">
      <w:pPr>
        <w:bidi/>
        <w:ind w:right="350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g">
            <w:drawing>
              <wp:anchor distT="0" distB="0" distL="114300" distR="114300" simplePos="0" relativeHeight="251943424" behindDoc="0" locked="0" layoutInCell="1" allowOverlap="1" wp14:anchorId="682D87C1" wp14:editId="1233D1FD">
                <wp:simplePos x="0" y="0"/>
                <wp:positionH relativeFrom="column">
                  <wp:posOffset>-186831</wp:posOffset>
                </wp:positionH>
                <wp:positionV relativeFrom="paragraph">
                  <wp:posOffset>8678</wp:posOffset>
                </wp:positionV>
                <wp:extent cx="4505182" cy="959337"/>
                <wp:effectExtent l="0" t="0" r="10160" b="12700"/>
                <wp:wrapNone/>
                <wp:docPr id="99488" name="Groupe 99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5182" cy="959337"/>
                          <a:chOff x="0" y="0"/>
                          <a:chExt cx="4505182" cy="959337"/>
                        </a:xfrm>
                      </wpg:grpSpPr>
                      <wpg:grpSp>
                        <wpg:cNvPr id="57" name="Groupe 57"/>
                        <wpg:cNvGrpSpPr/>
                        <wpg:grpSpPr>
                          <a:xfrm>
                            <a:off x="0" y="0"/>
                            <a:ext cx="4505182" cy="959337"/>
                            <a:chOff x="101189" y="22574"/>
                            <a:chExt cx="4030288" cy="1117592"/>
                          </a:xfrm>
                        </wpg:grpSpPr>
                        <wps:wsp>
                          <wps:cNvPr id="99456" name="Rectangle 99456"/>
                          <wps:cNvSpPr/>
                          <wps:spPr>
                            <a:xfrm>
                              <a:off x="3402937" y="101636"/>
                              <a:ext cx="728540" cy="33845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0B1B2D" w14:textId="1E2BD6AB" w:rsidR="00DA1851" w:rsidRPr="007724E0" w:rsidRDefault="00DA1851" w:rsidP="00DA1851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sz w:val="24"/>
                                    <w:szCs w:val="24"/>
                                  </w:rPr>
                                  <w:t xml:space="preserve">Réseau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457" name="Rectangle 99457"/>
                          <wps:cNvSpPr/>
                          <wps:spPr>
                            <a:xfrm>
                              <a:off x="1565310" y="22574"/>
                              <a:ext cx="1502783" cy="519479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4F1DEA8" w14:textId="1C181373" w:rsidR="00DA1851" w:rsidRDefault="00DA1851" w:rsidP="00DA1851">
                                <w:pPr>
                                  <w:jc w:val="right"/>
                                  <w:rPr>
                                    <w:rFonts w:hint="cs"/>
                                    <w:rtl/>
                                  </w:rPr>
                                </w:pPr>
                                <w:r>
                                  <w:rPr>
                                    <w:rFonts w:hint="cs"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النقر على اسم الحاسوب المراد استغلال موارده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458" name="Rectangle 99458"/>
                          <wps:cNvSpPr/>
                          <wps:spPr>
                            <a:xfrm>
                              <a:off x="292869" y="756626"/>
                              <a:ext cx="1055846" cy="38354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627331" w14:textId="3DE1A928" w:rsidR="00DA1851" w:rsidRPr="007724E0" w:rsidRDefault="00DA1851" w:rsidP="00DA1851">
                                <w:pPr>
                                  <w:jc w:val="center"/>
                                  <w:rPr>
                                    <w:rFonts w:hint="cs"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 xml:space="preserve">نختار ما نريد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459" name="Rectangle 99459"/>
                          <wps:cNvSpPr/>
                          <wps:spPr>
                            <a:xfrm>
                              <a:off x="101189" y="101641"/>
                              <a:ext cx="1139825" cy="485178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6C29A63" w14:textId="46C02E6C" w:rsidR="00DA1851" w:rsidRPr="007724E0" w:rsidRDefault="00DA1851" w:rsidP="00DA1851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cs"/>
                                    <w:sz w:val="24"/>
                                    <w:szCs w:val="24"/>
                                    <w:rtl/>
                                  </w:rPr>
                                  <w:t xml:space="preserve">تظهر جميع الموارد </w:t>
                                </w:r>
                                <w:proofErr w:type="gramStart"/>
                                <w:r>
                                  <w:rPr>
                                    <w:rFonts w:hint="cs"/>
                                    <w:sz w:val="24"/>
                                    <w:szCs w:val="24"/>
                                    <w:rtl/>
                                  </w:rPr>
                                  <w:t>و الملحقات</w:t>
                                </w:r>
                                <w:proofErr w:type="gramEnd"/>
                                <w:r>
                                  <w:rPr>
                                    <w:rFonts w:hint="cs"/>
                                    <w:sz w:val="24"/>
                                    <w:szCs w:val="24"/>
                                    <w:rtl/>
                                  </w:rPr>
                                  <w:t xml:space="preserve"> المشتركة </w:t>
                                </w:r>
                                <w:r w:rsidRPr="007724E0">
                                  <w:rPr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463" name="Flèche gauche 99463"/>
                          <wps:cNvSpPr/>
                          <wps:spPr>
                            <a:xfrm flipV="1">
                              <a:off x="3100005" y="270978"/>
                              <a:ext cx="303704" cy="67807"/>
                            </a:xfrm>
                            <a:prstGeom prst="leftArrow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468" name="Flèche vers le bas 99468"/>
                          <wps:cNvSpPr/>
                          <wps:spPr>
                            <a:xfrm>
                              <a:off x="660027" y="586793"/>
                              <a:ext cx="45719" cy="192396"/>
                            </a:xfrm>
                            <a:prstGeom prst="downArrow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9475" name="Flèche gauche 99475"/>
                        <wps:cNvSpPr/>
                        <wps:spPr>
                          <a:xfrm>
                            <a:off x="1275644" y="191911"/>
                            <a:ext cx="349885" cy="101600"/>
                          </a:xfrm>
                          <a:prstGeom prst="leftArrow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2D87C1" id="Groupe 99488" o:spid="_x0000_s1062" style="position:absolute;left:0;text-align:left;margin-left:-14.7pt;margin-top:.7pt;width:354.75pt;height:75.55pt;z-index:251943424" coordsize="45051,95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">
                <v:group id="Groupe 57" o:spid="_x0000_s1063" style="position:absolute;width:45051;height:9593" coordorigin="1011,225" coordsize="40302,111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L7jr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pB8g6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S+467FAAAA2wAA&#10;AA8AAAAAAAAAAAAAAAAAqgIAAGRycy9kb3ducmV2LnhtbFBLBQYAAAAABAAEAPoAAACcAwAAAAA=&#10;">
                  <v:rect id="Rectangle 99456" o:spid="_x0000_s1064" style="position:absolute;left:34029;top:1016;width:7285;height:33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a8OccA&#10;AADeAAAADwAAAGRycy9kb3ducmV2LnhtbESPQWvCQBSE7wX/w/IEb3Wj2NikriKlQqFFqXro8ZF9&#10;JsHs27C7JvHfdwuFHoeZ+YZZbQbTiI6cry0rmE0TEMSF1TWXCs6n3eMzCB+QNTaWScGdPGzWo4cV&#10;5tr2/EXdMZQiQtjnqKAKoc2l9EVFBv3UtsTRu1hnMETpSqkd9hFuGjlPklQarDkuVNjSa0XF9Xgz&#10;Cuyhvjdbl+27T1p+fxxC0g/pm1KT8bB9ARFoCP/hv/a7VpBli6cUfu/EKyD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62vDnHAAAA3gAAAA8AAAAAAAAAAAAAAAAAmAIAAGRy&#10;cy9kb3ducmV2LnhtbFBLBQYAAAAABAAEAPUAAACMAwAAAAA=&#10;" fillcolor="white [3201]" strokecolor="black [3200]" strokeweight="1pt">
                    <v:textbox>
                      <w:txbxContent>
                        <w:p w14:paraId="520B1B2D" w14:textId="1E2BD6AB" w:rsidR="00DA1851" w:rsidRPr="007724E0" w:rsidRDefault="00DA1851" w:rsidP="00DA1851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 xml:space="preserve">Réseau </w:t>
                          </w:r>
                        </w:p>
                      </w:txbxContent>
                    </v:textbox>
                  </v:rect>
                  <v:rect id="Rectangle 99457" o:spid="_x0000_s1065" style="position:absolute;left:15653;top:225;width:15027;height:519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oZoscA&#10;AADeAAAADwAAAGRycy9kb3ducmV2LnhtbESPQWvCQBSE74L/YXlCb7pRrDapq4hYKLQoWg8eH9nX&#10;JJh9G3a3Sfz33ULB4zAz3zCrTW9q0ZLzlWUF00kCgji3uuJCweXrbfwCwgdkjbVlUnAnD5v1cLDC&#10;TNuOT9SeQyEihH2GCsoQmkxKn5dk0E9sQxy9b+sMhihdIbXDLsJNLWdJspAGK44LJTa0Kym/nX+M&#10;Anus7vXWpYf2k5bXj2NIun6xV+pp1G9fQQTqwyP8337XCtJ0/ryEvzvxCsj1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H6GaLHAAAA3gAAAA8AAAAAAAAAAAAAAAAAmAIAAGRy&#10;cy9kb3ducmV2LnhtbFBLBQYAAAAABAAEAPUAAACMAwAAAAA=&#10;" fillcolor="white [3201]" strokecolor="black [3200]" strokeweight="1pt">
                    <v:textbox>
                      <w:txbxContent>
                        <w:p w14:paraId="44F1DEA8" w14:textId="1C181373" w:rsidR="00DA1851" w:rsidRDefault="00DA1851" w:rsidP="00DA1851">
                          <w:pPr>
                            <w:jc w:val="right"/>
                            <w:rPr>
                              <w:rFonts w:hint="cs"/>
                              <w:rtl/>
                            </w:rPr>
                          </w:pPr>
                          <w:r>
                            <w:rPr>
                              <w:rFonts w:hint="cs"/>
                              <w:sz w:val="24"/>
                              <w:szCs w:val="24"/>
                              <w:rtl/>
                              <w:lang w:bidi="ar-DZ"/>
                            </w:rPr>
                            <w:t>النقر على اسم الحاسوب المراد استغلال موارده</w:t>
                          </w:r>
                        </w:p>
                      </w:txbxContent>
                    </v:textbox>
                  </v:rect>
                  <v:rect id="Rectangle 99458" o:spid="_x0000_s1066" style="position:absolute;left:2928;top:7566;width:10559;height:38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WN0MQA&#10;AADeAAAADwAAAGRycy9kb3ducmV2LnhtbERPz2vCMBS+D/Y/hDfYbaYO52xnWmQoCA5l6sHjo3lr&#10;i81LSbK2/vfLQdjx4/u9LEbTip6cbywrmE4SEMSl1Q1XCs6nzcsChA/IGlvLpOBGHor88WGJmbYD&#10;f1N/DJWIIewzVFCH0GVS+rImg35iO+LI/VhnMEToKqkdDjHctPI1SebSYMOxocaOPmsqr8dfo8Ae&#10;mlu7cum+/6L3y+4QkmGcr5V6fhpXHyACjeFffHdvtYI0nb3FvfFOvAIy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BljdDEAAAA3gAAAA8AAAAAAAAAAAAAAAAAmAIAAGRycy9k&#10;b3ducmV2LnhtbFBLBQYAAAAABAAEAPUAAACJAwAAAAA=&#10;" fillcolor="white [3201]" strokecolor="black [3200]" strokeweight="1pt">
                    <v:textbox>
                      <w:txbxContent>
                        <w:p w14:paraId="6F627331" w14:textId="3DE1A928" w:rsidR="00DA1851" w:rsidRPr="007724E0" w:rsidRDefault="00DA1851" w:rsidP="00DA1851">
                          <w:pPr>
                            <w:jc w:val="center"/>
                            <w:rPr>
                              <w:rFonts w:hint="cs"/>
                              <w:sz w:val="24"/>
                              <w:szCs w:val="24"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sz w:val="24"/>
                              <w:szCs w:val="24"/>
                              <w:rtl/>
                              <w:lang w:bidi="ar-DZ"/>
                            </w:rPr>
                            <w:t xml:space="preserve">نختار ما نريد </w:t>
                          </w:r>
                        </w:p>
                      </w:txbxContent>
                    </v:textbox>
                  </v:rect>
                  <v:rect id="Rectangle 99459" o:spid="_x0000_s1067" style="position:absolute;left:1011;top:1016;width:11399;height:485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koS8cA&#10;AADeAAAADwAAAGRycy9kb3ducmV2LnhtbESPQWvCQBSE74X+h+UVvOmmxWoTXUVKhYLFUPXg8ZF9&#10;TUKzb8PumsR/7xaEHoeZ+YZZrgfTiI6cry0reJ4kIIgLq2suFZyO2/EbCB+QNTaWScGVPKxXjw9L&#10;zLTt+Zu6QyhFhLDPUEEVQptJ6YuKDPqJbYmj92OdwRClK6V22Ee4aeRLksykwZrjQoUtvVdU/B4u&#10;RoHN62uzcem++6L5eZeHpB9mH0qNnobNAkSgIfyH7+1PrSBNp68p/N2JV0Cub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8pKEvHAAAA3gAAAA8AAAAAAAAAAAAAAAAAmAIAAGRy&#10;cy9kb3ducmV2LnhtbFBLBQYAAAAABAAEAPUAAACMAwAAAAA=&#10;" fillcolor="white [3201]" strokecolor="black [3200]" strokeweight="1pt">
                    <v:textbox>
                      <w:txbxContent>
                        <w:p w14:paraId="66C29A63" w14:textId="46C02E6C" w:rsidR="00DA1851" w:rsidRPr="007724E0" w:rsidRDefault="00DA1851" w:rsidP="00DA1851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cs"/>
                              <w:sz w:val="24"/>
                              <w:szCs w:val="24"/>
                              <w:rtl/>
                            </w:rPr>
                            <w:t xml:space="preserve">تظهر جميع الموارد </w:t>
                          </w:r>
                          <w:proofErr w:type="gramStart"/>
                          <w:r>
                            <w:rPr>
                              <w:rFonts w:hint="cs"/>
                              <w:sz w:val="24"/>
                              <w:szCs w:val="24"/>
                              <w:rtl/>
                            </w:rPr>
                            <w:t>و الملحقات</w:t>
                          </w:r>
                          <w:proofErr w:type="gramEnd"/>
                          <w:r>
                            <w:rPr>
                              <w:rFonts w:hint="cs"/>
                              <w:sz w:val="24"/>
                              <w:szCs w:val="24"/>
                              <w:rtl/>
                            </w:rPr>
                            <w:t xml:space="preserve"> المشتركة </w:t>
                          </w:r>
                          <w:r w:rsidRPr="007724E0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 id="Flèche gauche 99463" o:spid="_x0000_s1068" type="#_x0000_t66" style="position:absolute;left:31000;top:2709;width:3037;height:678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5Yiq8gA&#10;AADeAAAADwAAAGRycy9kb3ducmV2LnhtbESPT2vCQBTE74LfYXkFL6IbrQ2aukoRhdKb//D6zL4m&#10;qdm3aXaNaT+9Wyh4HGbmN8x82ZpSNFS7wrKC0TACQZxaXXCm4LDfDKYgnEfWWFomBT/kYLnoduaY&#10;aHvjLTU7n4kAYZeggtz7KpHSpTkZdENbEQfv09YGfZB1JnWNtwA3pRxHUSwNFhwWcqxolVN62V2N&#10;gvN40+xfbL//vT78Xr9SGY+Opw+lek/t2ysIT61/hP/b71rBbDaJn+HvTrgCcnEH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bliKryAAAAN4AAAAPAAAAAAAAAAAAAAAAAJgCAABk&#10;cnMvZG93bnJldi54bWxQSwUGAAAAAAQABAD1AAAAjQMAAAAA&#10;" adj="2411" fillcolor="white [3201]" strokecolor="black [3200]" strokeweight="1pt"/>
                  <v:shape id="Flèche vers le bas 99468" o:spid="_x0000_s1069" type="#_x0000_t67" style="position:absolute;left:6600;top:5867;width:457;height:19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SNCsIA&#10;AADeAAAADwAAAGRycy9kb3ducmV2LnhtbERPy4rCMBTdC/5DuAOz03RkqFqNIoIwgyBq3bi7NLcP&#10;bG5CE7X+/WQx4PJw3st1b1rxoM43lhV8jRMQxIXVDVcKLvluNAPhA7LG1jIpeJGH9Wo4WGKm7ZNP&#10;9DiHSsQQ9hkqqENwmZS+qMmgH1tHHLnSdgZDhF0ldYfPGG5aOUmSVBpsODbU6GhbU3E7342Cwyvd&#10;Huk3z+/7tHSXkvborlOlPj/6zQJEoD68xf/uH61gPv9O4954J14Buf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VI0KwgAAAN4AAAAPAAAAAAAAAAAAAAAAAJgCAABkcnMvZG93&#10;bnJldi54bWxQSwUGAAAAAAQABAD1AAAAhwMAAAAA&#10;" adj="19034" fillcolor="white [3201]" strokecolor="black [3200]" strokeweight="1pt"/>
                </v:group>
                <v:shape id="Flèche gauche 99475" o:spid="_x0000_s1070" type="#_x0000_t66" style="position:absolute;left:12756;top:1919;width:3499;height:10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9A7YMcA&#10;AADeAAAADwAAAGRycy9kb3ducmV2LnhtbESP0YrCMBRE34X9h3AFX2RNV9Rdu0YRQRARRdcPuDR3&#10;22JzU5vY1r83guDjMDNnmNmiNYWoqXK5ZQVfgwgEcWJ1zqmC89/68weE88gaC8uk4E4OFvOPzgxj&#10;bRs+Un3yqQgQdjEqyLwvYyldkpFBN7AlcfD+bWXQB1mlUlfYBLgp5DCKJtJgzmEhw5JWGSWX080o&#10;mOS75rwtl5v6vh7ejvra37aHvVK9brv8BeGp9e/wq73RCqbT0fcYnnfCFZDz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PQO2DHAAAA3gAAAA8AAAAAAAAAAAAAAAAAmAIAAGRy&#10;cy9kb3ducmV2LnhtbFBLBQYAAAAABAAEAPUAAACMAwAAAAA=&#10;" adj="3136" fillcolor="white [3201]" strokecolor="black [3200]" strokeweight="1pt"/>
              </v:group>
            </w:pict>
          </mc:Fallback>
        </mc:AlternateContent>
      </w:r>
    </w:p>
    <w:p w14:paraId="11258E4D" w14:textId="77777777" w:rsidR="001F0A7A" w:rsidRDefault="001F0A7A" w:rsidP="001F0A7A">
      <w:pPr>
        <w:bidi/>
        <w:ind w:right="350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68D0DA90" w14:textId="750CB10D" w:rsidR="001F0A7A" w:rsidRDefault="001F0A7A" w:rsidP="001F0A7A">
      <w:pPr>
        <w:bidi/>
        <w:ind w:right="350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4D8A5E90" w14:textId="1D9CDD90" w:rsidR="00DA1851" w:rsidRPr="001F0A7A" w:rsidRDefault="00DA1851" w:rsidP="001F0A7A">
      <w:pPr>
        <w:bidi/>
        <w:ind w:right="350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u w:val="single"/>
          <w:lang w:bidi="ar-DZ"/>
        </w:rPr>
      </w:pPr>
    </w:p>
    <w:p w14:paraId="15A15839" w14:textId="29835236" w:rsidR="00A64D12" w:rsidRPr="001F0A7A" w:rsidRDefault="00A64D12" w:rsidP="00DA1851">
      <w:pPr>
        <w:pStyle w:val="Paragraphedeliste"/>
        <w:numPr>
          <w:ilvl w:val="2"/>
          <w:numId w:val="13"/>
        </w:numPr>
        <w:bidi/>
        <w:ind w:right="350"/>
        <w:rPr>
          <w:rFonts w:asciiTheme="majorBidi" w:eastAsia="Times New Roman" w:hAnsiTheme="majorBidi" w:cstheme="majorBidi"/>
          <w:b/>
          <w:bCs/>
          <w:sz w:val="28"/>
          <w:szCs w:val="28"/>
          <w:u w:val="single"/>
          <w:lang w:bidi="ar-DZ"/>
        </w:rPr>
      </w:pPr>
      <w:r w:rsidRPr="001F0A7A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="001F0A7A" w:rsidRPr="001F0A7A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>ا</w:t>
      </w:r>
      <w:r w:rsidRPr="001F0A7A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>لمشاركة</w:t>
      </w:r>
      <w:r w:rsidRPr="001F0A7A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 xml:space="preserve"> في الأقراص والمجلدات</w:t>
      </w:r>
    </w:p>
    <w:p w14:paraId="69C244CB" w14:textId="2E907DEA" w:rsidR="00A64D12" w:rsidRPr="008815D8" w:rsidRDefault="00A83D11" w:rsidP="00A64D12">
      <w:pPr>
        <w:jc w:val="right"/>
        <w:rPr>
          <w:rFonts w:asciiTheme="minorBidi" w:hAnsiTheme="minorBidi"/>
          <w:color w:val="FF0000"/>
          <w:sz w:val="24"/>
          <w:szCs w:val="24"/>
        </w:rPr>
      </w:pPr>
      <w:r w:rsidRPr="00AC01E8">
        <w:rPr>
          <w:rFonts w:asciiTheme="majorBidi" w:eastAsia="Times New Roman" w:hAnsiTheme="majorBidi" w:cstheme="majorBidi"/>
          <w:b/>
          <w:bCs/>
          <w:noProof/>
          <w:color w:val="FF0000"/>
          <w:lang w:eastAsia="fr-FR"/>
        </w:rPr>
        <w:drawing>
          <wp:anchor distT="0" distB="0" distL="114300" distR="114300" simplePos="0" relativeHeight="251836928" behindDoc="0" locked="0" layoutInCell="1" allowOverlap="1" wp14:anchorId="6DE63D94" wp14:editId="657BC828">
            <wp:simplePos x="0" y="0"/>
            <wp:positionH relativeFrom="margin">
              <wp:posOffset>-457200</wp:posOffset>
            </wp:positionH>
            <wp:positionV relativeFrom="paragraph">
              <wp:posOffset>246380</wp:posOffset>
            </wp:positionV>
            <wp:extent cx="5189220" cy="1111885"/>
            <wp:effectExtent l="0" t="0" r="0" b="0"/>
            <wp:wrapSquare wrapText="bothSides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1111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D60187" w14:textId="696CC0B3" w:rsidR="00B20324" w:rsidRPr="0001270C" w:rsidRDefault="00A64D12" w:rsidP="004649CB">
      <w:pPr>
        <w:tabs>
          <w:tab w:val="left" w:pos="10080"/>
        </w:tabs>
        <w:bidi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  <w:rtl/>
        </w:rPr>
        <w:br/>
      </w:r>
      <w:r>
        <w:rPr>
          <w:rFonts w:asciiTheme="minorBidi" w:hAnsiTheme="minorBidi" w:hint="cs"/>
          <w:sz w:val="24"/>
          <w:szCs w:val="24"/>
          <w:rtl/>
        </w:rPr>
        <w:t xml:space="preserve">             </w:t>
      </w:r>
      <w:r>
        <w:rPr>
          <w:rFonts w:asciiTheme="minorBidi" w:hAnsiTheme="minorBidi"/>
          <w:sz w:val="24"/>
          <w:szCs w:val="24"/>
          <w:rtl/>
        </w:rPr>
        <w:br/>
      </w:r>
      <w:r>
        <w:rPr>
          <w:rFonts w:asciiTheme="minorBidi" w:hAnsiTheme="minorBidi" w:hint="cs"/>
          <w:sz w:val="24"/>
          <w:szCs w:val="24"/>
          <w:rtl/>
        </w:rPr>
        <w:t xml:space="preserve">                </w:t>
      </w:r>
      <w:proofErr w:type="gramStart"/>
      <w:r w:rsidR="001F0A7A" w:rsidRPr="001F0A7A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 xml:space="preserve">ج- </w:t>
      </w:r>
      <w:r w:rsidRPr="001F0A7A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 xml:space="preserve"> </w:t>
      </w:r>
      <w:proofErr w:type="gramEnd"/>
      <w:r w:rsidRPr="001F0A7A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>المشاركة</w:t>
      </w:r>
      <w:r w:rsidRPr="001F0A7A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 xml:space="preserve"> في الطابعة:</w:t>
      </w:r>
      <w:r w:rsidRPr="001F0A7A">
        <w:rPr>
          <w:rFonts w:asciiTheme="minorBidi" w:hAnsiTheme="minorBidi" w:hint="cs"/>
          <w:sz w:val="24"/>
          <w:szCs w:val="24"/>
          <w:rtl/>
        </w:rPr>
        <w:t xml:space="preserve">                </w:t>
      </w:r>
      <w:r>
        <w:rPr>
          <w:rFonts w:asciiTheme="minorBidi" w:hAnsiTheme="minorBidi"/>
          <w:sz w:val="24"/>
          <w:szCs w:val="24"/>
          <w:rtl/>
        </w:rPr>
        <w:br/>
      </w:r>
      <w:r>
        <w:rPr>
          <w:rFonts w:asciiTheme="minorBidi" w:hAnsiTheme="minorBidi" w:hint="cs"/>
          <w:sz w:val="24"/>
          <w:szCs w:val="24"/>
          <w:rtl/>
        </w:rPr>
        <w:t xml:space="preserve">             </w:t>
      </w: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 wp14:anchorId="72CD4F6F" wp14:editId="58BAA529">
            <wp:extent cx="5115560" cy="1062681"/>
            <wp:effectExtent l="0" t="0" r="0" b="4445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578" cy="1086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4261D">
        <w:rPr>
          <w:rFonts w:asciiTheme="minorBidi" w:hAnsiTheme="minorBidi" w:hint="cs"/>
          <w:sz w:val="24"/>
          <w:szCs w:val="24"/>
          <w:rtl/>
        </w:rPr>
        <w:t xml:space="preserve"> </w:t>
      </w:r>
      <w:r w:rsidR="004649CB">
        <w:rPr>
          <w:rFonts w:asciiTheme="minorBidi" w:hAnsiTheme="minorBidi" w:hint="cs"/>
          <w:sz w:val="24"/>
          <w:szCs w:val="24"/>
          <w:rtl/>
        </w:rPr>
        <w:t xml:space="preserve">       </w:t>
      </w:r>
      <w:r w:rsidR="00B20324">
        <w:rPr>
          <w:rFonts w:asciiTheme="minorBidi" w:hAnsiTheme="minorBidi" w:hint="cs"/>
          <w:sz w:val="24"/>
          <w:szCs w:val="24"/>
          <w:rtl/>
        </w:rPr>
        <w:t xml:space="preserve">            </w:t>
      </w:r>
    </w:p>
    <w:p w14:paraId="19057375" w14:textId="2BFF0913" w:rsidR="00B20324" w:rsidRPr="005264A5" w:rsidRDefault="00B20324" w:rsidP="00B20324">
      <w:pPr>
        <w:bidi/>
        <w:rPr>
          <w:rFonts w:asciiTheme="majorBidi" w:hAnsiTheme="majorBidi" w:cstheme="majorBidi"/>
          <w:sz w:val="24"/>
          <w:szCs w:val="24"/>
          <w:rtl/>
        </w:rPr>
      </w:pPr>
    </w:p>
    <w:sectPr w:rsidR="00B20324" w:rsidRPr="005264A5" w:rsidSect="00EC3881">
      <w:footerReference w:type="default" r:id="rId34"/>
      <w:type w:val="continuous"/>
      <w:pgSz w:w="16838" w:h="11906" w:orient="landscape"/>
      <w:pgMar w:top="567" w:right="720" w:bottom="567" w:left="720" w:header="709" w:footer="22" w:gutter="0"/>
      <w:cols w:num="2" w:sep="1" w:space="456"/>
      <w:bidi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595543" w14:textId="77777777" w:rsidR="004718EA" w:rsidRDefault="004718EA" w:rsidP="00384823">
      <w:pPr>
        <w:spacing w:after="0" w:line="240" w:lineRule="auto"/>
      </w:pPr>
      <w:r>
        <w:separator/>
      </w:r>
    </w:p>
  </w:endnote>
  <w:endnote w:type="continuationSeparator" w:id="0">
    <w:p w14:paraId="17E9FBCD" w14:textId="77777777" w:rsidR="004718EA" w:rsidRDefault="004718EA" w:rsidP="003848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-Identity-H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5135998"/>
      <w:docPartObj>
        <w:docPartGallery w:val="Page Numbers (Bottom of Page)"/>
        <w:docPartUnique/>
      </w:docPartObj>
    </w:sdtPr>
    <w:sdtEndPr/>
    <w:sdtContent>
      <w:p w14:paraId="43C23382" w14:textId="77777777" w:rsidR="00EC3881" w:rsidRDefault="00EC3881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040B6">
          <w:rPr>
            <w:noProof/>
          </w:rPr>
          <w:t>2</w:t>
        </w:r>
        <w:r>
          <w:fldChar w:fldCharType="end"/>
        </w:r>
      </w:p>
    </w:sdtContent>
  </w:sdt>
  <w:p w14:paraId="0C3EC9C9" w14:textId="77777777" w:rsidR="00C86BDC" w:rsidRDefault="00C86BDC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D41275" w14:textId="77777777" w:rsidR="004718EA" w:rsidRDefault="004718EA" w:rsidP="00384823">
      <w:pPr>
        <w:spacing w:after="0" w:line="240" w:lineRule="auto"/>
      </w:pPr>
      <w:r>
        <w:separator/>
      </w:r>
    </w:p>
  </w:footnote>
  <w:footnote w:type="continuationSeparator" w:id="0">
    <w:p w14:paraId="73B5E917" w14:textId="77777777" w:rsidR="004718EA" w:rsidRDefault="004718EA" w:rsidP="003848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2B37CA"/>
    <w:multiLevelType w:val="hybridMultilevel"/>
    <w:tmpl w:val="1570E4B2"/>
    <w:lvl w:ilvl="0" w:tplc="F7725366">
      <w:start w:val="2"/>
      <w:numFmt w:val="decimal"/>
      <w:pStyle w:val="a"/>
      <w:lvlText w:val="%1."/>
      <w:lvlJc w:val="left"/>
      <w:pPr>
        <w:ind w:left="720" w:hanging="360"/>
      </w:pPr>
      <w:rPr>
        <w:rFonts w:hint="default"/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4D694A"/>
    <w:multiLevelType w:val="hybridMultilevel"/>
    <w:tmpl w:val="35348896"/>
    <w:lvl w:ilvl="0" w:tplc="63FEA2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CA9F5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B85A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D8C6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ECEE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60DC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3205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C672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72C2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81A312D"/>
    <w:multiLevelType w:val="hybridMultilevel"/>
    <w:tmpl w:val="B48852E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9C524D9"/>
    <w:multiLevelType w:val="hybridMultilevel"/>
    <w:tmpl w:val="A1E66216"/>
    <w:lvl w:ilvl="0" w:tplc="3F4005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2B643F"/>
    <w:multiLevelType w:val="hybridMultilevel"/>
    <w:tmpl w:val="55AAF1D0"/>
    <w:lvl w:ilvl="0" w:tplc="040C000D">
      <w:start w:val="1"/>
      <w:numFmt w:val="bullet"/>
      <w:lvlText w:val=""/>
      <w:lvlJc w:val="left"/>
      <w:pPr>
        <w:ind w:left="37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3" w:hanging="360"/>
      </w:pPr>
      <w:rPr>
        <w:rFonts w:ascii="Wingdings" w:hAnsi="Wingdings" w:hint="default"/>
      </w:rPr>
    </w:lvl>
  </w:abstractNum>
  <w:abstractNum w:abstractNumId="5" w15:restartNumberingAfterBreak="0">
    <w:nsid w:val="2F16098C"/>
    <w:multiLevelType w:val="hybridMultilevel"/>
    <w:tmpl w:val="821E2D62"/>
    <w:lvl w:ilvl="0" w:tplc="74DC9AAA">
      <w:start w:val="1"/>
      <w:numFmt w:val="decimal"/>
      <w:lvlText w:val="%1."/>
      <w:lvlJc w:val="left"/>
      <w:pPr>
        <w:ind w:left="1440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32E30BA"/>
    <w:multiLevelType w:val="hybridMultilevel"/>
    <w:tmpl w:val="32FAFE28"/>
    <w:lvl w:ilvl="0" w:tplc="F9420CAE">
      <w:start w:val="1"/>
      <w:numFmt w:val="bullet"/>
      <w:lvlText w:val=""/>
      <w:lvlJc w:val="left"/>
      <w:pPr>
        <w:ind w:left="360" w:hanging="360"/>
      </w:pPr>
      <w:rPr>
        <w:rFonts w:ascii="Wingdings" w:hAnsi="Wingdings" w:hint="default"/>
        <w:color w:val="auto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BF3236E"/>
    <w:multiLevelType w:val="hybridMultilevel"/>
    <w:tmpl w:val="33BC023C"/>
    <w:lvl w:ilvl="0" w:tplc="38F21DB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1EFC31B2">
      <w:start w:val="1"/>
      <w:numFmt w:val="arabicAlpha"/>
      <w:lvlText w:val="%3-"/>
      <w:lvlJc w:val="left"/>
      <w:pPr>
        <w:ind w:left="2160" w:hanging="360"/>
      </w:pPr>
      <w:rPr>
        <w:rFonts w:eastAsiaTheme="minorHAnsi" w:hint="default"/>
        <w:b w:val="0"/>
        <w:color w:val="44546A" w:themeColor="text2"/>
        <w:sz w:val="24"/>
        <w:u w:val="none"/>
      </w:rPr>
    </w:lvl>
    <w:lvl w:ilvl="3" w:tplc="58D8E15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044DB0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C8A56E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E213D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3E04E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06056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CD7856"/>
    <w:multiLevelType w:val="hybridMultilevel"/>
    <w:tmpl w:val="9DB821DE"/>
    <w:lvl w:ilvl="0" w:tplc="040C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1EB1448"/>
    <w:multiLevelType w:val="hybridMultilevel"/>
    <w:tmpl w:val="948439E2"/>
    <w:lvl w:ilvl="0" w:tplc="040C0009">
      <w:start w:val="1"/>
      <w:numFmt w:val="bullet"/>
      <w:lvlText w:val=""/>
      <w:lvlJc w:val="left"/>
      <w:pPr>
        <w:ind w:left="64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6E271B"/>
    <w:multiLevelType w:val="hybridMultilevel"/>
    <w:tmpl w:val="C39E36FC"/>
    <w:lvl w:ilvl="0" w:tplc="F9420CAE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auto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DC30B2"/>
    <w:multiLevelType w:val="hybridMultilevel"/>
    <w:tmpl w:val="945625A4"/>
    <w:lvl w:ilvl="0" w:tplc="ADE6EF5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  <w:bCs/>
        <w:sz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B443F0F"/>
    <w:multiLevelType w:val="hybridMultilevel"/>
    <w:tmpl w:val="DDA49472"/>
    <w:lvl w:ilvl="0" w:tplc="4B1CD67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518D32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8D291FE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A6ED60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2AAB9B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92C9D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DAF43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D64A7A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D3E6DE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4A728E"/>
    <w:multiLevelType w:val="hybridMultilevel"/>
    <w:tmpl w:val="019051D8"/>
    <w:lvl w:ilvl="0" w:tplc="38F21DB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9C64E22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DB8B6C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8D8E15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044DB0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C8A56E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E213D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3E04E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06056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7F363D"/>
    <w:multiLevelType w:val="hybridMultilevel"/>
    <w:tmpl w:val="F036E5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70615D"/>
    <w:multiLevelType w:val="hybridMultilevel"/>
    <w:tmpl w:val="FCDC1270"/>
    <w:lvl w:ilvl="0" w:tplc="AE405DF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35CD4E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488C8A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1A64E7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BC46E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F2A392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9CFBB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E5A7B4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4E495C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D46AAD"/>
    <w:multiLevelType w:val="hybridMultilevel"/>
    <w:tmpl w:val="7D26BF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297413"/>
    <w:multiLevelType w:val="hybridMultilevel"/>
    <w:tmpl w:val="ACF85360"/>
    <w:lvl w:ilvl="0" w:tplc="AFBA22BE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8D2DBC"/>
    <w:multiLevelType w:val="hybridMultilevel"/>
    <w:tmpl w:val="E49CFA90"/>
    <w:lvl w:ilvl="0" w:tplc="040C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9CBE0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C8E86D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6C03E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746B19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8ADBC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CFABA9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7474E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30121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BC2FCF"/>
    <w:multiLevelType w:val="hybridMultilevel"/>
    <w:tmpl w:val="BF387F54"/>
    <w:lvl w:ilvl="0" w:tplc="5C080EB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67AB9D4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E44BFA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90ECD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226243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2ECB79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3C2A9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664B9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4543D9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D0785A"/>
    <w:multiLevelType w:val="hybridMultilevel"/>
    <w:tmpl w:val="D2BAEAD8"/>
    <w:lvl w:ilvl="0" w:tplc="F9420CAE">
      <w:start w:val="1"/>
      <w:numFmt w:val="bullet"/>
      <w:lvlText w:val=""/>
      <w:lvlJc w:val="left"/>
      <w:pPr>
        <w:ind w:left="360" w:hanging="360"/>
      </w:pPr>
      <w:rPr>
        <w:rFonts w:ascii="Wingdings" w:hAnsi="Wingdings" w:hint="default"/>
        <w:color w:val="auto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2847760"/>
    <w:multiLevelType w:val="hybridMultilevel"/>
    <w:tmpl w:val="FC6A2142"/>
    <w:lvl w:ilvl="0" w:tplc="681A0C9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A763AD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4A8DEC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96C89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52E969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C983B8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CA1E8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5C61D0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256B0D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0"/>
  </w:num>
  <w:num w:numId="3">
    <w:abstractNumId w:val="11"/>
  </w:num>
  <w:num w:numId="4">
    <w:abstractNumId w:val="8"/>
  </w:num>
  <w:num w:numId="5">
    <w:abstractNumId w:val="9"/>
  </w:num>
  <w:num w:numId="6">
    <w:abstractNumId w:val="12"/>
  </w:num>
  <w:num w:numId="7">
    <w:abstractNumId w:val="15"/>
  </w:num>
  <w:num w:numId="8">
    <w:abstractNumId w:val="21"/>
  </w:num>
  <w:num w:numId="9">
    <w:abstractNumId w:val="6"/>
  </w:num>
  <w:num w:numId="10">
    <w:abstractNumId w:val="3"/>
  </w:num>
  <w:num w:numId="11">
    <w:abstractNumId w:val="19"/>
  </w:num>
  <w:num w:numId="12">
    <w:abstractNumId w:val="13"/>
  </w:num>
  <w:num w:numId="13">
    <w:abstractNumId w:val="7"/>
  </w:num>
  <w:num w:numId="14">
    <w:abstractNumId w:val="5"/>
  </w:num>
  <w:num w:numId="15">
    <w:abstractNumId w:val="18"/>
  </w:num>
  <w:num w:numId="16">
    <w:abstractNumId w:val="1"/>
  </w:num>
  <w:num w:numId="17">
    <w:abstractNumId w:val="4"/>
  </w:num>
  <w:num w:numId="18">
    <w:abstractNumId w:val="17"/>
  </w:num>
  <w:num w:numId="19">
    <w:abstractNumId w:val="14"/>
  </w:num>
  <w:num w:numId="20">
    <w:abstractNumId w:val="2"/>
  </w:num>
  <w:num w:numId="21">
    <w:abstractNumId w:val="16"/>
  </w:num>
  <w:num w:numId="22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doNotDisplayPageBoundaries/>
  <w:activeWritingStyle w:appName="MSWord" w:lang="ar-SA" w:vendorID="64" w:dllVersion="6" w:nlCheck="1" w:checkStyle="0"/>
  <w:activeWritingStyle w:appName="MSWord" w:lang="fr-FR" w:vendorID="64" w:dllVersion="6" w:nlCheck="1" w:checkStyle="1"/>
  <w:activeWritingStyle w:appName="MSWord" w:lang="ar-DZ" w:vendorID="64" w:dllVersion="6" w:nlCheck="1" w:checkStyle="0"/>
  <w:activeWritingStyle w:appName="MSWord" w:lang="en-US" w:vendorID="64" w:dllVersion="6" w:nlCheck="1" w:checkStyle="1"/>
  <w:activeWritingStyle w:appName="MSWord" w:lang="ar-DZ" w:vendorID="64" w:dllVersion="131078" w:nlCheck="1" w:checkStyle="0"/>
  <w:activeWritingStyle w:appName="MSWord" w:lang="ar-SA" w:vendorID="64" w:dllVersion="131078" w:nlCheck="1" w:checkStyle="0"/>
  <w:activeWritingStyle w:appName="MSWord" w:lang="fr-FR" w:vendorID="64" w:dllVersion="131078" w:nlCheck="1" w:checkStyle="1"/>
  <w:activeWritingStyle w:appName="MSWord" w:lang="en-US" w:vendorID="64" w:dllVersion="131078" w:nlCheck="1" w:checkStyle="1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9A6"/>
    <w:rsid w:val="00002D0E"/>
    <w:rsid w:val="00015EF8"/>
    <w:rsid w:val="000164D3"/>
    <w:rsid w:val="00020D72"/>
    <w:rsid w:val="00025839"/>
    <w:rsid w:val="000307AA"/>
    <w:rsid w:val="00042D20"/>
    <w:rsid w:val="00044F04"/>
    <w:rsid w:val="00052F80"/>
    <w:rsid w:val="00057084"/>
    <w:rsid w:val="000660A2"/>
    <w:rsid w:val="00066A64"/>
    <w:rsid w:val="000759A4"/>
    <w:rsid w:val="00075F97"/>
    <w:rsid w:val="00080346"/>
    <w:rsid w:val="00081711"/>
    <w:rsid w:val="00082BF6"/>
    <w:rsid w:val="00086535"/>
    <w:rsid w:val="000909A4"/>
    <w:rsid w:val="00093706"/>
    <w:rsid w:val="0009500E"/>
    <w:rsid w:val="000953F0"/>
    <w:rsid w:val="000A2945"/>
    <w:rsid w:val="000A6CFF"/>
    <w:rsid w:val="000B662E"/>
    <w:rsid w:val="000B6FA3"/>
    <w:rsid w:val="000C5A50"/>
    <w:rsid w:val="000D1369"/>
    <w:rsid w:val="000D3B0E"/>
    <w:rsid w:val="000D3ECA"/>
    <w:rsid w:val="000D5C1B"/>
    <w:rsid w:val="000D608B"/>
    <w:rsid w:val="000E2FBE"/>
    <w:rsid w:val="000F78FA"/>
    <w:rsid w:val="00100276"/>
    <w:rsid w:val="00101C4B"/>
    <w:rsid w:val="00111AAE"/>
    <w:rsid w:val="001245DD"/>
    <w:rsid w:val="00125145"/>
    <w:rsid w:val="00125C00"/>
    <w:rsid w:val="00130CCE"/>
    <w:rsid w:val="0013288A"/>
    <w:rsid w:val="00133E75"/>
    <w:rsid w:val="0013733D"/>
    <w:rsid w:val="0015177A"/>
    <w:rsid w:val="00157A93"/>
    <w:rsid w:val="001612E6"/>
    <w:rsid w:val="00173CF4"/>
    <w:rsid w:val="00175871"/>
    <w:rsid w:val="00180785"/>
    <w:rsid w:val="001808EA"/>
    <w:rsid w:val="00181131"/>
    <w:rsid w:val="00182CE4"/>
    <w:rsid w:val="001916B3"/>
    <w:rsid w:val="00192115"/>
    <w:rsid w:val="00193008"/>
    <w:rsid w:val="00193541"/>
    <w:rsid w:val="001A14FE"/>
    <w:rsid w:val="001C5913"/>
    <w:rsid w:val="001C6532"/>
    <w:rsid w:val="001D3CE9"/>
    <w:rsid w:val="001E2F77"/>
    <w:rsid w:val="001E681A"/>
    <w:rsid w:val="001F0A7A"/>
    <w:rsid w:val="001F1B27"/>
    <w:rsid w:val="001F2278"/>
    <w:rsid w:val="001F2DE5"/>
    <w:rsid w:val="001F4336"/>
    <w:rsid w:val="00203058"/>
    <w:rsid w:val="00204800"/>
    <w:rsid w:val="00207AAE"/>
    <w:rsid w:val="00211613"/>
    <w:rsid w:val="00212748"/>
    <w:rsid w:val="002127E0"/>
    <w:rsid w:val="00216D65"/>
    <w:rsid w:val="00217B57"/>
    <w:rsid w:val="00226313"/>
    <w:rsid w:val="00230122"/>
    <w:rsid w:val="00235D75"/>
    <w:rsid w:val="002564CC"/>
    <w:rsid w:val="00273FC1"/>
    <w:rsid w:val="00275FE3"/>
    <w:rsid w:val="00281215"/>
    <w:rsid w:val="002844B1"/>
    <w:rsid w:val="002903B5"/>
    <w:rsid w:val="002A2A2A"/>
    <w:rsid w:val="002A7345"/>
    <w:rsid w:val="002B6545"/>
    <w:rsid w:val="002B7591"/>
    <w:rsid w:val="002C2CE5"/>
    <w:rsid w:val="002D4AD5"/>
    <w:rsid w:val="002E589E"/>
    <w:rsid w:val="002F6303"/>
    <w:rsid w:val="003001BF"/>
    <w:rsid w:val="00301633"/>
    <w:rsid w:val="00303AF8"/>
    <w:rsid w:val="003116B3"/>
    <w:rsid w:val="003142FC"/>
    <w:rsid w:val="00317ACE"/>
    <w:rsid w:val="00321A96"/>
    <w:rsid w:val="00325582"/>
    <w:rsid w:val="003339A6"/>
    <w:rsid w:val="00351ADD"/>
    <w:rsid w:val="003538BB"/>
    <w:rsid w:val="00356F4D"/>
    <w:rsid w:val="003626C7"/>
    <w:rsid w:val="00372EDB"/>
    <w:rsid w:val="0037301E"/>
    <w:rsid w:val="00376E0A"/>
    <w:rsid w:val="00384823"/>
    <w:rsid w:val="00387A93"/>
    <w:rsid w:val="00390125"/>
    <w:rsid w:val="0039023C"/>
    <w:rsid w:val="00392018"/>
    <w:rsid w:val="00396D4A"/>
    <w:rsid w:val="003A5AE8"/>
    <w:rsid w:val="003A5FD5"/>
    <w:rsid w:val="003B28A6"/>
    <w:rsid w:val="003C0FA3"/>
    <w:rsid w:val="003C1E39"/>
    <w:rsid w:val="003F17E2"/>
    <w:rsid w:val="003F539F"/>
    <w:rsid w:val="003F759C"/>
    <w:rsid w:val="003F783E"/>
    <w:rsid w:val="00404977"/>
    <w:rsid w:val="004113C1"/>
    <w:rsid w:val="00415114"/>
    <w:rsid w:val="004163CF"/>
    <w:rsid w:val="00430723"/>
    <w:rsid w:val="004330C7"/>
    <w:rsid w:val="004422D4"/>
    <w:rsid w:val="00444209"/>
    <w:rsid w:val="00444679"/>
    <w:rsid w:val="00446F76"/>
    <w:rsid w:val="004564B2"/>
    <w:rsid w:val="00461046"/>
    <w:rsid w:val="004649CB"/>
    <w:rsid w:val="004702CD"/>
    <w:rsid w:val="004718EA"/>
    <w:rsid w:val="00484717"/>
    <w:rsid w:val="0048566C"/>
    <w:rsid w:val="00491BD4"/>
    <w:rsid w:val="00496A98"/>
    <w:rsid w:val="004A18FE"/>
    <w:rsid w:val="004A67E6"/>
    <w:rsid w:val="004A6EE2"/>
    <w:rsid w:val="004B1E80"/>
    <w:rsid w:val="004B2612"/>
    <w:rsid w:val="004B734A"/>
    <w:rsid w:val="004D0678"/>
    <w:rsid w:val="004D77E2"/>
    <w:rsid w:val="004F1510"/>
    <w:rsid w:val="004F4465"/>
    <w:rsid w:val="004F74F5"/>
    <w:rsid w:val="005064FE"/>
    <w:rsid w:val="00515389"/>
    <w:rsid w:val="0052468B"/>
    <w:rsid w:val="005249B6"/>
    <w:rsid w:val="005264A5"/>
    <w:rsid w:val="0052714F"/>
    <w:rsid w:val="0053190A"/>
    <w:rsid w:val="00545599"/>
    <w:rsid w:val="005505E2"/>
    <w:rsid w:val="005520B5"/>
    <w:rsid w:val="00552F79"/>
    <w:rsid w:val="005577AE"/>
    <w:rsid w:val="00557B8F"/>
    <w:rsid w:val="00562194"/>
    <w:rsid w:val="0056297D"/>
    <w:rsid w:val="00567F3B"/>
    <w:rsid w:val="005713F8"/>
    <w:rsid w:val="005763F3"/>
    <w:rsid w:val="00586C40"/>
    <w:rsid w:val="00587B29"/>
    <w:rsid w:val="00595233"/>
    <w:rsid w:val="005A6067"/>
    <w:rsid w:val="005C6AEE"/>
    <w:rsid w:val="005C7820"/>
    <w:rsid w:val="005D79F7"/>
    <w:rsid w:val="005E2557"/>
    <w:rsid w:val="005E628E"/>
    <w:rsid w:val="005F0C50"/>
    <w:rsid w:val="005F4A79"/>
    <w:rsid w:val="005F604F"/>
    <w:rsid w:val="00602DEC"/>
    <w:rsid w:val="00606D51"/>
    <w:rsid w:val="00610062"/>
    <w:rsid w:val="006128ED"/>
    <w:rsid w:val="00615156"/>
    <w:rsid w:val="00617EDA"/>
    <w:rsid w:val="00623CE6"/>
    <w:rsid w:val="00633573"/>
    <w:rsid w:val="006351BA"/>
    <w:rsid w:val="00636FF8"/>
    <w:rsid w:val="00643B65"/>
    <w:rsid w:val="00652C5C"/>
    <w:rsid w:val="00660C89"/>
    <w:rsid w:val="0066250D"/>
    <w:rsid w:val="00673D87"/>
    <w:rsid w:val="00675F74"/>
    <w:rsid w:val="00681080"/>
    <w:rsid w:val="0068335C"/>
    <w:rsid w:val="00686363"/>
    <w:rsid w:val="00686E3D"/>
    <w:rsid w:val="006A4534"/>
    <w:rsid w:val="006B3C2C"/>
    <w:rsid w:val="006B5B3F"/>
    <w:rsid w:val="006C01ED"/>
    <w:rsid w:val="006F26B6"/>
    <w:rsid w:val="006F6622"/>
    <w:rsid w:val="007051CB"/>
    <w:rsid w:val="007105E7"/>
    <w:rsid w:val="00711F30"/>
    <w:rsid w:val="00720C29"/>
    <w:rsid w:val="007311FD"/>
    <w:rsid w:val="00737C56"/>
    <w:rsid w:val="00742990"/>
    <w:rsid w:val="00742A6F"/>
    <w:rsid w:val="00742D4F"/>
    <w:rsid w:val="00751B3E"/>
    <w:rsid w:val="00754028"/>
    <w:rsid w:val="0075419E"/>
    <w:rsid w:val="007724E0"/>
    <w:rsid w:val="007724F9"/>
    <w:rsid w:val="00772BED"/>
    <w:rsid w:val="007762F5"/>
    <w:rsid w:val="00777194"/>
    <w:rsid w:val="00785904"/>
    <w:rsid w:val="00790A43"/>
    <w:rsid w:val="007A2AEC"/>
    <w:rsid w:val="007B001E"/>
    <w:rsid w:val="007B657C"/>
    <w:rsid w:val="007C1190"/>
    <w:rsid w:val="007C4064"/>
    <w:rsid w:val="007D3BF8"/>
    <w:rsid w:val="007D4694"/>
    <w:rsid w:val="007D5879"/>
    <w:rsid w:val="007D6210"/>
    <w:rsid w:val="007E0847"/>
    <w:rsid w:val="007E2DA0"/>
    <w:rsid w:val="007F426A"/>
    <w:rsid w:val="007F4DFF"/>
    <w:rsid w:val="007F5D09"/>
    <w:rsid w:val="0080008F"/>
    <w:rsid w:val="008027C2"/>
    <w:rsid w:val="0083153B"/>
    <w:rsid w:val="008443A6"/>
    <w:rsid w:val="00847F89"/>
    <w:rsid w:val="0085444D"/>
    <w:rsid w:val="00873622"/>
    <w:rsid w:val="00880201"/>
    <w:rsid w:val="008977D2"/>
    <w:rsid w:val="008A15B7"/>
    <w:rsid w:val="008A48BE"/>
    <w:rsid w:val="008B0D06"/>
    <w:rsid w:val="008B37B3"/>
    <w:rsid w:val="008C5EDD"/>
    <w:rsid w:val="008C7053"/>
    <w:rsid w:val="008C7A69"/>
    <w:rsid w:val="008E1D5F"/>
    <w:rsid w:val="008E35FD"/>
    <w:rsid w:val="008E6E91"/>
    <w:rsid w:val="008F56D9"/>
    <w:rsid w:val="00900E97"/>
    <w:rsid w:val="00906D9D"/>
    <w:rsid w:val="00916305"/>
    <w:rsid w:val="009166E5"/>
    <w:rsid w:val="00925A40"/>
    <w:rsid w:val="00933685"/>
    <w:rsid w:val="009351A7"/>
    <w:rsid w:val="00936B36"/>
    <w:rsid w:val="009412B7"/>
    <w:rsid w:val="009420E4"/>
    <w:rsid w:val="00945E98"/>
    <w:rsid w:val="00954705"/>
    <w:rsid w:val="00954E6A"/>
    <w:rsid w:val="009769B7"/>
    <w:rsid w:val="00977421"/>
    <w:rsid w:val="00985AE9"/>
    <w:rsid w:val="00987896"/>
    <w:rsid w:val="0099023E"/>
    <w:rsid w:val="00996176"/>
    <w:rsid w:val="009974AD"/>
    <w:rsid w:val="009A0D99"/>
    <w:rsid w:val="009A119F"/>
    <w:rsid w:val="009A648D"/>
    <w:rsid w:val="009B1B23"/>
    <w:rsid w:val="009C1223"/>
    <w:rsid w:val="009C1D38"/>
    <w:rsid w:val="009C2120"/>
    <w:rsid w:val="009C5330"/>
    <w:rsid w:val="009C62F0"/>
    <w:rsid w:val="009C659F"/>
    <w:rsid w:val="009D454F"/>
    <w:rsid w:val="009D60EA"/>
    <w:rsid w:val="009E1234"/>
    <w:rsid w:val="009E4CC6"/>
    <w:rsid w:val="009E7D55"/>
    <w:rsid w:val="009F4888"/>
    <w:rsid w:val="00A06F08"/>
    <w:rsid w:val="00A14515"/>
    <w:rsid w:val="00A1488D"/>
    <w:rsid w:val="00A21F51"/>
    <w:rsid w:val="00A2378A"/>
    <w:rsid w:val="00A25547"/>
    <w:rsid w:val="00A42C6F"/>
    <w:rsid w:val="00A43ECD"/>
    <w:rsid w:val="00A57FAF"/>
    <w:rsid w:val="00A608CC"/>
    <w:rsid w:val="00A64D12"/>
    <w:rsid w:val="00A65369"/>
    <w:rsid w:val="00A70A48"/>
    <w:rsid w:val="00A83D11"/>
    <w:rsid w:val="00A93D4C"/>
    <w:rsid w:val="00A95E52"/>
    <w:rsid w:val="00A95F3A"/>
    <w:rsid w:val="00AA0F4F"/>
    <w:rsid w:val="00AA1937"/>
    <w:rsid w:val="00AA3223"/>
    <w:rsid w:val="00AA5443"/>
    <w:rsid w:val="00AA6846"/>
    <w:rsid w:val="00AB6471"/>
    <w:rsid w:val="00AC3000"/>
    <w:rsid w:val="00AC39F2"/>
    <w:rsid w:val="00AC3CF4"/>
    <w:rsid w:val="00AD4509"/>
    <w:rsid w:val="00AE5543"/>
    <w:rsid w:val="00AE6F03"/>
    <w:rsid w:val="00AE76A2"/>
    <w:rsid w:val="00AF6A31"/>
    <w:rsid w:val="00B01D25"/>
    <w:rsid w:val="00B02F82"/>
    <w:rsid w:val="00B1623A"/>
    <w:rsid w:val="00B17AF1"/>
    <w:rsid w:val="00B20324"/>
    <w:rsid w:val="00B22A33"/>
    <w:rsid w:val="00B23585"/>
    <w:rsid w:val="00B262F5"/>
    <w:rsid w:val="00B31E2E"/>
    <w:rsid w:val="00B31F36"/>
    <w:rsid w:val="00B32220"/>
    <w:rsid w:val="00B350B0"/>
    <w:rsid w:val="00B40160"/>
    <w:rsid w:val="00B41545"/>
    <w:rsid w:val="00B44073"/>
    <w:rsid w:val="00B44443"/>
    <w:rsid w:val="00B45441"/>
    <w:rsid w:val="00B54406"/>
    <w:rsid w:val="00B60100"/>
    <w:rsid w:val="00B60895"/>
    <w:rsid w:val="00B74BCA"/>
    <w:rsid w:val="00B954AD"/>
    <w:rsid w:val="00B96DCC"/>
    <w:rsid w:val="00B97203"/>
    <w:rsid w:val="00BA2E50"/>
    <w:rsid w:val="00BB180A"/>
    <w:rsid w:val="00BB54D8"/>
    <w:rsid w:val="00BC0562"/>
    <w:rsid w:val="00BC2F54"/>
    <w:rsid w:val="00BC4284"/>
    <w:rsid w:val="00BD0EAF"/>
    <w:rsid w:val="00BD1095"/>
    <w:rsid w:val="00BD1152"/>
    <w:rsid w:val="00BD3B1E"/>
    <w:rsid w:val="00BD4EA9"/>
    <w:rsid w:val="00BE1355"/>
    <w:rsid w:val="00BE1A7A"/>
    <w:rsid w:val="00BF0BD8"/>
    <w:rsid w:val="00BF1057"/>
    <w:rsid w:val="00BF292E"/>
    <w:rsid w:val="00BF2BEE"/>
    <w:rsid w:val="00C04376"/>
    <w:rsid w:val="00C17324"/>
    <w:rsid w:val="00C21F35"/>
    <w:rsid w:val="00C27C48"/>
    <w:rsid w:val="00C35887"/>
    <w:rsid w:val="00C40BDC"/>
    <w:rsid w:val="00C41DEF"/>
    <w:rsid w:val="00C45C20"/>
    <w:rsid w:val="00C51DA8"/>
    <w:rsid w:val="00C6360D"/>
    <w:rsid w:val="00C636FF"/>
    <w:rsid w:val="00C64A68"/>
    <w:rsid w:val="00C66ED5"/>
    <w:rsid w:val="00C70E74"/>
    <w:rsid w:val="00C71376"/>
    <w:rsid w:val="00C726F9"/>
    <w:rsid w:val="00C735AC"/>
    <w:rsid w:val="00C75786"/>
    <w:rsid w:val="00C75E72"/>
    <w:rsid w:val="00C77F51"/>
    <w:rsid w:val="00C80C68"/>
    <w:rsid w:val="00C86BDC"/>
    <w:rsid w:val="00C87CD5"/>
    <w:rsid w:val="00C96AA2"/>
    <w:rsid w:val="00CB272E"/>
    <w:rsid w:val="00CB2D29"/>
    <w:rsid w:val="00CB505F"/>
    <w:rsid w:val="00CB5520"/>
    <w:rsid w:val="00CC4378"/>
    <w:rsid w:val="00CC500D"/>
    <w:rsid w:val="00CD50DB"/>
    <w:rsid w:val="00D044A5"/>
    <w:rsid w:val="00D044F6"/>
    <w:rsid w:val="00D04BEF"/>
    <w:rsid w:val="00D12F16"/>
    <w:rsid w:val="00D1670E"/>
    <w:rsid w:val="00D30602"/>
    <w:rsid w:val="00D335A8"/>
    <w:rsid w:val="00D35AF8"/>
    <w:rsid w:val="00D37D57"/>
    <w:rsid w:val="00D43953"/>
    <w:rsid w:val="00D572FC"/>
    <w:rsid w:val="00D62A68"/>
    <w:rsid w:val="00D66331"/>
    <w:rsid w:val="00D74F18"/>
    <w:rsid w:val="00D9066B"/>
    <w:rsid w:val="00DA1851"/>
    <w:rsid w:val="00DA2EEB"/>
    <w:rsid w:val="00DC2233"/>
    <w:rsid w:val="00DC46BE"/>
    <w:rsid w:val="00DC735A"/>
    <w:rsid w:val="00DD08E5"/>
    <w:rsid w:val="00DD3CE2"/>
    <w:rsid w:val="00DE5397"/>
    <w:rsid w:val="00DF36C1"/>
    <w:rsid w:val="00DF58E2"/>
    <w:rsid w:val="00DF6BC2"/>
    <w:rsid w:val="00E03438"/>
    <w:rsid w:val="00E0467B"/>
    <w:rsid w:val="00E11312"/>
    <w:rsid w:val="00E24FC1"/>
    <w:rsid w:val="00E32DA0"/>
    <w:rsid w:val="00E3407E"/>
    <w:rsid w:val="00E35950"/>
    <w:rsid w:val="00E43B83"/>
    <w:rsid w:val="00E43BCC"/>
    <w:rsid w:val="00E510A9"/>
    <w:rsid w:val="00E576E0"/>
    <w:rsid w:val="00E7101F"/>
    <w:rsid w:val="00E75857"/>
    <w:rsid w:val="00E821CD"/>
    <w:rsid w:val="00E83506"/>
    <w:rsid w:val="00E8456B"/>
    <w:rsid w:val="00E84B9E"/>
    <w:rsid w:val="00E855FB"/>
    <w:rsid w:val="00E85E0E"/>
    <w:rsid w:val="00E930D0"/>
    <w:rsid w:val="00E9674E"/>
    <w:rsid w:val="00EA0961"/>
    <w:rsid w:val="00EA318A"/>
    <w:rsid w:val="00EB0317"/>
    <w:rsid w:val="00EB1800"/>
    <w:rsid w:val="00EB58B4"/>
    <w:rsid w:val="00EC22E1"/>
    <w:rsid w:val="00EC3881"/>
    <w:rsid w:val="00EF4FC5"/>
    <w:rsid w:val="00EF76CA"/>
    <w:rsid w:val="00F040B6"/>
    <w:rsid w:val="00F225F3"/>
    <w:rsid w:val="00F2352B"/>
    <w:rsid w:val="00F26BE3"/>
    <w:rsid w:val="00F33F5C"/>
    <w:rsid w:val="00F37E16"/>
    <w:rsid w:val="00F4120A"/>
    <w:rsid w:val="00F4191E"/>
    <w:rsid w:val="00F41BDA"/>
    <w:rsid w:val="00F44E4D"/>
    <w:rsid w:val="00F46ACE"/>
    <w:rsid w:val="00F47F36"/>
    <w:rsid w:val="00F50653"/>
    <w:rsid w:val="00F54634"/>
    <w:rsid w:val="00F5498B"/>
    <w:rsid w:val="00F54BE1"/>
    <w:rsid w:val="00F615A1"/>
    <w:rsid w:val="00F6645E"/>
    <w:rsid w:val="00F8319F"/>
    <w:rsid w:val="00F8698B"/>
    <w:rsid w:val="00F9362F"/>
    <w:rsid w:val="00F96F9D"/>
    <w:rsid w:val="00FA1E20"/>
    <w:rsid w:val="00FA6743"/>
    <w:rsid w:val="00FB2EA3"/>
    <w:rsid w:val="00FB4DE6"/>
    <w:rsid w:val="00FC1445"/>
    <w:rsid w:val="00FD1520"/>
    <w:rsid w:val="00FD4193"/>
    <w:rsid w:val="00FD484B"/>
    <w:rsid w:val="00FE243E"/>
    <w:rsid w:val="00FE5EE8"/>
    <w:rsid w:val="00FE5F71"/>
    <w:rsid w:val="00FE70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FB949"/>
  <w15:docId w15:val="{66E6F0AE-3EF1-4E47-BD7D-230D9AEB7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1A7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8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4823"/>
  </w:style>
  <w:style w:type="paragraph" w:styleId="Pieddepage">
    <w:name w:val="footer"/>
    <w:basedOn w:val="Normal"/>
    <w:link w:val="PieddepageCar"/>
    <w:uiPriority w:val="99"/>
    <w:unhideWhenUsed/>
    <w:rsid w:val="0038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4823"/>
  </w:style>
  <w:style w:type="paragraph" w:styleId="Paragraphedeliste">
    <w:name w:val="List Paragraph"/>
    <w:basedOn w:val="Normal"/>
    <w:link w:val="ParagraphedelisteCar"/>
    <w:uiPriority w:val="34"/>
    <w:qFormat/>
    <w:rsid w:val="00C75E72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D62A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62A68"/>
    <w:rPr>
      <w:rFonts w:ascii="Tahoma" w:hAnsi="Tahoma" w:cs="Tahoma"/>
      <w:sz w:val="16"/>
      <w:szCs w:val="16"/>
    </w:rPr>
  </w:style>
  <w:style w:type="paragraph" w:customStyle="1" w:styleId="a">
    <w:name w:val="عنوان"/>
    <w:basedOn w:val="Paragraphedeliste"/>
    <w:link w:val="Car"/>
    <w:qFormat/>
    <w:rsid w:val="00D74F18"/>
    <w:pPr>
      <w:numPr>
        <w:numId w:val="1"/>
      </w:numPr>
      <w:bidi/>
      <w:spacing w:after="200" w:line="276" w:lineRule="auto"/>
      <w:jc w:val="both"/>
    </w:pPr>
    <w:rPr>
      <w:rFonts w:ascii="Times New Roman" w:hAnsi="Times New Roman" w:cs="Times New Roman"/>
      <w:color w:val="FF0000"/>
      <w:sz w:val="32"/>
      <w:szCs w:val="32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D74F18"/>
  </w:style>
  <w:style w:type="character" w:customStyle="1" w:styleId="Car">
    <w:name w:val="عنوان Car"/>
    <w:basedOn w:val="ParagraphedelisteCar"/>
    <w:link w:val="a"/>
    <w:rsid w:val="00D74F18"/>
    <w:rPr>
      <w:rFonts w:ascii="Times New Roman" w:hAnsi="Times New Roman" w:cs="Times New Roman"/>
      <w:color w:val="FF0000"/>
      <w:sz w:val="32"/>
      <w:szCs w:val="32"/>
    </w:rPr>
  </w:style>
  <w:style w:type="paragraph" w:customStyle="1" w:styleId="a0">
    <w:name w:val="a"/>
    <w:basedOn w:val="Normal"/>
    <w:link w:val="aCar"/>
    <w:qFormat/>
    <w:rsid w:val="00376E0A"/>
    <w:pPr>
      <w:bidi/>
      <w:spacing w:after="0" w:line="360" w:lineRule="auto"/>
      <w:ind w:left="567" w:firstLine="425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Car">
    <w:name w:val="a Car"/>
    <w:basedOn w:val="Policepardfaut"/>
    <w:link w:val="a0"/>
    <w:rsid w:val="00376E0A"/>
    <w:rPr>
      <w:rFonts w:ascii="Times New Roman" w:hAnsi="Times New Roman" w:cs="Times New Roman"/>
      <w:sz w:val="28"/>
      <w:szCs w:val="28"/>
    </w:rPr>
  </w:style>
  <w:style w:type="paragraph" w:styleId="NormalWeb">
    <w:name w:val="Normal (Web)"/>
    <w:basedOn w:val="Normal"/>
    <w:uiPriority w:val="99"/>
    <w:unhideWhenUsed/>
    <w:rsid w:val="00643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4330C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deHTML">
    <w:name w:val="HTML Code"/>
    <w:basedOn w:val="Policepardfaut"/>
    <w:uiPriority w:val="99"/>
    <w:semiHidden/>
    <w:unhideWhenUsed/>
    <w:rsid w:val="00B262F5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B262F5"/>
    <w:rPr>
      <w:color w:val="0563C1" w:themeColor="hyperlink"/>
      <w:u w:val="single"/>
    </w:rPr>
  </w:style>
  <w:style w:type="table" w:customStyle="1" w:styleId="Grilledutableau1">
    <w:name w:val="Grille du tableau1"/>
    <w:basedOn w:val="TableauNormal"/>
    <w:next w:val="Grilledutableau"/>
    <w:uiPriority w:val="39"/>
    <w:rsid w:val="005264A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auGrille1Clair-Accentuation6">
    <w:name w:val="Grid Table 1 Light Accent 6"/>
    <w:basedOn w:val="TableauNormal"/>
    <w:uiPriority w:val="46"/>
    <w:rsid w:val="004422D4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Numrodeligne">
    <w:name w:val="line number"/>
    <w:basedOn w:val="Policepardfaut"/>
    <w:uiPriority w:val="99"/>
    <w:semiHidden/>
    <w:unhideWhenUsed/>
    <w:rsid w:val="00E967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2541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5620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6858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6407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185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669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86291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1806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5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2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12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241730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36696">
          <w:marLeft w:val="0"/>
          <w:marRight w:val="14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28668">
          <w:marLeft w:val="0"/>
          <w:marRight w:val="126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0340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5880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3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3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932214">
          <w:marLeft w:val="0"/>
          <w:marRight w:val="14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3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42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765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123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541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0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657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3157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64769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5762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1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7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8238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65609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3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00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548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87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340380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93764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4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05989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707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751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5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1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0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33977">
          <w:marLeft w:val="0"/>
          <w:marRight w:val="126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95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7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1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7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jpe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34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customXml" Target="../customXml/item2.xml"/><Relationship Id="rId16" Type="http://schemas.microsoft.com/office/2007/relationships/hdphoto" Target="media/hdphoto1.wdp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oleObject" Target="embeddings/oleObject1.bin"/><Relationship Id="rId32" Type="http://schemas.openxmlformats.org/officeDocument/2006/relationships/image" Target="media/image22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0.png"/><Relationship Id="rId31" Type="http://schemas.openxmlformats.org/officeDocument/2006/relationships/image" Target="media/image21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jpeg"/><Relationship Id="rId35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ym\Desktop\&#1578;&#1581;&#1590;&#1610;&#1585;&#1575;&#1578;&#1610;\&#1575;&#1604;&#1605;&#1580;&#1575;&#1604;%20&#1575;&#1604;&#1605;&#1601;&#1575;&#1607;&#1610;&#1605;&#1610;%201\&#1606;&#1605;&#1608;&#1584;&#1580;%20&#1604;&#1583;&#1585;&#1587;%20&#1606;&#1592;&#1585;&#1610;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المجال المفاهيمي 01 :  بيئة التعامل مع الحاسوب                                                                                 الأستاذة : لوصيف ريم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02E42CA-14ED-49F2-947A-B1024B744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نموذج لدرس نظري.dotx</Template>
  <TotalTime>111</TotalTime>
  <Pages>3</Pages>
  <Words>570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الوحدة 03 : جداول البيانات 1                                                                                                                       الحجم الساعي :02 ساعة</vt:lpstr>
    </vt:vector>
  </TitlesOfParts>
  <Company/>
  <LinksUpToDate>false</LinksUpToDate>
  <CharactersWithSpaces>3698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الوحدة 03 : جداول البيانات 1                                                                                                                       الحجم الساعي :02 ساعة</dc:title>
  <dc:creator>فيتوري</dc:creator>
  <cp:lastModifiedBy>HP</cp:lastModifiedBy>
  <cp:revision>5</cp:revision>
  <cp:lastPrinted>2019-04-21T11:02:00Z</cp:lastPrinted>
  <dcterms:created xsi:type="dcterms:W3CDTF">2023-12-02T16:24:00Z</dcterms:created>
  <dcterms:modified xsi:type="dcterms:W3CDTF">2023-12-04T14:53:00Z</dcterms:modified>
</cp:coreProperties>
</file>