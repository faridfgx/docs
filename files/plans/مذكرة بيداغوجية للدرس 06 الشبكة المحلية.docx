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E8F" w:rsidRPr="005B5E8F" w:rsidRDefault="005B5E8F" w:rsidP="003D7344">
      <w:pPr>
        <w:rPr>
          <w:b/>
          <w:bCs/>
          <w:sz w:val="32"/>
          <w:szCs w:val="32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posOffset>57150</wp:posOffset>
                </wp:positionH>
                <wp:positionV relativeFrom="paragraph">
                  <wp:posOffset>525395</wp:posOffset>
                </wp:positionV>
                <wp:extent cx="9881870" cy="1009015"/>
                <wp:effectExtent l="57150" t="38100" r="81280" b="95885"/>
                <wp:wrapNone/>
                <wp:docPr id="4" name="Rectangle à coins arrondis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1870" cy="10090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5E8F" w:rsidRPr="00C350F9" w:rsidRDefault="005B5E8F" w:rsidP="005B5E8F">
                            <w:pPr>
                              <w:spacing w:line="240" w:lineRule="auto"/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المجال:بيئة</w:t>
                            </w:r>
                            <w:proofErr w:type="spellEnd"/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التعامل مع الحاسوب        </w:t>
                            </w:r>
                            <w:r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</w:t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</w:t>
                            </w:r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الوحدة:</w:t>
                            </w:r>
                            <w:r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الشبكة المحلية </w:t>
                            </w:r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(نظري)    </w:t>
                            </w:r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                                                   </w:t>
                            </w:r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الوقت:</w:t>
                            </w:r>
                            <w:r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02 </w:t>
                            </w:r>
                            <w:proofErr w:type="spellStart"/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سا</w:t>
                            </w:r>
                            <w:proofErr w:type="spellEnd"/>
                          </w:p>
                          <w:p w:rsidR="005B5E8F" w:rsidRPr="00C350F9" w:rsidRDefault="005B5E8F" w:rsidP="003D7344">
                            <w:pPr>
                              <w:spacing w:line="240" w:lineRule="auto"/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9F565D"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الكفاءة المستهدفة:    </w:t>
                            </w:r>
                            <w:r w:rsidRPr="005B5E8F">
                              <w:rPr>
                                <w:rFonts w:ascii="Al-Jazeera-Arabic-Bold" w:eastAsia="Arial Unicode MS" w:hAnsi="Al-Jazeera-Arabic-Bold" w:cs="Al-Jazeera-Arabic-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أن يتعرف على طريقة إعداد شبكة محلية و </w:t>
                            </w:r>
                            <w:proofErr w:type="spellStart"/>
                            <w:r w:rsidRPr="005B5E8F">
                              <w:rPr>
                                <w:rFonts w:ascii="Al-Jazeera-Arabic-Bold" w:eastAsia="Arial Unicode MS" w:hAnsi="Al-Jazeera-Arabic-Bold" w:cs="Al-Jazeera-Arabic-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إستغلالها</w:t>
                            </w:r>
                            <w:proofErr w:type="spellEnd"/>
                            <w:r>
                              <w:rPr>
                                <w:rFonts w:ascii="Al-Jazeera-Arabic-Bold" w:eastAsia="Arial Unicode MS" w:hAnsi="Al-Jazeera-Arabic-Bold" w:cs="Al-Jazeera-Arabic-Bold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ab/>
                            </w:r>
                            <w:r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مذكرة رقم : 0</w:t>
                            </w:r>
                            <w:r w:rsidR="003D7344">
                              <w:rPr>
                                <w:rFonts w:ascii="Al-Jazeera-Arabic-Bold" w:hAnsi="Al-Jazeera-Arabic-Bold" w:cs="Al-Jazeera-Arabic-Bold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6</w:t>
                            </w:r>
                          </w:p>
                          <w:p w:rsidR="005B5E8F" w:rsidRPr="009F565D" w:rsidRDefault="005B5E8F" w:rsidP="001D1356">
                            <w:pPr>
                              <w:rPr>
                                <w:rFonts w:ascii="Al-Jazeera-Arabic-Bold" w:hAnsi="Al-Jazeera-Arabic-Bold" w:cs="Al-Jazeera-Arabic-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4" o:spid="_x0000_s1026" style="position:absolute;left:0;text-align:left;margin-left:4.5pt;margin-top:41.35pt;width:778.1pt;height:79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/>
                <v:textbox>
                  <w:txbxContent>
                    <w:p w:rsidR="005B5E8F" w:rsidRPr="00C350F9" w:rsidRDefault="005B5E8F" w:rsidP="005B5E8F">
                      <w:pPr>
                        <w:spacing w:line="240" w:lineRule="auto"/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proofErr w:type="spellStart"/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المجال:بيئة</w:t>
                      </w:r>
                      <w:proofErr w:type="spellEnd"/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التعامل مع الحاسوب        </w:t>
                      </w:r>
                      <w:r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</w:t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</w:t>
                      </w:r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الوحدة:</w:t>
                      </w:r>
                      <w:r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الشبكة المحلية </w:t>
                      </w:r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(نظري)    </w:t>
                      </w:r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                                                   </w:t>
                      </w:r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الوقت:</w:t>
                      </w:r>
                      <w:r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02 </w:t>
                      </w:r>
                      <w:proofErr w:type="spellStart"/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سا</w:t>
                      </w:r>
                      <w:proofErr w:type="spellEnd"/>
                    </w:p>
                    <w:p w:rsidR="005B5E8F" w:rsidRPr="00C350F9" w:rsidRDefault="005B5E8F" w:rsidP="003D7344">
                      <w:pPr>
                        <w:spacing w:line="240" w:lineRule="auto"/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9F565D"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الكفاءة المستهدفة:    </w:t>
                      </w:r>
                      <w:r w:rsidRPr="005B5E8F">
                        <w:rPr>
                          <w:rFonts w:ascii="Al-Jazeera-Arabic-Bold" w:eastAsia="Arial Unicode MS" w:hAnsi="Al-Jazeera-Arabic-Bold" w:cs="Al-Jazeera-Arabic-Bold"/>
                          <w:sz w:val="24"/>
                          <w:szCs w:val="24"/>
                          <w:rtl/>
                          <w:lang w:bidi="ar-DZ"/>
                        </w:rPr>
                        <w:t xml:space="preserve">أن يتعرف على طريقة إعداد شبكة محلية و </w:t>
                      </w:r>
                      <w:proofErr w:type="spellStart"/>
                      <w:r w:rsidRPr="005B5E8F">
                        <w:rPr>
                          <w:rFonts w:ascii="Al-Jazeera-Arabic-Bold" w:eastAsia="Arial Unicode MS" w:hAnsi="Al-Jazeera-Arabic-Bold" w:cs="Al-Jazeera-Arabic-Bold"/>
                          <w:sz w:val="24"/>
                          <w:szCs w:val="24"/>
                          <w:rtl/>
                          <w:lang w:bidi="ar-DZ"/>
                        </w:rPr>
                        <w:t>إستغلالها</w:t>
                      </w:r>
                      <w:proofErr w:type="spellEnd"/>
                      <w:r>
                        <w:rPr>
                          <w:rFonts w:ascii="Al-Jazeera-Arabic-Bold" w:eastAsia="Arial Unicode MS" w:hAnsi="Al-Jazeera-Arabic-Bold" w:cs="Al-Jazeera-Arabic-Bold" w:hint="cs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ab/>
                      </w:r>
                      <w:r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مذكرة رقم : 0</w:t>
                      </w:r>
                      <w:r w:rsidR="003D7344">
                        <w:rPr>
                          <w:rFonts w:ascii="Al-Jazeera-Arabic-Bold" w:hAnsi="Al-Jazeera-Arabic-Bold" w:cs="Al-Jazeera-Arabic-Bold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6</w:t>
                      </w:r>
                    </w:p>
                    <w:p w:rsidR="005B5E8F" w:rsidRPr="009F565D" w:rsidRDefault="005B5E8F" w:rsidP="001D1356">
                      <w:pPr>
                        <w:rPr>
                          <w:rFonts w:ascii="Al-Jazeera-Arabic-Bold" w:hAnsi="Al-Jazeera-Arabic-Bold" w:cs="Al-Jazeera-Arabic-Bold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C14A4"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36"/>
          <w:szCs w:val="36"/>
          <w:rtl/>
        </w:rPr>
        <w:t xml:space="preserve">              </w:t>
      </w:r>
      <w:r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36"/>
          <w:szCs w:val="36"/>
          <w:rtl/>
        </w:rPr>
        <w:t xml:space="preserve">ثانوية </w:t>
      </w:r>
      <w:r w:rsidR="003D7344">
        <w:rPr>
          <w:rFonts w:ascii="Cambria" w:eastAsia="Arial Unicode MS" w:hAnsi="Cambria" w:cs="Al-Jazeera-Arabic-Bold" w:hint="cs"/>
          <w:color w:val="943634" w:themeColor="accent2" w:themeShade="BF"/>
          <w:sz w:val="36"/>
          <w:szCs w:val="36"/>
          <w:rtl/>
          <w:lang w:bidi="ar-DZ"/>
        </w:rPr>
        <w:t xml:space="preserve">                          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ab/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ab/>
      </w:r>
      <w:r w:rsidRPr="005B5E8F">
        <w:rPr>
          <w:rFonts w:ascii="Al-Jazeera-Arabic-Bold" w:eastAsia="Arial Unicode MS" w:hAnsi="Al-Jazeera-Arabic-Bold" w:cs="Al-Jazeera-Arabic-Bold"/>
          <w:color w:val="00B050"/>
          <w:sz w:val="36"/>
          <w:szCs w:val="36"/>
          <w:rtl/>
        </w:rPr>
        <w:t xml:space="preserve">  المادة :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 xml:space="preserve"> المعلوماتية 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ab/>
      </w:r>
      <w:r w:rsidR="003D7344">
        <w:rPr>
          <w:rFonts w:ascii="Al-Jazeera-Arabic-Bold" w:eastAsia="Arial Unicode MS" w:hAnsi="Al-Jazeera-Arabic-Bold" w:cs="Al-Jazeera-Arabic-Bold" w:hint="cs"/>
          <w:sz w:val="36"/>
          <w:szCs w:val="36"/>
          <w:rtl/>
        </w:rPr>
        <w:t xml:space="preserve">             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 xml:space="preserve">   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ab/>
      </w:r>
      <w:r w:rsidRPr="005B5E8F">
        <w:rPr>
          <w:rFonts w:ascii="Al-Jazeera-Arabic-Bold" w:eastAsia="Arial Unicode MS" w:hAnsi="Al-Jazeera-Arabic-Bold" w:cs="Al-Jazeera-Arabic-Bold"/>
          <w:color w:val="FF0000"/>
          <w:sz w:val="36"/>
          <w:szCs w:val="36"/>
          <w:rtl/>
        </w:rPr>
        <w:t>الأستاذة:</w:t>
      </w:r>
      <w:r w:rsidRPr="005B5E8F">
        <w:rPr>
          <w:rFonts w:ascii="Al-Jazeera-Arabic-Bold" w:eastAsia="Arial Unicode MS" w:hAnsi="Al-Jazeera-Arabic-Bold" w:cs="Al-Jazeera-Arabic-Bold"/>
          <w:sz w:val="36"/>
          <w:szCs w:val="36"/>
          <w:rtl/>
        </w:rPr>
        <w:t xml:space="preserve"> </w:t>
      </w:r>
    </w:p>
    <w:p w:rsidR="005B5E8F" w:rsidRDefault="005B5E8F" w:rsidP="001D1356"/>
    <w:tbl>
      <w:tblPr>
        <w:tblStyle w:val="Grilledutableau"/>
        <w:tblpPr w:leftFromText="180" w:rightFromText="180" w:vertAnchor="page" w:horzAnchor="margin" w:tblpY="3189"/>
        <w:bidiVisual/>
        <w:tblW w:w="15810" w:type="dxa"/>
        <w:tblLook w:val="04A0" w:firstRow="1" w:lastRow="0" w:firstColumn="1" w:lastColumn="0" w:noHBand="0" w:noVBand="1"/>
      </w:tblPr>
      <w:tblGrid>
        <w:gridCol w:w="1419"/>
        <w:gridCol w:w="5431"/>
        <w:gridCol w:w="3147"/>
        <w:gridCol w:w="3686"/>
        <w:gridCol w:w="2127"/>
      </w:tblGrid>
      <w:tr w:rsidR="005B5E8F" w:rsidRPr="009F565D" w:rsidTr="005B5E8F">
        <w:trPr>
          <w:trHeight w:val="1676"/>
        </w:trPr>
        <w:tc>
          <w:tcPr>
            <w:tcW w:w="1419" w:type="dxa"/>
            <w:shd w:val="clear" w:color="auto" w:fill="D6E3BC" w:themeFill="accent3" w:themeFillTint="66"/>
            <w:vAlign w:val="center"/>
          </w:tcPr>
          <w:p w:rsidR="005B5E8F" w:rsidRPr="009F565D" w:rsidRDefault="005B5E8F" w:rsidP="005B5E8F">
            <w:pPr>
              <w:tabs>
                <w:tab w:val="left" w:pos="1051"/>
              </w:tabs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5431" w:type="dxa"/>
            <w:shd w:val="clear" w:color="auto" w:fill="D6E3BC" w:themeFill="accent3" w:themeFillTint="66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  <w:t>نشاط الأستاذ</w:t>
            </w:r>
          </w:p>
        </w:tc>
        <w:tc>
          <w:tcPr>
            <w:tcW w:w="3147" w:type="dxa"/>
            <w:shd w:val="clear" w:color="auto" w:fill="D6E3BC" w:themeFill="accent3" w:themeFillTint="66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  <w:t>دور التلميذ</w:t>
            </w:r>
          </w:p>
        </w:tc>
        <w:tc>
          <w:tcPr>
            <w:tcW w:w="3686" w:type="dxa"/>
            <w:shd w:val="clear" w:color="auto" w:fill="D6E3BC" w:themeFill="accent3" w:themeFillTint="66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  <w:t>تعليمات وتوصيات</w:t>
            </w:r>
          </w:p>
        </w:tc>
        <w:tc>
          <w:tcPr>
            <w:tcW w:w="2127" w:type="dxa"/>
            <w:shd w:val="clear" w:color="auto" w:fill="D6E3BC" w:themeFill="accent3" w:themeFillTint="66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8"/>
                <w:szCs w:val="28"/>
                <w:rtl/>
                <w:lang w:bidi="ar-DZ"/>
              </w:rPr>
              <w:t>الوسائل المادية والتعليمية</w:t>
            </w:r>
          </w:p>
        </w:tc>
      </w:tr>
      <w:tr w:rsidR="005B5E8F" w:rsidRPr="009F565D" w:rsidTr="005B5E8F">
        <w:trPr>
          <w:trHeight w:val="1387"/>
        </w:trPr>
        <w:tc>
          <w:tcPr>
            <w:tcW w:w="1419" w:type="dxa"/>
            <w:shd w:val="clear" w:color="auto" w:fill="FDE9D9" w:themeFill="accent6" w:themeFillTint="33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مرحلة التحضير</w:t>
            </w:r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3د</w:t>
            </w:r>
          </w:p>
        </w:tc>
        <w:tc>
          <w:tcPr>
            <w:tcW w:w="5431" w:type="dxa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تنظيف السبورة</w:t>
            </w:r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كتابة عنوان(المجال-الوحدة-الكفاءة)</w:t>
            </w:r>
          </w:p>
        </w:tc>
        <w:tc>
          <w:tcPr>
            <w:tcW w:w="3147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-الجلوس واستخراج الوثائق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-التركيز </w:t>
            </w:r>
            <w:proofErr w:type="spellStart"/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والإنتباه</w:t>
            </w:r>
            <w:proofErr w:type="spellEnd"/>
          </w:p>
        </w:tc>
        <w:tc>
          <w:tcPr>
            <w:tcW w:w="3686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-مراقبة الأستاذ لكل ما يدور في القسم</w:t>
            </w:r>
          </w:p>
        </w:tc>
        <w:tc>
          <w:tcPr>
            <w:tcW w:w="2127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 -أقلام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-جهاز عرض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</w:t>
            </w:r>
            <w:proofErr w:type="spellStart"/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جهازمحمول</w:t>
            </w:r>
            <w:proofErr w:type="spellEnd"/>
          </w:p>
        </w:tc>
      </w:tr>
      <w:tr w:rsidR="005B5E8F" w:rsidRPr="009F565D" w:rsidTr="005B5E8F">
        <w:trPr>
          <w:trHeight w:val="2929"/>
        </w:trPr>
        <w:tc>
          <w:tcPr>
            <w:tcW w:w="1419" w:type="dxa"/>
            <w:shd w:val="clear" w:color="auto" w:fill="DAEEF3" w:themeFill="accent5" w:themeFillTint="33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مرحلة </w:t>
            </w:r>
            <w:proofErr w:type="spellStart"/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الإنطلاق</w:t>
            </w:r>
            <w:proofErr w:type="spellEnd"/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12د</w:t>
            </w:r>
          </w:p>
        </w:tc>
        <w:tc>
          <w:tcPr>
            <w:tcW w:w="5431" w:type="dxa"/>
          </w:tcPr>
          <w:p w:rsidR="005B5E8F" w:rsidRPr="00AA62EF" w:rsidRDefault="005B5E8F" w:rsidP="005B5E8F">
            <w:pPr>
              <w:rPr>
                <w:rFonts w:ascii="Al-Jazeera-Arabic-Bold" w:eastAsia="Arial Unicode MS" w:hAnsi="Al-Jazeera-Arabic-Bold" w:cs="Al-Jazeera-Arabic-Bold"/>
                <w:color w:val="000000" w:themeColor="text1"/>
                <w:lang w:val="fr-FR" w:bidi="ar-DZ"/>
              </w:rPr>
            </w:pPr>
          </w:p>
          <w:p w:rsidR="005B5E8F" w:rsidRPr="009F565D" w:rsidRDefault="005212B8" w:rsidP="00F73136">
            <w:pPr>
              <w:pStyle w:val="Paragraphedeliste"/>
              <w:numPr>
                <w:ilvl w:val="0"/>
                <w:numId w:val="7"/>
              </w:numPr>
              <w:bidi/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 w:bidi="ar-DZ"/>
              </w:rPr>
            </w:pPr>
            <w:r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 xml:space="preserve">ماهي الشبكة </w:t>
            </w:r>
            <w:r w:rsidR="005B5E8F"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 xml:space="preserve"> </w:t>
            </w:r>
            <w:r w:rsidR="005B5E8F" w:rsidRPr="009F565D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>؟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112022" w:rsidP="00F73136">
            <w:pPr>
              <w:pStyle w:val="Paragraphedeliste"/>
              <w:numPr>
                <w:ilvl w:val="0"/>
                <w:numId w:val="7"/>
              </w:numPr>
              <w:bidi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>ماهي أنواعها، ما الفرق بين كل نوع منها</w:t>
            </w:r>
            <w:r w:rsidR="005B5E8F"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 xml:space="preserve"> </w:t>
            </w:r>
            <w:r w:rsidR="005B5E8F" w:rsidRPr="009F565D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>؟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5D3B33" w:rsidRDefault="00112022" w:rsidP="00F73136">
            <w:pPr>
              <w:pStyle w:val="Paragraphedeliste"/>
              <w:numPr>
                <w:ilvl w:val="0"/>
                <w:numId w:val="7"/>
              </w:numPr>
              <w:bidi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>مادا يلزمنا لتشكيل شبكة محلية</w:t>
            </w:r>
            <w:r w:rsidR="005B5E8F">
              <w:rPr>
                <w:rFonts w:ascii="Al-Jazeera-Arabic-Bold" w:eastAsia="Arial Unicode MS" w:hAnsi="Al-Jazeera-Arabic-Bold" w:cs="Al-Jazeera-Arabic-Bold" w:hint="cs"/>
                <w:color w:val="FF0000"/>
                <w:rtl/>
                <w:lang w:val="en-CA" w:bidi="ar-DZ"/>
              </w:rPr>
              <w:t xml:space="preserve"> </w:t>
            </w:r>
            <w:r w:rsidR="005B5E8F" w:rsidRPr="009F565D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>؟</w:t>
            </w:r>
            <w:r w:rsidR="005B5E8F"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47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اجابات متوقعة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</w:p>
          <w:p w:rsidR="005B5E8F" w:rsidRPr="009F565D" w:rsidRDefault="00112022" w:rsidP="00F73136">
            <w:pPr>
              <w:pStyle w:val="Paragraphedeliste"/>
              <w:numPr>
                <w:ilvl w:val="0"/>
                <w:numId w:val="8"/>
              </w:numPr>
              <w:bidi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l-Jazeera-Arabic-Bold" w:hAnsi="Al-Jazeera-Arabic-Bold" w:cs="Al-Jazeera-Arabic-Bold" w:hint="cs"/>
                <w:b/>
                <w:bCs/>
                <w:color w:val="00B050"/>
                <w:rtl/>
                <w:lang w:bidi="ar-DZ"/>
              </w:rPr>
              <w:t xml:space="preserve">الأنترنت 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8D492A" w:rsidRDefault="00112022" w:rsidP="00F73136">
            <w:pPr>
              <w:pStyle w:val="Paragraphedeliste"/>
              <w:numPr>
                <w:ilvl w:val="0"/>
                <w:numId w:val="8"/>
              </w:numPr>
              <w:bidi/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</w:pPr>
            <w:proofErr w:type="spellStart"/>
            <w:r>
              <w:rPr>
                <w:rFonts w:ascii="Al-Jazeera-Arabic-Bold" w:hAnsi="Al-Jazeera-Arabic-Bold" w:cs="Al-Jazeera-Arabic-Bold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الويفي</w:t>
            </w:r>
            <w:proofErr w:type="spellEnd"/>
            <w:r>
              <w:rPr>
                <w:rFonts w:ascii="Al-Jazeera-Arabic-Bold" w:hAnsi="Al-Jazeera-Arabic-Bold" w:cs="Al-Jazeera-Arabic-Bold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، البلوتوث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8D492A" w:rsidRDefault="00112022" w:rsidP="00F73136">
            <w:pPr>
              <w:pStyle w:val="Paragraphedeliste"/>
              <w:numPr>
                <w:ilvl w:val="0"/>
                <w:numId w:val="8"/>
              </w:numPr>
              <w:bidi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>
              <w:rPr>
                <w:rFonts w:ascii="Al-Jazeera-Arabic-Bold" w:hAnsi="Al-Jazeera-Arabic-Bold" w:cs="Al-Jazeera-Arabic-Bold" w:hint="cs"/>
                <w:b/>
                <w:bCs/>
                <w:color w:val="00B050"/>
                <w:rtl/>
                <w:lang w:bidi="ar-DZ"/>
              </w:rPr>
              <w:t xml:space="preserve">حواسيب، مودم، </w:t>
            </w:r>
            <w:proofErr w:type="spellStart"/>
            <w:r>
              <w:rPr>
                <w:rFonts w:ascii="Al-Jazeera-Arabic-Bold" w:hAnsi="Al-Jazeera-Arabic-Bold" w:cs="Al-Jazeera-Arabic-Bold" w:hint="cs"/>
                <w:b/>
                <w:bCs/>
                <w:color w:val="00B050"/>
                <w:rtl/>
                <w:lang w:bidi="ar-DZ"/>
              </w:rPr>
              <w:t>الويفي</w:t>
            </w:r>
            <w:proofErr w:type="spellEnd"/>
            <w:r w:rsidR="005B5E8F">
              <w:rPr>
                <w:rFonts w:ascii="Al-Jazeera-Arabic-Bold" w:hAnsi="Al-Jazeera-Arabic-Bold" w:cs="Al-Jazeera-Arabic-Bold" w:hint="cs"/>
                <w:b/>
                <w:bCs/>
                <w:color w:val="00B050"/>
                <w:rtl/>
                <w:lang w:bidi="ar-DZ"/>
              </w:rPr>
              <w:t xml:space="preserve">    </w:t>
            </w:r>
          </w:p>
        </w:tc>
        <w:tc>
          <w:tcPr>
            <w:tcW w:w="3686" w:type="dxa"/>
          </w:tcPr>
          <w:p w:rsidR="005B5E8F" w:rsidRPr="00000B95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lang w:val="fr-FR"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-يساعد الأستاذ عن طريق التوجيه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 xml:space="preserve"> و التلميح </w:t>
            </w:r>
          </w:p>
        </w:tc>
        <w:tc>
          <w:tcPr>
            <w:tcW w:w="2127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B5E8F" w:rsidRPr="009F565D" w:rsidTr="005B5E8F">
        <w:trPr>
          <w:trHeight w:val="5813"/>
        </w:trPr>
        <w:tc>
          <w:tcPr>
            <w:tcW w:w="1419" w:type="dxa"/>
            <w:shd w:val="clear" w:color="auto" w:fill="EAF1DD" w:themeFill="accent3" w:themeFillTint="33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مرحلة الصياغة</w:t>
            </w:r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والمصادقة والإنجاز</w:t>
            </w:r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40د</w:t>
            </w:r>
          </w:p>
        </w:tc>
        <w:tc>
          <w:tcPr>
            <w:tcW w:w="5431" w:type="dxa"/>
          </w:tcPr>
          <w:p w:rsidR="005B5E8F" w:rsidRPr="008D492A" w:rsidRDefault="005B5E8F" w:rsidP="00F73136">
            <w:pPr>
              <w:pStyle w:val="Paragraphedeliste"/>
              <w:numPr>
                <w:ilvl w:val="0"/>
                <w:numId w:val="9"/>
              </w:numPr>
              <w:bidi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8D492A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اعطاء تعريف بسيط لل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>شبكة</w:t>
            </w: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5B5E8F" w:rsidRDefault="005B5E8F" w:rsidP="00F73136">
            <w:pPr>
              <w:pStyle w:val="Paragraphedeliste"/>
              <w:numPr>
                <w:ilvl w:val="0"/>
                <w:numId w:val="10"/>
              </w:numPr>
              <w:bidi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lang w:bidi="ar-DZ"/>
              </w:rPr>
            </w:pPr>
            <w:r w:rsidRPr="008D492A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اعطاء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>أنواع الشبكات</w:t>
            </w:r>
          </w:p>
          <w:p w:rsidR="005B5E8F" w:rsidRDefault="005B5E8F" w:rsidP="005B5E8F">
            <w:pPr>
              <w:pStyle w:val="Paragraphedeliste"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4D7957" w:rsidRDefault="005B5E8F" w:rsidP="005B5E8F">
            <w:pPr>
              <w:pStyle w:val="Paragraphedeliste"/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8D492A" w:rsidRDefault="005B5E8F" w:rsidP="00F73136">
            <w:pPr>
              <w:numPr>
                <w:ilvl w:val="0"/>
                <w:numId w:val="10"/>
              </w:num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  <w:r w:rsidRPr="008D492A"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اعطاء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ال</w:t>
            </w:r>
            <w:r w:rsidRPr="008D492A"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مكونات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المادية</w:t>
            </w:r>
            <w:r w:rsidRPr="008D492A"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للشبكة المحلية</w:t>
            </w:r>
          </w:p>
          <w:p w:rsidR="005B5E8F" w:rsidRP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147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-يسأل ويقارن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-يستخدم المكتسبات القبلية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-يدون عند الضرورة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lang w:val="fr-FR" w:bidi="ar-DZ"/>
              </w:rPr>
            </w:pPr>
          </w:p>
        </w:tc>
        <w:tc>
          <w:tcPr>
            <w:tcW w:w="3686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-يوضح الأستاذ دور و اهمية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>الشبكة</w:t>
            </w: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 في كل الميادين</w:t>
            </w: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>يوضح الفرق بين أنواع الشبكات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bidi="ar-DZ"/>
              </w:rPr>
              <w:t>يعرف بكل مكون من مكونات الشبكة</w:t>
            </w: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27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 xml:space="preserve">-احضار 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bidi="ar-DZ"/>
              </w:rPr>
              <w:t>-</w:t>
            </w: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  <w:t xml:space="preserve">بطاقة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الشبكة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  <w:t xml:space="preserve">-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موجه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  <w:t xml:space="preserve">-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كابل الشبكة للتعريف به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lang w:val="fr-FR"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  <w:t xml:space="preserve">- </w:t>
            </w:r>
            <w:r>
              <w:rPr>
                <w:rFonts w:ascii="Al-Jazeera-Arabic-Bold" w:hAnsi="Al-Jazeera-Arabic-Bold" w:cs="Al-Jazeera-Arabic-Bold" w:hint="cs"/>
                <w:b/>
                <w:bCs/>
                <w:sz w:val="24"/>
                <w:szCs w:val="24"/>
                <w:rtl/>
                <w:lang w:val="fr-FR" w:bidi="ar-DZ"/>
              </w:rPr>
              <w:t>حاسوبان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</w:tr>
      <w:tr w:rsidR="005B5E8F" w:rsidRPr="009F565D" w:rsidTr="005B5E8F">
        <w:trPr>
          <w:trHeight w:val="2809"/>
        </w:trPr>
        <w:tc>
          <w:tcPr>
            <w:tcW w:w="1419" w:type="dxa"/>
            <w:shd w:val="clear" w:color="auto" w:fill="F2DBDB" w:themeFill="accent2" w:themeFillTint="33"/>
            <w:vAlign w:val="center"/>
          </w:tcPr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التقويم </w:t>
            </w:r>
            <w:proofErr w:type="spellStart"/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والإستثمار</w:t>
            </w:r>
            <w:proofErr w:type="spellEnd"/>
          </w:p>
          <w:p w:rsidR="005B5E8F" w:rsidRPr="009F565D" w:rsidRDefault="005B5E8F" w:rsidP="005B5E8F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color w:val="C00000"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431" w:type="dxa"/>
          </w:tcPr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lang w:bidi="ar-DZ"/>
              </w:rPr>
            </w:pPr>
            <w:r w:rsidRPr="009F565D"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  <w:t>-</w:t>
            </w:r>
            <w:r w:rsidR="005212B8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صنف شبكة قاعة الإعلام الآلي حسب المسافة، حسب البنية، حسب العلاقة الوظيفية، حسب وسيلة الربط ؟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lang w:val="fr-FR" w:bidi="ar-DZ"/>
              </w:rPr>
            </w:pPr>
          </w:p>
        </w:tc>
        <w:tc>
          <w:tcPr>
            <w:tcW w:w="3147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val="fr-FR" w:bidi="ar-DZ"/>
              </w:rPr>
            </w:pPr>
          </w:p>
          <w:p w:rsidR="005B5E8F" w:rsidRPr="004D7957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val="fr-FR" w:bidi="ar-DZ"/>
              </w:rPr>
              <w:t xml:space="preserve">ينجز العمل المطلوب منه مع </w:t>
            </w:r>
            <w:proofErr w:type="spellStart"/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val="fr-FR" w:bidi="ar-DZ"/>
              </w:rPr>
              <w:t>الإستفسار</w:t>
            </w:r>
            <w:proofErr w:type="spellEnd"/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val="fr-FR" w:bidi="ar-DZ"/>
              </w:rPr>
              <w:t xml:space="preserve"> عند الحاجة</w:t>
            </w:r>
          </w:p>
        </w:tc>
        <w:tc>
          <w:tcPr>
            <w:tcW w:w="3686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bidi="ar-DZ"/>
              </w:rPr>
              <w:t xml:space="preserve">حث التلاميذ على التذكر </w:t>
            </w:r>
            <w:proofErr w:type="spellStart"/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ascii="Al-Jazeera-Arabic-Bold" w:hAnsi="Al-Jazeera-Arabic-Bold" w:cs="Al-Jazeera-Arabic-Bold" w:hint="cs"/>
                <w:b/>
                <w:bCs/>
                <w:sz w:val="28"/>
                <w:szCs w:val="28"/>
                <w:rtl/>
                <w:lang w:bidi="ar-DZ"/>
              </w:rPr>
              <w:t xml:space="preserve"> العمل المطلوب</w:t>
            </w: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</w:tcPr>
          <w:p w:rsidR="005B5E8F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  <w:p w:rsidR="005B5E8F" w:rsidRPr="009F565D" w:rsidRDefault="005B5E8F" w:rsidP="005B5E8F">
            <w:pPr>
              <w:rPr>
                <w:rFonts w:ascii="Al-Jazeera-Arabic-Bold" w:hAnsi="Al-Jazeera-Arabic-Bold" w:cs="Al-Jazeera-Arabic-Bold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5B5E8F" w:rsidRPr="001D1356" w:rsidRDefault="005B5E8F" w:rsidP="001D1356">
      <w:pPr>
        <w:jc w:val="right"/>
      </w:pPr>
    </w:p>
    <w:p w:rsidR="005B5E8F" w:rsidRDefault="00CC14A4" w:rsidP="005B5E8F">
      <w:pPr>
        <w:rPr>
          <w:rFonts w:ascii="Al-Jazeera-Arabic-Bold" w:eastAsia="Arial Unicode MS" w:hAnsi="Al-Jazeera-Arabic-Bold" w:cs="Al-Jazeera-Arabic-Bold"/>
          <w:color w:val="943634" w:themeColor="accent2" w:themeShade="BF"/>
          <w:sz w:val="24"/>
          <w:szCs w:val="24"/>
          <w:rtl/>
        </w:rPr>
        <w:sectPr w:rsidR="005B5E8F" w:rsidSect="005B5E8F">
          <w:pgSz w:w="16838" w:h="23811" w:code="8"/>
          <w:pgMar w:top="284" w:right="284" w:bottom="709" w:left="425" w:header="0" w:footer="454" w:gutter="0"/>
          <w:cols w:space="708"/>
          <w:docGrid w:linePitch="360"/>
        </w:sectPr>
      </w:pPr>
      <w:r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24"/>
          <w:szCs w:val="24"/>
          <w:rtl/>
        </w:rPr>
        <w:t xml:space="preserve"> </w:t>
      </w:r>
    </w:p>
    <w:p w:rsidR="00087556" w:rsidRPr="005B5E8F" w:rsidRDefault="00CC14A4" w:rsidP="003D7344">
      <w:pPr>
        <w:rPr>
          <w:rFonts w:ascii="Al-Jazeera-Arabic-Bold" w:eastAsia="Arial Unicode MS" w:hAnsi="Al-Jazeera-Arabic-Bold" w:cs="Al-Jazeera-Arabic-Bold"/>
          <w:sz w:val="24"/>
          <w:szCs w:val="24"/>
          <w:rtl/>
        </w:rPr>
      </w:pPr>
      <w:r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24"/>
          <w:szCs w:val="24"/>
          <w:rtl/>
        </w:rPr>
        <w:lastRenderedPageBreak/>
        <w:t xml:space="preserve">  </w:t>
      </w:r>
      <w:r w:rsidR="005B5E8F">
        <w:rPr>
          <w:rFonts w:ascii="Al-Jazeera-Arabic-Bold" w:eastAsia="Arial Unicode MS" w:hAnsi="Al-Jazeera-Arabic-Bold" w:cs="Al-Jazeera-Arabic-Bold" w:hint="cs"/>
          <w:color w:val="943634" w:themeColor="accent2" w:themeShade="BF"/>
          <w:sz w:val="24"/>
          <w:szCs w:val="24"/>
          <w:rtl/>
        </w:rPr>
        <w:t xml:space="preserve">           </w:t>
      </w:r>
      <w:r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24"/>
          <w:szCs w:val="24"/>
          <w:rtl/>
        </w:rPr>
        <w:t xml:space="preserve"> </w:t>
      </w:r>
      <w:r w:rsidR="00087556" w:rsidRPr="005B5E8F">
        <w:rPr>
          <w:rFonts w:ascii="Al-Jazeera-Arabic-Bold" w:eastAsia="Arial Unicode MS" w:hAnsi="Al-Jazeera-Arabic-Bold" w:cs="Al-Jazeera-Arabic-Bold"/>
          <w:color w:val="943634" w:themeColor="accent2" w:themeShade="BF"/>
          <w:sz w:val="24"/>
          <w:szCs w:val="24"/>
          <w:rtl/>
        </w:rPr>
        <w:t xml:space="preserve">ثانوية </w:t>
      </w:r>
      <w:r w:rsidR="003D7344">
        <w:rPr>
          <w:rFonts w:ascii="Cambria" w:eastAsia="Arial Unicode MS" w:hAnsi="Cambria" w:cs="Al-Jazeera-Arabic-Bold" w:hint="cs"/>
          <w:color w:val="943634" w:themeColor="accent2" w:themeShade="BF"/>
          <w:sz w:val="24"/>
          <w:szCs w:val="24"/>
          <w:rtl/>
          <w:lang w:bidi="ar-DZ"/>
        </w:rPr>
        <w:t xml:space="preserve">                         </w:t>
      </w:r>
      <w:bookmarkStart w:id="0" w:name="_GoBack"/>
      <w:bookmarkEnd w:id="0"/>
      <w:r w:rsidR="00087556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ab/>
      </w:r>
      <w:r w:rsidR="00087556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ab/>
      </w:r>
      <w:r w:rsidR="00087556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ab/>
      </w:r>
      <w:r w:rsidR="00087556" w:rsidRPr="005B5E8F">
        <w:rPr>
          <w:rFonts w:ascii="Al-Jazeera-Arabic-Bold" w:eastAsia="Arial Unicode MS" w:hAnsi="Al-Jazeera-Arabic-Bold" w:cs="Al-Jazeera-Arabic-Bold"/>
          <w:color w:val="00B050"/>
          <w:sz w:val="24"/>
          <w:szCs w:val="24"/>
          <w:rtl/>
        </w:rPr>
        <w:t xml:space="preserve">  المادة :</w:t>
      </w:r>
      <w:r w:rsidR="00087556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 xml:space="preserve"> المعلوماتية </w:t>
      </w:r>
      <w:r w:rsidR="005D62F1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ab/>
      </w:r>
      <w:r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 xml:space="preserve">   </w:t>
      </w:r>
      <w:r w:rsidR="005D62F1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ab/>
      </w:r>
      <w:r w:rsidR="00087556" w:rsidRPr="005B5E8F">
        <w:rPr>
          <w:rFonts w:ascii="Al-Jazeera-Arabic-Bold" w:eastAsia="Arial Unicode MS" w:hAnsi="Al-Jazeera-Arabic-Bold" w:cs="Al-Jazeera-Arabic-Bold"/>
          <w:color w:val="FF0000"/>
          <w:sz w:val="24"/>
          <w:szCs w:val="24"/>
          <w:rtl/>
        </w:rPr>
        <w:t>الأستاذة:</w:t>
      </w:r>
      <w:r w:rsidR="00087556" w:rsidRPr="005B5E8F">
        <w:rPr>
          <w:rFonts w:ascii="Al-Jazeera-Arabic-Bold" w:eastAsia="Arial Unicode MS" w:hAnsi="Al-Jazeera-Arabic-Bold" w:cs="Al-Jazeera-Arabic-Bold"/>
          <w:sz w:val="24"/>
          <w:szCs w:val="24"/>
          <w:rtl/>
        </w:rPr>
        <w:t xml:space="preserve"> </w:t>
      </w:r>
      <w:r w:rsidR="003D7344">
        <w:rPr>
          <w:rFonts w:ascii="Al-Jazeera-Arabic-Bold" w:eastAsia="Arial Unicode MS" w:hAnsi="Al-Jazeera-Arabic-Bold" w:cs="Al-Jazeera-Arabic-Bold" w:hint="cs"/>
          <w:sz w:val="24"/>
          <w:szCs w:val="24"/>
          <w:rtl/>
        </w:rPr>
        <w:t xml:space="preserve"> </w:t>
      </w:r>
    </w:p>
    <w:tbl>
      <w:tblPr>
        <w:tblStyle w:val="Trameclaire-Accent2"/>
        <w:bidiVisual/>
        <w:tblW w:w="10707" w:type="dxa"/>
        <w:tblInd w:w="455" w:type="dxa"/>
        <w:tblLook w:val="04A0" w:firstRow="1" w:lastRow="0" w:firstColumn="1" w:lastColumn="0" w:noHBand="0" w:noVBand="1"/>
      </w:tblPr>
      <w:tblGrid>
        <w:gridCol w:w="5746"/>
        <w:gridCol w:w="4961"/>
      </w:tblGrid>
      <w:tr w:rsidR="00087556" w:rsidRPr="005B5E8F" w:rsidTr="00260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6" w:type="dxa"/>
            <w:tcBorders>
              <w:left w:val="single" w:sz="4" w:space="0" w:color="943634" w:themeColor="accent2" w:themeShade="BF"/>
              <w:right w:val="single" w:sz="4" w:space="0" w:color="943634" w:themeColor="accent2" w:themeShade="BF"/>
            </w:tcBorders>
          </w:tcPr>
          <w:p w:rsidR="00087556" w:rsidRPr="005B5E8F" w:rsidRDefault="00087556" w:rsidP="005B5E8F">
            <w:pPr>
              <w:rPr>
                <w:rFonts w:ascii="Al-Jazeera-Arabic-Bold" w:eastAsia="Arial Unicode MS" w:hAnsi="Al-Jazeera-Arabic-Bold" w:cs="Al-Jazeera-Arabic-Bold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 xml:space="preserve">المجال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>ال</w:t>
            </w:r>
            <w:r w:rsidR="005B5E8F">
              <w:rPr>
                <w:rFonts w:ascii="Al-Jazeera-Arabic-Bold" w:eastAsia="Arial Unicode MS" w:hAnsi="Al-Jazeera-Arabic-Bold" w:cs="Al-Jazeera-Arabic-Bold" w:hint="cs"/>
                <w:rtl/>
              </w:rPr>
              <w:t>تعلمي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 xml:space="preserve"> 01 : </w:t>
            </w: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</w:rPr>
              <w:t>بيئة التعامل مع الحاسوب</w:t>
            </w:r>
          </w:p>
        </w:tc>
        <w:tc>
          <w:tcPr>
            <w:tcW w:w="4961" w:type="dxa"/>
            <w:tcBorders>
              <w:left w:val="single" w:sz="4" w:space="0" w:color="943634" w:themeColor="accent2" w:themeShade="BF"/>
              <w:bottom w:val="nil"/>
            </w:tcBorders>
          </w:tcPr>
          <w:p w:rsidR="005158D6" w:rsidRPr="005B5E8F" w:rsidRDefault="00087556" w:rsidP="005158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rtl/>
              </w:rPr>
              <w:t>المستوى :</w:t>
            </w: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</w:rPr>
              <w:t>السنة الأولى ثانوي (علوم و تكنولوجيا / آداب)</w:t>
            </w:r>
          </w:p>
        </w:tc>
      </w:tr>
      <w:tr w:rsidR="009C1DBE" w:rsidRPr="005B5E8F" w:rsidTr="00242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6" w:type="dxa"/>
            <w:tcBorders>
              <w:left w:val="single" w:sz="4" w:space="0" w:color="943634" w:themeColor="accent2" w:themeShade="BF"/>
              <w:bottom w:val="single" w:sz="4" w:space="0" w:color="943634" w:themeColor="accent2" w:themeShade="BF"/>
              <w:right w:val="single" w:sz="4" w:space="0" w:color="943634" w:themeColor="accent2" w:themeShade="BF"/>
            </w:tcBorders>
          </w:tcPr>
          <w:p w:rsidR="009C1DBE" w:rsidRPr="005B5E8F" w:rsidRDefault="009C1DBE" w:rsidP="005B5E8F">
            <w:pPr>
              <w:rPr>
                <w:rFonts w:ascii="Al-Jazeera-Arabic-Bold" w:eastAsia="Arial Unicode MS" w:hAnsi="Al-Jazeera-Arabic-Bold" w:cs="Al-Jazeera-Arabic-Bold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>الوحدة ال</w:t>
            </w:r>
            <w:r>
              <w:rPr>
                <w:rFonts w:ascii="Al-Jazeera-Arabic-Bold" w:eastAsia="Arial Unicode MS" w:hAnsi="Al-Jazeera-Arabic-Bold" w:cs="Al-Jazeera-Arabic-Bold" w:hint="cs"/>
                <w:rtl/>
              </w:rPr>
              <w:t>تعليمية</w:t>
            </w: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 xml:space="preserve"> </w:t>
            </w:r>
            <w:r>
              <w:rPr>
                <w:rFonts w:ascii="Al-Jazeera-Arabic-Bold" w:eastAsia="Arial Unicode MS" w:hAnsi="Al-Jazeera-Arabic-Bold" w:cs="Al-Jazeera-Arabic-Bold" w:hint="cs"/>
                <w:rtl/>
              </w:rPr>
              <w:t>04</w:t>
            </w: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 xml:space="preserve">   : </w:t>
            </w: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</w:rPr>
              <w:t>الشبكة المحلية</w:t>
            </w:r>
          </w:p>
        </w:tc>
        <w:tc>
          <w:tcPr>
            <w:tcW w:w="4961" w:type="dxa"/>
            <w:vMerge w:val="restart"/>
            <w:tcBorders>
              <w:top w:val="nil"/>
              <w:left w:val="single" w:sz="4" w:space="0" w:color="943634" w:themeColor="accent2" w:themeShade="BF"/>
            </w:tcBorders>
            <w:shd w:val="clear" w:color="auto" w:fill="auto"/>
            <w:vAlign w:val="center"/>
          </w:tcPr>
          <w:p w:rsidR="009C1DBE" w:rsidRPr="009C1DBE" w:rsidRDefault="009C1DBE" w:rsidP="0091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rtl/>
              </w:rPr>
            </w:pPr>
            <w:r w:rsidRPr="009C1DBE">
              <w:rPr>
                <w:i/>
                <w:iCs/>
                <w:noProof/>
              </w:rPr>
              <w:drawing>
                <wp:anchor distT="0" distB="0" distL="114300" distR="114300" simplePos="0" relativeHeight="251727872" behindDoc="1" locked="0" layoutInCell="1" allowOverlap="1" wp14:anchorId="2F0B329B" wp14:editId="5BA13AC6">
                  <wp:simplePos x="0" y="0"/>
                  <wp:positionH relativeFrom="column">
                    <wp:posOffset>-111125</wp:posOffset>
                  </wp:positionH>
                  <wp:positionV relativeFrom="paragraph">
                    <wp:posOffset>41275</wp:posOffset>
                  </wp:positionV>
                  <wp:extent cx="2101850" cy="1003300"/>
                  <wp:effectExtent l="95250" t="247650" r="107950" b="254000"/>
                  <wp:wrapNone/>
                  <wp:docPr id="27" name="Image 27" descr="بحث عن شبكات المعلوما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بحث عن شبكات المعلومات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741662">
                            <a:off x="0" y="0"/>
                            <a:ext cx="21018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FF0000"/>
                <w:rtl/>
              </w:rPr>
              <w:t>مذكرة رقم :</w:t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auto"/>
              </w:rPr>
              <w:t xml:space="preserve"> </w:t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auto"/>
                <w:rtl/>
              </w:rPr>
              <w:t xml:space="preserve">06 </w:t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auto"/>
              </w:rPr>
              <w:t xml:space="preserve"> </w:t>
            </w:r>
          </w:p>
          <w:p w:rsidR="009C1DBE" w:rsidRPr="009C1DBE" w:rsidRDefault="009C1DBE" w:rsidP="009C1D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color w:val="00B050"/>
                <w:rtl/>
              </w:rPr>
            </w:pPr>
          </w:p>
          <w:p w:rsidR="009C1DBE" w:rsidRDefault="009C1DBE" w:rsidP="009C1D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color w:val="00B050"/>
                <w:rtl/>
              </w:rPr>
            </w:pPr>
          </w:p>
          <w:p w:rsidR="009C1DBE" w:rsidRPr="009C1DBE" w:rsidRDefault="009C1DBE" w:rsidP="009C1D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color w:val="00B050"/>
                <w:rtl/>
              </w:rPr>
            </w:pPr>
          </w:p>
          <w:p w:rsidR="009C1DBE" w:rsidRPr="009C1DBE" w:rsidRDefault="009C1DBE" w:rsidP="009C1D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rtl/>
              </w:rPr>
            </w:pP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00B050"/>
                <w:rtl/>
              </w:rPr>
              <w:t>الحجم الساعي :</w:t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auto"/>
                <w:rtl/>
              </w:rPr>
              <w:t xml:space="preserve"> </w:t>
            </w:r>
            <w:r w:rsidRPr="009C1DBE">
              <w:rPr>
                <w:rFonts w:ascii="Al-Jazeera-Arabic-Bold" w:eastAsia="Arial Unicode MS" w:hAnsi="Al-Jazeera-Arabic-Bold" w:cs="Al-Jazeera-Arabic-Bold" w:hint="cs"/>
                <w:i/>
                <w:iCs/>
                <w:color w:val="auto"/>
                <w:rtl/>
              </w:rPr>
              <w:t>02</w:t>
            </w:r>
            <w:r w:rsidRPr="009C1DBE">
              <w:rPr>
                <w:rFonts w:ascii="Al-Jazeera-Arabic-Bold" w:eastAsia="Arial Unicode MS" w:hAnsi="Al-Jazeera-Arabic-Bold" w:cs="Al-Jazeera-Arabic-Bold"/>
                <w:i/>
                <w:iCs/>
                <w:color w:val="auto"/>
                <w:rtl/>
              </w:rPr>
              <w:t xml:space="preserve"> ساعات</w:t>
            </w:r>
          </w:p>
        </w:tc>
      </w:tr>
      <w:tr w:rsidR="009C1DBE" w:rsidRPr="005B5E8F" w:rsidTr="0024298A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6" w:type="dxa"/>
            <w:tcBorders>
              <w:top w:val="single" w:sz="4" w:space="0" w:color="943634" w:themeColor="accent2" w:themeShade="BF"/>
              <w:left w:val="single" w:sz="4" w:space="0" w:color="943634" w:themeColor="accent2" w:themeShade="BF"/>
              <w:bottom w:val="single" w:sz="4" w:space="0" w:color="943634" w:themeColor="accent2" w:themeShade="BF"/>
              <w:right w:val="single" w:sz="4" w:space="0" w:color="943634" w:themeColor="accent2" w:themeShade="BF"/>
            </w:tcBorders>
          </w:tcPr>
          <w:p w:rsidR="009C1DBE" w:rsidRPr="005B5E8F" w:rsidRDefault="009C1DBE" w:rsidP="005B5E8F">
            <w:pPr>
              <w:rPr>
                <w:rFonts w:ascii="Al-Jazeera-Arabic-Bold" w:eastAsia="Arial Unicode MS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>الكفاءة ال</w:t>
            </w:r>
            <w:r>
              <w:rPr>
                <w:rFonts w:ascii="Al-Jazeera-Arabic-Bold" w:eastAsia="Arial Unicode MS" w:hAnsi="Al-Jazeera-Arabic-Bold" w:cs="Al-Jazeera-Arabic-Bold" w:hint="cs"/>
                <w:rtl/>
              </w:rPr>
              <w:t>مستهدفة</w:t>
            </w:r>
            <w:r w:rsidRPr="005B5E8F">
              <w:rPr>
                <w:rFonts w:ascii="Al-Jazeera-Arabic-Bold" w:eastAsia="Arial Unicode MS" w:hAnsi="Al-Jazeera-Arabic-Bold" w:cs="Al-Jazeera-Arabic-Bold"/>
                <w:rtl/>
              </w:rPr>
              <w:t xml:space="preserve"> :</w:t>
            </w: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</w:rPr>
              <w:t xml:space="preserve"> </w:t>
            </w: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  <w:lang w:bidi="ar-DZ"/>
              </w:rPr>
              <w:t xml:space="preserve">أن يتعرف على طريقة إعداد شبكة محلية و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  <w:lang w:bidi="ar-DZ"/>
              </w:rPr>
              <w:t>إستغلالها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auto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961" w:type="dxa"/>
            <w:vMerge/>
            <w:tcBorders>
              <w:left w:val="single" w:sz="4" w:space="0" w:color="943634" w:themeColor="accent2" w:themeShade="BF"/>
            </w:tcBorders>
            <w:shd w:val="clear" w:color="auto" w:fill="auto"/>
            <w:vAlign w:val="center"/>
          </w:tcPr>
          <w:p w:rsidR="009C1DBE" w:rsidRPr="009C1DBE" w:rsidRDefault="009C1DBE" w:rsidP="009C1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i/>
                <w:iCs/>
                <w:rtl/>
              </w:rPr>
            </w:pPr>
          </w:p>
        </w:tc>
      </w:tr>
      <w:tr w:rsidR="009C1DBE" w:rsidRPr="005B5E8F" w:rsidTr="00260A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46" w:type="dxa"/>
            <w:tcBorders>
              <w:top w:val="single" w:sz="4" w:space="0" w:color="943634" w:themeColor="accent2" w:themeShade="BF"/>
              <w:left w:val="single" w:sz="4" w:space="0" w:color="943634" w:themeColor="accent2" w:themeShade="BF"/>
              <w:right w:val="single" w:sz="4" w:space="0" w:color="943634" w:themeColor="accent2" w:themeShade="BF"/>
            </w:tcBorders>
            <w:shd w:val="clear" w:color="auto" w:fill="F2DBDB" w:themeFill="accent2" w:themeFillTint="33"/>
            <w:vAlign w:val="center"/>
          </w:tcPr>
          <w:p w:rsidR="009C1DBE" w:rsidRPr="005B5E8F" w:rsidRDefault="009C1DBE" w:rsidP="005B5E8F">
            <w:pPr>
              <w:jc w:val="center"/>
              <w:rPr>
                <w:rFonts w:ascii="Al-Jazeera-Arabic-Bold" w:eastAsia="Arial Unicode MS" w:hAnsi="Al-Jazeera-Arabic-Bold" w:cs="Al-Jazeera-Arabic-Bold"/>
                <w:b w:val="0"/>
                <w:bCs w:val="0"/>
                <w:color w:val="00B050"/>
                <w:sz w:val="40"/>
                <w:szCs w:val="40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00B050"/>
                <w:sz w:val="40"/>
                <w:szCs w:val="40"/>
                <w:rtl/>
              </w:rPr>
              <w:t xml:space="preserve">المذكرة البيداغوجية النظرية </w:t>
            </w:r>
            <w:r>
              <w:rPr>
                <w:rFonts w:ascii="Al-Jazeera-Arabic-Bold" w:eastAsia="Arial Unicode MS" w:hAnsi="Al-Jazeera-Arabic-Bold" w:cs="Al-Jazeera-Arabic-Bold" w:hint="cs"/>
                <w:b w:val="0"/>
                <w:bCs w:val="0"/>
                <w:color w:val="00B050"/>
                <w:sz w:val="40"/>
                <w:szCs w:val="40"/>
                <w:rtl/>
              </w:rPr>
              <w:t>04</w:t>
            </w:r>
          </w:p>
        </w:tc>
        <w:tc>
          <w:tcPr>
            <w:tcW w:w="4961" w:type="dxa"/>
            <w:vMerge/>
            <w:tcBorders>
              <w:left w:val="single" w:sz="4" w:space="0" w:color="943634" w:themeColor="accent2" w:themeShade="BF"/>
              <w:bottom w:val="nil"/>
            </w:tcBorders>
            <w:shd w:val="clear" w:color="auto" w:fill="auto"/>
          </w:tcPr>
          <w:p w:rsidR="009C1DBE" w:rsidRPr="005B5E8F" w:rsidRDefault="009C1DBE" w:rsidP="000875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rtl/>
              </w:rPr>
            </w:pPr>
          </w:p>
        </w:tc>
      </w:tr>
    </w:tbl>
    <w:tbl>
      <w:tblPr>
        <w:tblStyle w:val="Trameclaire-Accent3"/>
        <w:tblpPr w:leftFromText="180" w:rightFromText="180" w:vertAnchor="text" w:horzAnchor="margin" w:tblpXSpec="center" w:tblpY="102"/>
        <w:bidiVisual/>
        <w:tblW w:w="0" w:type="auto"/>
        <w:tblLook w:val="04A0" w:firstRow="1" w:lastRow="0" w:firstColumn="1" w:lastColumn="0" w:noHBand="0" w:noVBand="1"/>
      </w:tblPr>
      <w:tblGrid>
        <w:gridCol w:w="5674"/>
        <w:gridCol w:w="5008"/>
      </w:tblGrid>
      <w:tr w:rsidR="0093294B" w:rsidRPr="005B5E8F" w:rsidTr="00CC1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4" w:type="dxa"/>
            <w:tcBorders>
              <w:bottom w:val="nil"/>
              <w:right w:val="single" w:sz="4" w:space="0" w:color="76923C" w:themeColor="accent3" w:themeShade="BF"/>
            </w:tcBorders>
          </w:tcPr>
          <w:p w:rsidR="0093294B" w:rsidRPr="005B5E8F" w:rsidRDefault="0093294B" w:rsidP="00CC14A4">
            <w:pPr>
              <w:rPr>
                <w:rFonts w:ascii="Al-Jazeera-Arabic-Bold" w:hAnsi="Al-Jazeera-Arabic-Bold" w:cs="Al-Jazeera-Arabic-Bold"/>
                <w:sz w:val="24"/>
                <w:szCs w:val="24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 w:val="0"/>
                <w:bCs w:val="0"/>
                <w:color w:val="00B050"/>
                <w:sz w:val="24"/>
                <w:szCs w:val="24"/>
                <w:u w:val="single"/>
                <w:rtl/>
              </w:rPr>
              <w:t>تقويم تشخيصي و مكتسبات قبلية :</w:t>
            </w:r>
          </w:p>
        </w:tc>
        <w:tc>
          <w:tcPr>
            <w:tcW w:w="5008" w:type="dxa"/>
            <w:tcBorders>
              <w:left w:val="single" w:sz="4" w:space="0" w:color="76923C" w:themeColor="accent3" w:themeShade="BF"/>
              <w:bottom w:val="nil"/>
            </w:tcBorders>
          </w:tcPr>
          <w:p w:rsidR="0093294B" w:rsidRPr="005B5E8F" w:rsidRDefault="0093294B" w:rsidP="00CC14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B050"/>
                <w:sz w:val="24"/>
                <w:szCs w:val="24"/>
                <w:u w:val="single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B050"/>
                <w:sz w:val="24"/>
                <w:szCs w:val="24"/>
                <w:u w:val="single"/>
                <w:rtl/>
              </w:rPr>
              <w:t>الكفاءات المستهدفة :</w:t>
            </w:r>
          </w:p>
        </w:tc>
      </w:tr>
      <w:tr w:rsidR="0093294B" w:rsidRPr="005B5E8F" w:rsidTr="00CC1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4" w:type="dxa"/>
            <w:tcBorders>
              <w:top w:val="nil"/>
              <w:bottom w:val="single" w:sz="4" w:space="0" w:color="76923C" w:themeColor="accent3" w:themeShade="BF"/>
              <w:right w:val="single" w:sz="4" w:space="0" w:color="76923C" w:themeColor="accent3" w:themeShade="BF"/>
            </w:tcBorders>
          </w:tcPr>
          <w:p w:rsidR="00260A1C" w:rsidRPr="005B5E8F" w:rsidRDefault="00260A1C" w:rsidP="006A382E">
            <w:pPr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</w:p>
          <w:p w:rsidR="00260A1C" w:rsidRPr="005B5E8F" w:rsidRDefault="00260A1C" w:rsidP="006A382E">
            <w:pPr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</w:p>
          <w:p w:rsidR="00322B11" w:rsidRPr="005B5E8F" w:rsidRDefault="00322B11" w:rsidP="00322B11">
            <w:pPr>
              <w:rPr>
                <w:rFonts w:ascii="Al-Jazeera-Arabic-Bold" w:eastAsia="Arial Unicode MS" w:hAnsi="Al-Jazeera-Arabic-Bold" w:cs="Al-Jazeera-Arabic-Bold"/>
                <w:color w:val="auto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 xml:space="preserve">س1: </w:t>
            </w:r>
            <w:r w:rsidRPr="005B5E8F">
              <w:rPr>
                <w:rFonts w:ascii="Al-Jazeera-Arabic-Bold" w:eastAsia="Arial Unicode MS" w:hAnsi="Al-Jazeera-Arabic-Bold" w:cs="Al-Jazeera-Arabic-Bold"/>
                <w:color w:val="auto"/>
                <w:rtl/>
                <w:lang w:val="en-CA" w:bidi="ar-DZ"/>
              </w:rPr>
              <w:t>ماذا يجب علينا فعله لحماية الحاسوب ؟</w:t>
            </w:r>
          </w:p>
          <w:p w:rsidR="0093294B" w:rsidRPr="005B5E8F" w:rsidRDefault="00322B11" w:rsidP="00322B11">
            <w:pPr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 xml:space="preserve">س2: </w:t>
            </w:r>
            <w:r w:rsidRPr="005B5E8F">
              <w:rPr>
                <w:rFonts w:ascii="Al-Jazeera-Arabic-Bold" w:eastAsia="Arial Unicode MS" w:hAnsi="Al-Jazeera-Arabic-Bold" w:cs="Al-Jazeera-Arabic-Bold"/>
                <w:color w:val="auto"/>
                <w:rtl/>
                <w:lang w:val="en-CA" w:bidi="ar-DZ"/>
              </w:rPr>
              <w:t>ماهي مضادات الفيروسات التي تعرفها ؟</w:t>
            </w:r>
          </w:p>
        </w:tc>
        <w:tc>
          <w:tcPr>
            <w:tcW w:w="5008" w:type="dxa"/>
            <w:tcBorders>
              <w:top w:val="nil"/>
              <w:left w:val="single" w:sz="4" w:space="0" w:color="76923C" w:themeColor="accent3" w:themeShade="BF"/>
              <w:bottom w:val="single" w:sz="4" w:space="0" w:color="76923C" w:themeColor="accent3" w:themeShade="BF"/>
            </w:tcBorders>
          </w:tcPr>
          <w:p w:rsidR="003E5B4D" w:rsidRPr="005B5E8F" w:rsidRDefault="005905C4" w:rsidP="00681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  <w:lang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sz w:val="24"/>
                <w:szCs w:val="24"/>
                <w:rtl/>
                <w:lang w:val="en-CA" w:bidi="ar-DZ"/>
              </w:rPr>
              <w:t xml:space="preserve">ختامية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FF0000"/>
                <w:sz w:val="32"/>
                <w:szCs w:val="32"/>
                <w:rtl/>
                <w:lang w:val="en-CA" w:bidi="ar-DZ"/>
              </w:rPr>
              <w:t>: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32"/>
                <w:szCs w:val="32"/>
                <w:rtl/>
                <w:lang w:val="en-CA" w:bidi="ar-DZ"/>
              </w:rPr>
              <w:t xml:space="preserve"> 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</w:rPr>
              <w:t xml:space="preserve"> </w:t>
            </w:r>
            <w:r w:rsidR="00681249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</w:rPr>
              <w:t xml:space="preserve"> </w:t>
            </w:r>
            <w:r w:rsidR="003E5B4D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  <w:lang w:bidi="ar-DZ"/>
              </w:rPr>
              <w:t xml:space="preserve"> أن يتعرف على طريقة إعداد شبكة محلية و </w:t>
            </w:r>
            <w:proofErr w:type="spellStart"/>
            <w:r w:rsidR="003E5B4D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  <w:lang w:bidi="ar-DZ"/>
              </w:rPr>
              <w:t>إستغلالها</w:t>
            </w:r>
            <w:proofErr w:type="spellEnd"/>
            <w:r w:rsidR="003E5B4D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auto"/>
                <w:sz w:val="24"/>
                <w:szCs w:val="24"/>
                <w:rtl/>
                <w:lang w:bidi="ar-DZ"/>
              </w:rPr>
              <w:t xml:space="preserve"> </w:t>
            </w:r>
          </w:p>
          <w:p w:rsidR="003E5B4D" w:rsidRPr="005B5E8F" w:rsidRDefault="00681249" w:rsidP="003E5B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sz w:val="24"/>
                <w:szCs w:val="24"/>
                <w:rtl/>
                <w:lang w:val="en-CA" w:bidi="ar-DZ"/>
              </w:rPr>
              <w:t>مرحلية (01) :</w:t>
            </w: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يتعرف على م</w:t>
            </w:r>
            <w:r w:rsidR="003E5B4D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عنى الشبكة المحلية </w:t>
            </w:r>
          </w:p>
          <w:p w:rsidR="00681249" w:rsidRPr="005B5E8F" w:rsidRDefault="00681249" w:rsidP="003E5B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sz w:val="24"/>
                <w:szCs w:val="24"/>
                <w:rtl/>
                <w:lang w:val="en-CA" w:bidi="ar-DZ"/>
              </w:rPr>
              <w:t xml:space="preserve">مرحلية (02) </w:t>
            </w: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>:</w:t>
            </w:r>
            <w:r w:rsidR="003E5B4D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يدرس المكونات المادية للشبكة المحلية (طوبولوجيا النجمة)</w:t>
            </w: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</w:t>
            </w:r>
          </w:p>
          <w:p w:rsidR="000B55F3" w:rsidRPr="005B5E8F" w:rsidRDefault="00681249" w:rsidP="003E5B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sz w:val="24"/>
                <w:szCs w:val="24"/>
                <w:rtl/>
                <w:lang w:val="en-CA" w:bidi="ar-DZ"/>
              </w:rPr>
              <w:t>مرحلية (03) :</w:t>
            </w:r>
            <w:r w:rsidR="003E5B4D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يتمكن من إعداد الشبكة</w:t>
            </w:r>
          </w:p>
          <w:p w:rsidR="003E5B4D" w:rsidRPr="005B5E8F" w:rsidRDefault="003E5B4D" w:rsidP="00322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sz w:val="24"/>
                <w:szCs w:val="24"/>
                <w:rtl/>
                <w:lang w:val="en-CA" w:bidi="ar-DZ"/>
              </w:rPr>
              <w:t>مرحلية (04) :</w:t>
            </w: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يتمكن من </w:t>
            </w:r>
            <w:proofErr w:type="spellStart"/>
            <w:r w:rsidR="00322B11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>إستغلال</w:t>
            </w:r>
            <w:proofErr w:type="spellEnd"/>
            <w:r w:rsidR="00322B11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 الموارد المشتركة (طابعة، قرص صلب..)</w:t>
            </w:r>
          </w:p>
          <w:p w:rsidR="003E5B4D" w:rsidRPr="005B5E8F" w:rsidRDefault="003E5B4D" w:rsidP="003E5B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</w:pPr>
          </w:p>
        </w:tc>
      </w:tr>
      <w:tr w:rsidR="00E54179" w:rsidRPr="005B5E8F" w:rsidTr="00CC1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2" w:type="dxa"/>
            <w:gridSpan w:val="2"/>
            <w:tcBorders>
              <w:top w:val="single" w:sz="4" w:space="0" w:color="76923C" w:themeColor="accent3" w:themeShade="BF"/>
            </w:tcBorders>
            <w:vAlign w:val="center"/>
          </w:tcPr>
          <w:p w:rsidR="00E54179" w:rsidRPr="005B5E8F" w:rsidRDefault="00E54179" w:rsidP="00CC14A4">
            <w:pPr>
              <w:jc w:val="center"/>
              <w:rPr>
                <w:rFonts w:ascii="Al-Jazeera-Arabic-Bold" w:eastAsia="Arial Unicode MS" w:hAnsi="Al-Jazeera-Arabic-Bold" w:cs="Al-Jazeera-Arabic-Bold"/>
                <w:color w:val="00B050"/>
                <w:sz w:val="24"/>
                <w:szCs w:val="24"/>
                <w:u w:val="single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B050"/>
                <w:sz w:val="24"/>
                <w:szCs w:val="24"/>
                <w:u w:val="single"/>
                <w:rtl/>
              </w:rPr>
              <w:t>الوسائل المستعملة :</w:t>
            </w:r>
          </w:p>
        </w:tc>
      </w:tr>
      <w:tr w:rsidR="00E54179" w:rsidRPr="005B5E8F" w:rsidTr="00CC1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2" w:type="dxa"/>
            <w:gridSpan w:val="2"/>
            <w:tcBorders>
              <w:bottom w:val="nil"/>
            </w:tcBorders>
            <w:vAlign w:val="center"/>
          </w:tcPr>
          <w:p w:rsidR="00E54179" w:rsidRPr="005B5E8F" w:rsidRDefault="00681249" w:rsidP="00916B42">
            <w:pPr>
              <w:pStyle w:val="Paragraphedeliste"/>
              <w:bidi/>
              <w:ind w:left="0"/>
              <w:contextualSpacing w:val="0"/>
              <w:jc w:val="center"/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>السبورة، الأقل</w:t>
            </w:r>
            <w:r w:rsidR="00105DA1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 xml:space="preserve">ام، ملف عرض </w:t>
            </w:r>
            <w:r w:rsidR="00916B42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>06</w:t>
            </w:r>
            <w:r w:rsidR="00105DA1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sz w:val="24"/>
                <w:szCs w:val="24"/>
                <w:rtl/>
                <w:lang w:val="en-CA" w:bidi="ar-DZ"/>
              </w:rPr>
              <w:t>، الكتاب المدرسي</w:t>
            </w:r>
          </w:p>
        </w:tc>
      </w:tr>
    </w:tbl>
    <w:tbl>
      <w:tblPr>
        <w:tblStyle w:val="Grilledutableau"/>
        <w:bidiVisual/>
        <w:tblW w:w="11304" w:type="dxa"/>
        <w:tblInd w:w="110" w:type="dxa"/>
        <w:tblBorders>
          <w:top w:val="single" w:sz="8" w:space="0" w:color="4F6228" w:themeColor="accent3" w:themeShade="80"/>
          <w:left w:val="single" w:sz="8" w:space="0" w:color="4F6228" w:themeColor="accent3" w:themeShade="80"/>
          <w:bottom w:val="single" w:sz="8" w:space="0" w:color="4F6228" w:themeColor="accent3" w:themeShade="80"/>
          <w:right w:val="single" w:sz="8" w:space="0" w:color="4F6228" w:themeColor="accent3" w:themeShade="80"/>
          <w:insideH w:val="single" w:sz="8" w:space="0" w:color="4F6228" w:themeColor="accent3" w:themeShade="80"/>
          <w:insideV w:val="single" w:sz="8" w:space="0" w:color="4F6228" w:themeColor="accent3" w:themeShade="80"/>
        </w:tblBorders>
        <w:tblLayout w:type="fixed"/>
        <w:tblLook w:val="04A0" w:firstRow="1" w:lastRow="0" w:firstColumn="1" w:lastColumn="0" w:noHBand="0" w:noVBand="1"/>
      </w:tblPr>
      <w:tblGrid>
        <w:gridCol w:w="1240"/>
        <w:gridCol w:w="921"/>
        <w:gridCol w:w="921"/>
        <w:gridCol w:w="7371"/>
        <w:gridCol w:w="851"/>
      </w:tblGrid>
      <w:tr w:rsidR="00614E57" w:rsidRPr="005B5E8F" w:rsidTr="0027770F">
        <w:trPr>
          <w:trHeight w:val="309"/>
        </w:trPr>
        <w:tc>
          <w:tcPr>
            <w:tcW w:w="1240" w:type="dxa"/>
            <w:tcBorders>
              <w:top w:val="nil"/>
              <w:left w:val="nil"/>
              <w:bottom w:val="single" w:sz="8" w:space="0" w:color="4F6228" w:themeColor="accent3" w:themeShade="80"/>
              <w:right w:val="nil"/>
            </w:tcBorders>
          </w:tcPr>
          <w:p w:rsidR="002A1781" w:rsidRPr="005B5E8F" w:rsidRDefault="002A1781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8" w:space="0" w:color="4F6228" w:themeColor="accent3" w:themeShade="80"/>
              <w:right w:val="nil"/>
            </w:tcBorders>
          </w:tcPr>
          <w:p w:rsidR="002A1781" w:rsidRPr="005B5E8F" w:rsidRDefault="002A1781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</w:p>
        </w:tc>
        <w:tc>
          <w:tcPr>
            <w:tcW w:w="7371" w:type="dxa"/>
            <w:tcBorders>
              <w:top w:val="nil"/>
              <w:left w:val="nil"/>
              <w:bottom w:val="single" w:sz="8" w:space="0" w:color="4F6228" w:themeColor="accent3" w:themeShade="80"/>
              <w:right w:val="nil"/>
            </w:tcBorders>
          </w:tcPr>
          <w:p w:rsidR="002A1781" w:rsidRPr="005B5E8F" w:rsidRDefault="002A1781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4F6228" w:themeColor="accent3" w:themeShade="80"/>
              <w:right w:val="nil"/>
            </w:tcBorders>
          </w:tcPr>
          <w:p w:rsidR="002A1781" w:rsidRPr="005B5E8F" w:rsidRDefault="002A1781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</w:tr>
      <w:tr w:rsidR="00CC14A4" w:rsidRPr="005B5E8F" w:rsidTr="0027770F">
        <w:trPr>
          <w:trHeight w:val="439"/>
        </w:trPr>
        <w:tc>
          <w:tcPr>
            <w:tcW w:w="1240" w:type="dxa"/>
            <w:tcBorders>
              <w:top w:val="single" w:sz="8" w:space="0" w:color="4F6228" w:themeColor="accent3" w:themeShade="80"/>
            </w:tcBorders>
            <w:shd w:val="clear" w:color="auto" w:fill="D6E3BC" w:themeFill="accent3" w:themeFillTint="66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المراحل</w:t>
            </w:r>
          </w:p>
        </w:tc>
        <w:tc>
          <w:tcPr>
            <w:tcW w:w="1842" w:type="dxa"/>
            <w:gridSpan w:val="2"/>
            <w:tcBorders>
              <w:top w:val="single" w:sz="8" w:space="0" w:color="4F6228" w:themeColor="accent3" w:themeShade="80"/>
            </w:tcBorders>
            <w:shd w:val="clear" w:color="auto" w:fill="D6E3BC" w:themeFill="accent3" w:themeFillTint="66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الكفاءة المستهدفة</w:t>
            </w:r>
          </w:p>
        </w:tc>
        <w:tc>
          <w:tcPr>
            <w:tcW w:w="7371" w:type="dxa"/>
            <w:tcBorders>
              <w:top w:val="single" w:sz="8" w:space="0" w:color="4F6228" w:themeColor="accent3" w:themeShade="80"/>
            </w:tcBorders>
            <w:shd w:val="clear" w:color="auto" w:fill="D6E3BC" w:themeFill="accent3" w:themeFillTint="66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نشاط الأستاذ</w:t>
            </w:r>
          </w:p>
        </w:tc>
        <w:tc>
          <w:tcPr>
            <w:tcW w:w="851" w:type="dxa"/>
            <w:tcBorders>
              <w:top w:val="single" w:sz="8" w:space="0" w:color="4F6228" w:themeColor="accent3" w:themeShade="80"/>
            </w:tcBorders>
            <w:shd w:val="clear" w:color="auto" w:fill="D6E3BC" w:themeFill="accent3" w:themeFillTint="66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المدة</w:t>
            </w:r>
          </w:p>
        </w:tc>
      </w:tr>
      <w:tr w:rsidR="00CC14A4" w:rsidRPr="005B5E8F" w:rsidTr="001E7778">
        <w:trPr>
          <w:trHeight w:val="734"/>
        </w:trPr>
        <w:tc>
          <w:tcPr>
            <w:tcW w:w="1240" w:type="dxa"/>
            <w:shd w:val="clear" w:color="auto" w:fill="C6D9F1" w:themeFill="text2" w:themeFillTint="33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مرحلة التحضير</w:t>
            </w:r>
          </w:p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</w:rPr>
            </w:pPr>
          </w:p>
        </w:tc>
        <w:tc>
          <w:tcPr>
            <w:tcW w:w="1842" w:type="dxa"/>
            <w:gridSpan w:val="2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</w:p>
        </w:tc>
        <w:tc>
          <w:tcPr>
            <w:tcW w:w="7371" w:type="dxa"/>
          </w:tcPr>
          <w:p w:rsidR="00381278" w:rsidRPr="005B5E8F" w:rsidRDefault="00381278" w:rsidP="001E7778">
            <w:pPr>
              <w:ind w:left="360"/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تنظيف السبورة</w:t>
            </w:r>
            <w:r w:rsidR="000B55F3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 </w:t>
            </w: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(حتى ولو لا تستعمل)</w:t>
            </w:r>
          </w:p>
          <w:p w:rsidR="00381278" w:rsidRPr="005B5E8F" w:rsidRDefault="00381278" w:rsidP="001E7778">
            <w:pPr>
              <w:ind w:left="360"/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كتابة عنوان</w:t>
            </w:r>
            <w:r w:rsidR="000B55F3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</w:t>
            </w: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(</w:t>
            </w:r>
            <w:r w:rsidR="005A7F68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المادة - </w:t>
            </w: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المجال</w:t>
            </w:r>
            <w:r w:rsidR="005A7F68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–</w:t>
            </w:r>
            <w:r w:rsidR="000B55F3"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 </w:t>
            </w: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الوحدة)</w:t>
            </w:r>
          </w:p>
        </w:tc>
        <w:tc>
          <w:tcPr>
            <w:tcW w:w="851" w:type="dxa"/>
            <w:shd w:val="clear" w:color="auto" w:fill="C6D9F1" w:themeFill="text2" w:themeFillTint="33"/>
          </w:tcPr>
          <w:p w:rsidR="00381278" w:rsidRPr="005B5E8F" w:rsidRDefault="00381278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3د</w:t>
            </w:r>
          </w:p>
        </w:tc>
      </w:tr>
      <w:tr w:rsidR="00CC14A4" w:rsidRPr="005B5E8F" w:rsidTr="001E7778">
        <w:trPr>
          <w:trHeight w:val="968"/>
        </w:trPr>
        <w:tc>
          <w:tcPr>
            <w:tcW w:w="1240" w:type="dxa"/>
            <w:shd w:val="clear" w:color="auto" w:fill="F2DBDB" w:themeFill="accent2" w:themeFillTint="33"/>
            <w:vAlign w:val="center"/>
          </w:tcPr>
          <w:p w:rsidR="00381278" w:rsidRPr="005B5E8F" w:rsidRDefault="00381278" w:rsidP="005905C4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 xml:space="preserve">وضعية </w:t>
            </w:r>
            <w:proofErr w:type="spellStart"/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الإنطلاق</w:t>
            </w:r>
            <w:proofErr w:type="spellEnd"/>
          </w:p>
          <w:p w:rsidR="00381278" w:rsidRPr="005B5E8F" w:rsidRDefault="00381278" w:rsidP="005905C4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</w:p>
        </w:tc>
        <w:tc>
          <w:tcPr>
            <w:tcW w:w="1842" w:type="dxa"/>
            <w:gridSpan w:val="2"/>
            <w:vAlign w:val="center"/>
          </w:tcPr>
          <w:p w:rsidR="00381278" w:rsidRPr="005B5E8F" w:rsidRDefault="00381278" w:rsidP="00614E57">
            <w:pPr>
              <w:jc w:val="center"/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المقدمة</w:t>
            </w:r>
          </w:p>
        </w:tc>
        <w:tc>
          <w:tcPr>
            <w:tcW w:w="7371" w:type="dxa"/>
          </w:tcPr>
          <w:p w:rsidR="00681249" w:rsidRPr="005B5E8F" w:rsidRDefault="00322B11" w:rsidP="001E7778">
            <w:pPr>
              <w:pStyle w:val="Paragraphedeliste"/>
              <w:jc w:val="center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E36C0A" w:themeColor="accent6" w:themeShade="BF"/>
                <w:rtl/>
                <w:lang w:val="en-CA" w:bidi="ar-DZ"/>
              </w:rPr>
              <w:t>يريد تلميذ ارسال صورة الكترونية لزميله داخل قاعة الإعلام الآلي باستعمال الحاسوب مع العلم ان التلميذ لا يملك وحدات التخزين</w:t>
            </w:r>
          </w:p>
          <w:p w:rsidR="000B55F3" w:rsidRPr="005B5E8F" w:rsidRDefault="005A7F68" w:rsidP="009E7B63">
            <w:pPr>
              <w:pStyle w:val="Paragraphedeliste"/>
              <w:jc w:val="right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FF0000"/>
                <w:rtl/>
                <w:lang w:val="en-CA" w:bidi="ar-DZ"/>
              </w:rPr>
              <w:t xml:space="preserve">س1 </w:t>
            </w: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/>
              </w:rPr>
              <w:t xml:space="preserve">: </w:t>
            </w:r>
            <w:r w:rsidR="00322B11"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 w:bidi="ar-DZ"/>
              </w:rPr>
              <w:t>فما هو البديل برأيكم؟</w:t>
            </w:r>
          </w:p>
          <w:p w:rsidR="005A7F68" w:rsidRPr="005B5E8F" w:rsidRDefault="005A7F68" w:rsidP="000B55F3">
            <w:pPr>
              <w:pStyle w:val="Paragraphedeliste"/>
              <w:jc w:val="right"/>
              <w:rPr>
                <w:rFonts w:ascii="Al-Jazeera-Arabic-Bold" w:eastAsia="Arial Unicode MS" w:hAnsi="Al-Jazeera-Arabic-Bold" w:cs="Al-Jazeera-Arabic-Bold"/>
                <w:color w:val="00B050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B050"/>
                <w:rtl/>
                <w:lang w:val="en-CA" w:bidi="ar-DZ"/>
              </w:rPr>
              <w:t>ج1:</w:t>
            </w:r>
          </w:p>
          <w:p w:rsidR="009B77F6" w:rsidRPr="005B5E8F" w:rsidRDefault="00322B11" w:rsidP="000B55F3">
            <w:pPr>
              <w:rPr>
                <w:rFonts w:ascii="Al-Jazeera-Arabic-Bold" w:eastAsia="Arial Unicode MS" w:hAnsi="Al-Jazeera-Arabic-Bold" w:cs="Al-Jazeera-Arabic-Bold"/>
                <w:color w:val="00B050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0000" w:themeColor="text1"/>
                <w:rtl/>
                <w:lang w:val="en-CA" w:bidi="ar-DZ"/>
              </w:rPr>
              <w:t>إنشاء شبكة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:rsidR="00381278" w:rsidRPr="005B5E8F" w:rsidRDefault="007D5BAA" w:rsidP="007D5BAA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lang w:bidi="ar-DZ"/>
              </w:rPr>
              <w:t>10</w:t>
            </w:r>
            <w:r w:rsidR="00381278" w:rsidRPr="005B5E8F">
              <w:rPr>
                <w:rFonts w:ascii="Al-Jazeera-Arabic-Bold" w:hAnsi="Al-Jazeera-Arabic-Bold" w:cs="Al-Jazeera-Arabic-Bold"/>
                <w:rtl/>
                <w:lang w:bidi="ar-DZ"/>
              </w:rPr>
              <w:t>د</w:t>
            </w:r>
          </w:p>
        </w:tc>
      </w:tr>
      <w:tr w:rsidR="009B77F6" w:rsidRPr="005B5E8F" w:rsidTr="001E7778">
        <w:trPr>
          <w:trHeight w:val="1921"/>
        </w:trPr>
        <w:tc>
          <w:tcPr>
            <w:tcW w:w="1240" w:type="dxa"/>
            <w:vMerge w:val="restart"/>
            <w:shd w:val="clear" w:color="auto" w:fill="E5DFEC" w:themeFill="accent4" w:themeFillTint="33"/>
            <w:textDirection w:val="btLr"/>
            <w:vAlign w:val="center"/>
          </w:tcPr>
          <w:p w:rsidR="009B77F6" w:rsidRPr="005B5E8F" w:rsidRDefault="009539D8" w:rsidP="00614E57">
            <w:pPr>
              <w:ind w:left="113" w:right="113"/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1D8A4BE" wp14:editId="6F34B914">
                      <wp:simplePos x="0" y="0"/>
                      <wp:positionH relativeFrom="column">
                        <wp:posOffset>-393381</wp:posOffset>
                      </wp:positionH>
                      <wp:positionV relativeFrom="paragraph">
                        <wp:posOffset>671512</wp:posOffset>
                      </wp:positionV>
                      <wp:extent cx="1350010" cy="365125"/>
                      <wp:effectExtent l="0" t="0" r="0" b="0"/>
                      <wp:wrapNone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350010" cy="365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09C1" w:rsidRDefault="002309C1" w:rsidP="002309C1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D8A4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" o:spid="_x0000_s1027" type="#_x0000_t202" style="position:absolute;left:0;text-align:left;margin-left:-30.95pt;margin-top:52.85pt;width:106.3pt;height:28.7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" filled="f" stroked="f" strokeweight=".5pt">
                      <v:textbox>
                        <w:txbxContent>
                          <w:p w:rsidR="002309C1" w:rsidRDefault="002309C1" w:rsidP="002309C1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09C1" w:rsidRPr="005B5E8F">
              <w:rPr>
                <w:rFonts w:ascii="Al-Jazeera-Arabic-Bold" w:hAnsi="Al-Jazeera-Arabic-Bold" w:cs="Al-Jazeera-Arabic-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4AD2CFA" wp14:editId="12A35534">
                      <wp:simplePos x="0" y="0"/>
                      <wp:positionH relativeFrom="column">
                        <wp:posOffset>5281295</wp:posOffset>
                      </wp:positionH>
                      <wp:positionV relativeFrom="paragraph">
                        <wp:posOffset>0</wp:posOffset>
                      </wp:positionV>
                      <wp:extent cx="1828800" cy="1828800"/>
                      <wp:effectExtent l="0" t="0" r="0" b="0"/>
                      <wp:wrapSquare wrapText="bothSides"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2309C1" w:rsidRPr="00736E52" w:rsidRDefault="002309C1" w:rsidP="00736E52">
                                  <w:pPr>
                                    <w:spacing w:after="0" w:line="240" w:lineRule="auto"/>
                                    <w:ind w:left="113" w:right="113"/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AD2CFA" id="Zone de texte 1" o:spid="_x0000_s1028" type="#_x0000_t202" style="position:absolute;left:0;text-align:left;margin-left:415.85pt;margin-top:0;width:2in;height:2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" filled="f" strokeweight=".5pt">
                      <v:textbox>
                        <w:txbxContent>
                          <w:p w:rsidR="002309C1" w:rsidRPr="00736E52" w:rsidRDefault="002309C1" w:rsidP="00736E52">
                            <w:pPr>
                              <w:spacing w:after="0" w:line="240" w:lineRule="auto"/>
                              <w:ind w:left="113" w:right="113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42" w:type="dxa"/>
            <w:gridSpan w:val="2"/>
            <w:vAlign w:val="center"/>
          </w:tcPr>
          <w:p w:rsidR="005905C4" w:rsidRPr="005B5E8F" w:rsidRDefault="005905C4" w:rsidP="005905C4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  <w:t>تعريف</w:t>
            </w:r>
          </w:p>
          <w:p w:rsidR="00681249" w:rsidRPr="005B5E8F" w:rsidRDefault="00322B11" w:rsidP="005905C4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  <w:t>الشبكة</w:t>
            </w:r>
          </w:p>
          <w:p w:rsidR="00322B11" w:rsidRPr="005B5E8F" w:rsidRDefault="00322B11" w:rsidP="005905C4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lang w:val="fr-FR"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lang w:val="fr-FR"/>
              </w:rPr>
              <w:t>R</w:t>
            </w:r>
            <w:r w:rsidRPr="005B5E8F">
              <w:rPr>
                <w:rFonts w:ascii="Cambria" w:eastAsiaTheme="minorHAnsi" w:hAnsi="Cambria" w:cs="Cambria"/>
                <w:b/>
                <w:bCs/>
                <w:color w:val="FF0000"/>
                <w:lang w:val="fr-FR"/>
              </w:rPr>
              <w:t>é</w:t>
            </w: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lang w:val="fr-FR"/>
              </w:rPr>
              <w:t>seau</w:t>
            </w:r>
          </w:p>
        </w:tc>
        <w:tc>
          <w:tcPr>
            <w:tcW w:w="7371" w:type="dxa"/>
            <w:tcBorders>
              <w:bottom w:val="single" w:sz="8" w:space="0" w:color="4F6228" w:themeColor="accent3" w:themeShade="80"/>
            </w:tcBorders>
          </w:tcPr>
          <w:p w:rsidR="009B77F6" w:rsidRPr="005B5E8F" w:rsidRDefault="009B77F6" w:rsidP="009B77F6">
            <w:pPr>
              <w:ind w:left="720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  <w:p w:rsidR="009B77F6" w:rsidRPr="005B5E8F" w:rsidRDefault="009B77F6" w:rsidP="00322B11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س2 : ما </w:t>
            </w:r>
            <w:r w:rsidR="00681249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هي ال</w:t>
            </w:r>
            <w:r w:rsidR="00322B11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شبكة</w:t>
            </w: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؟</w:t>
            </w:r>
          </w:p>
          <w:p w:rsidR="009B77F6" w:rsidRPr="005B5E8F" w:rsidRDefault="009B77F6" w:rsidP="009B77F6">
            <w:pPr>
              <w:rPr>
                <w:rFonts w:ascii="Al-Jazeera-Arabic-Bold" w:hAnsi="Al-Jazeera-Arabic-Bold" w:cs="Al-Jazeera-Arabic-Bold"/>
                <w:b/>
                <w:bCs/>
                <w:color w:val="00B050"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  <w:t>ج2:</w:t>
            </w:r>
          </w:p>
          <w:p w:rsidR="00E67AF1" w:rsidRPr="005B5E8F" w:rsidRDefault="00322B11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rtl/>
                <w:lang w:val="fr-FR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rtl/>
                <w:lang w:val="fr-FR"/>
              </w:rPr>
              <w:t>هي عبارة عن مجموعة من أجهزة الحاسوب متصلة ببعضها البعض بغرض التواصل وتبادل المعطيات و تقاسم الموارد</w:t>
            </w:r>
            <w:r w:rsidR="0026014E">
              <w:rPr>
                <w:rFonts w:ascii="Al-Jazeera-Arabic-Bold" w:eastAsia="Arial Unicode MS" w:hAnsi="Al-Jazeera-Arabic-Bold" w:cs="Al-Jazeera-Arabic-Bold"/>
                <w:b/>
                <w:bCs/>
                <w:lang w:val="fr-FR"/>
              </w:rPr>
              <w:t>.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rtl/>
                <w:lang w:val="fr-FR"/>
              </w:rPr>
              <w:t xml:space="preserve"> تتكون الشبكة من حاسوبين على الأقل. </w:t>
            </w:r>
            <w:r w:rsidR="009E7B63" w:rsidRPr="005B5E8F">
              <w:rPr>
                <w:rFonts w:ascii="Al-Jazeera-Arabic-Bold" w:eastAsia="Arial Unicode MS" w:hAnsi="Al-Jazeera-Arabic-Bold" w:cs="Al-Jazeera-Arabic-Bold"/>
                <w:rtl/>
                <w:lang w:val="fr-FR"/>
              </w:rPr>
              <w:t xml:space="preserve">  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9B77F6" w:rsidRPr="005B5E8F" w:rsidRDefault="00DC2704" w:rsidP="002A1781">
            <w:pPr>
              <w:jc w:val="center"/>
              <w:rPr>
                <w:rFonts w:ascii="Al-Jazeera-Arabic-Bold" w:hAnsi="Al-Jazeera-Arabic-Bold" w:cs="Al-Jazeera-Arabic-Bold"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10</w:t>
            </w:r>
            <w:r w:rsidR="00627805" w:rsidRPr="005B5E8F">
              <w:rPr>
                <w:rFonts w:ascii="Al-Jazeera-Arabic-Bold" w:hAnsi="Al-Jazeera-Arabic-Bold" w:cs="Al-Jazeera-Arabic-Bold"/>
                <w:rtl/>
                <w:lang w:bidi="ar-DZ"/>
              </w:rPr>
              <w:t xml:space="preserve"> د</w:t>
            </w:r>
          </w:p>
        </w:tc>
      </w:tr>
      <w:tr w:rsidR="005B5E8F" w:rsidRPr="005B5E8F" w:rsidTr="00137918">
        <w:trPr>
          <w:trHeight w:val="1000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5B5E8F" w:rsidRPr="005B5E8F" w:rsidRDefault="005B5E8F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921" w:type="dxa"/>
            <w:vMerge w:val="restart"/>
            <w:vAlign w:val="center"/>
          </w:tcPr>
          <w:p w:rsidR="005B5E8F" w:rsidRPr="005B5E8F" w:rsidRDefault="0026014E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379A57A" wp14:editId="0CCDF80A">
                      <wp:simplePos x="0" y="0"/>
                      <wp:positionH relativeFrom="column">
                        <wp:posOffset>-539750</wp:posOffset>
                      </wp:positionH>
                      <wp:positionV relativeFrom="paragraph">
                        <wp:posOffset>6506845</wp:posOffset>
                      </wp:positionV>
                      <wp:extent cx="1531620" cy="358140"/>
                      <wp:effectExtent l="0" t="0" r="7620" b="0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31620" cy="358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322B11">
                                    <w:rPr>
                                      <w:rFonts w:asciiTheme="majorBidi" w:eastAsiaTheme="minorHAnsi" w:hAnsiTheme="majorBidi" w:cs="Times New Roman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</w:rPr>
                                    <w:t>تصنيف الشبكات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9A57A" id="Zone de texte 21" o:spid="_x0000_s1029" type="#_x0000_t202" style="position:absolute;left:0;text-align:left;margin-left:-42.5pt;margin-top:512.35pt;width:120.6pt;height:28.2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" filled="f" stroked="f" strokeweight=".5pt">
                      <v:textbox>
                        <w:txbxContent>
                          <w:p w:rsidR="0027770F" w:rsidRDefault="0027770F" w:rsidP="0027770F">
                            <w:r w:rsidRPr="00322B11">
                              <w:rPr>
                                <w:rFonts w:asciiTheme="majorBidi" w:eastAsiaTheme="minorHAnsi" w:hAnsiTheme="majorBidi" w:cs="Times New Roman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تصنيف الشبكات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21" w:type="dxa"/>
            <w:vMerge w:val="restart"/>
            <w:vAlign w:val="center"/>
          </w:tcPr>
          <w:p w:rsidR="005B5E8F" w:rsidRPr="005B5E8F" w:rsidRDefault="005B5E8F" w:rsidP="00EA4F18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  <w:t>حسب وسيلة الربط</w:t>
            </w:r>
          </w:p>
          <w:p w:rsidR="005B5E8F" w:rsidRPr="005B5E8F" w:rsidRDefault="005B5E8F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  <w:lang w:val="fr-FR" w:bidi="ar-DZ"/>
              </w:rPr>
            </w:pPr>
          </w:p>
        </w:tc>
        <w:tc>
          <w:tcPr>
            <w:tcW w:w="7371" w:type="dxa"/>
            <w:vMerge w:val="restart"/>
          </w:tcPr>
          <w:p w:rsidR="005B5E8F" w:rsidRPr="005B5E8F" w:rsidRDefault="005B5E8F" w:rsidP="002E747E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س3 : ما  هو تصنيف الشبكات ؟</w:t>
            </w:r>
          </w:p>
          <w:p w:rsidR="005B5E8F" w:rsidRPr="005B5E8F" w:rsidRDefault="005B5E8F" w:rsidP="007D5BAA">
            <w:pPr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  <w:t>ج3:</w:t>
            </w:r>
            <w:r w:rsidRPr="005B5E8F">
              <w:rPr>
                <w:rFonts w:ascii="Al-Jazeera-Arabic-Bold" w:hAnsi="Al-Jazeera-Arabic-Bold" w:cs="Al-Jazeera-Arabic-Bold"/>
                <w:b/>
                <w:bCs/>
                <w:color w:val="00B050"/>
                <w:lang w:bidi="ar-DZ"/>
              </w:rPr>
              <w:t xml:space="preserve"> </w:t>
            </w:r>
          </w:p>
          <w:p w:rsidR="005B5E8F" w:rsidRPr="0026014E" w:rsidRDefault="005B5E8F" w:rsidP="0027770F">
            <w:pPr>
              <w:rPr>
                <w:rFonts w:ascii="Al-Jazeera-Arabic-Bold" w:hAnsi="Al-Jazeera-Arabic-Bold" w:cs="Al-Jazeera-Arabic-Bold"/>
                <w:b/>
                <w:bCs/>
                <w:color w:val="00B050"/>
                <w:sz w:val="20"/>
                <w:szCs w:val="20"/>
                <w:lang w:bidi="ar-DZ"/>
              </w:rPr>
            </w:pPr>
            <w:r w:rsidRPr="0026014E">
              <w:rPr>
                <w:rFonts w:ascii="Al-Jazeera-Arabic-Bold" w:hAnsi="Al-Jazeera-Arabic-Bold" w:cs="Al-Jazeera-Arabic-Bold"/>
                <w:b/>
                <w:bCs/>
                <w:color w:val="00B050"/>
                <w:sz w:val="20"/>
                <w:szCs w:val="20"/>
                <w:lang w:bidi="ar-DZ"/>
              </w:rPr>
              <w:t xml:space="preserve"> </w:t>
            </w:r>
            <w:r w:rsidR="0026014E" w:rsidRPr="0026014E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sz w:val="24"/>
                <w:szCs w:val="24"/>
                <w:rtl/>
                <w:lang w:val="en-CA"/>
              </w:rPr>
              <w:t>و هي نوعان :</w:t>
            </w:r>
          </w:p>
          <w:p w:rsidR="005B5E8F" w:rsidRPr="005B5E8F" w:rsidRDefault="005B5E8F" w:rsidP="00EA4F18">
            <w:pPr>
              <w:rPr>
                <w:rFonts w:ascii="Al-Jazeera-Arabic-Bold" w:hAnsi="Al-Jazeera-Arabic-Bold" w:cs="Al-Jazeera-Arabic-Bold"/>
                <w:b/>
                <w:bCs/>
                <w:color w:val="00B050"/>
                <w:lang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>الشبكات السلكية و اللاسلكية (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fr-FR" w:bidi="ar-DZ"/>
              </w:rPr>
              <w:t>WIFI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>)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5B5E8F" w:rsidRPr="005B5E8F" w:rsidRDefault="005B5E8F" w:rsidP="002A1781">
            <w:pPr>
              <w:jc w:val="center"/>
              <w:rPr>
                <w:rFonts w:ascii="Al-Jazeera-Arabic-Bold" w:hAnsi="Al-Jazeera-Arabic-Bold" w:cs="Al-Jazeera-Arabic-Bold"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05د</w:t>
            </w:r>
          </w:p>
        </w:tc>
      </w:tr>
      <w:tr w:rsidR="005B5E8F" w:rsidRPr="005B5E8F" w:rsidTr="0026014E">
        <w:trPr>
          <w:trHeight w:val="657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5B5E8F" w:rsidRPr="005B5E8F" w:rsidRDefault="005B5E8F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921" w:type="dxa"/>
            <w:vMerge/>
            <w:vAlign w:val="center"/>
          </w:tcPr>
          <w:p w:rsidR="005B5E8F" w:rsidRPr="005B5E8F" w:rsidRDefault="005B5E8F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921" w:type="dxa"/>
            <w:vMerge/>
            <w:vAlign w:val="center"/>
          </w:tcPr>
          <w:p w:rsidR="005B5E8F" w:rsidRPr="005B5E8F" w:rsidRDefault="005B5E8F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7371" w:type="dxa"/>
            <w:vMerge/>
          </w:tcPr>
          <w:p w:rsidR="005B5E8F" w:rsidRPr="005B5E8F" w:rsidRDefault="005B5E8F" w:rsidP="00EA4F18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851" w:type="dxa"/>
            <w:shd w:val="clear" w:color="auto" w:fill="E5DFEC" w:themeFill="accent4" w:themeFillTint="33"/>
          </w:tcPr>
          <w:p w:rsidR="005B5E8F" w:rsidRPr="005B5E8F" w:rsidRDefault="005B5E8F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10 د</w:t>
            </w:r>
          </w:p>
        </w:tc>
      </w:tr>
      <w:tr w:rsidR="002E747E" w:rsidRPr="005B5E8F" w:rsidTr="001E7778">
        <w:trPr>
          <w:cantSplit/>
          <w:trHeight w:val="3584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2E747E" w:rsidRPr="005B5E8F" w:rsidRDefault="002E747E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921" w:type="dxa"/>
            <w:vMerge/>
            <w:vAlign w:val="center"/>
          </w:tcPr>
          <w:p w:rsidR="002E747E" w:rsidRPr="005B5E8F" w:rsidRDefault="002E747E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921" w:type="dxa"/>
            <w:textDirection w:val="btLr"/>
            <w:vAlign w:val="center"/>
          </w:tcPr>
          <w:p w:rsidR="002E747E" w:rsidRPr="005B5E8F" w:rsidRDefault="00EA4F18" w:rsidP="0027770F">
            <w:pPr>
              <w:ind w:left="113" w:right="113"/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  <w:t>حسب المسافة</w:t>
            </w:r>
          </w:p>
        </w:tc>
        <w:tc>
          <w:tcPr>
            <w:tcW w:w="7371" w:type="dxa"/>
          </w:tcPr>
          <w:p w:rsidR="0026014E" w:rsidRPr="0026014E" w:rsidRDefault="0027770F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2E9215F" wp14:editId="34B219B8">
                      <wp:simplePos x="0" y="0"/>
                      <wp:positionH relativeFrom="column">
                        <wp:posOffset>5375601</wp:posOffset>
                      </wp:positionH>
                      <wp:positionV relativeFrom="paragraph">
                        <wp:posOffset>689232</wp:posOffset>
                      </wp:positionV>
                      <wp:extent cx="1545590" cy="406400"/>
                      <wp:effectExtent l="0" t="0" r="0" b="0"/>
                      <wp:wrapNone/>
                      <wp:docPr id="26" name="Zone de text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45590" cy="40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E9215F" id="Zone de texte 26" o:spid="_x0000_s1030" type="#_x0000_t202" style="position:absolute;left:0;text-align:left;margin-left:423.3pt;margin-top:54.25pt;width:121.7pt;height:32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" filled="f" stroked="f" strokeweight=".5pt">
                      <v:textbox>
                        <w:txbxContent>
                          <w:p w:rsidR="0027770F" w:rsidRDefault="0027770F" w:rsidP="0027770F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B5E8F">
              <w:rPr>
                <w:rFonts w:ascii="Al-Jazeera-Arabic-Bold" w:eastAsia="Arial Unicode MS" w:hAnsi="Al-Jazeera-Arabic-Bold" w:cs="Al-Jazeera-Arabic-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BE7A905" wp14:editId="514BCFE6">
                      <wp:simplePos x="0" y="0"/>
                      <wp:positionH relativeFrom="column">
                        <wp:posOffset>4686574</wp:posOffset>
                      </wp:positionH>
                      <wp:positionV relativeFrom="paragraph">
                        <wp:posOffset>973643</wp:posOffset>
                      </wp:positionV>
                      <wp:extent cx="1531620" cy="358140"/>
                      <wp:effectExtent l="0" t="3810" r="7620" b="7620"/>
                      <wp:wrapNone/>
                      <wp:docPr id="2" name="Zone de text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31620" cy="358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322B11">
                                    <w:rPr>
                                      <w:rFonts w:asciiTheme="majorBidi" w:eastAsiaTheme="minorHAnsi" w:hAnsiTheme="majorBidi" w:cs="Times New Roman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</w:rPr>
                                    <w:t>تصنيف الشبكات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7A905" id="Zone de texte 2" o:spid="_x0000_s1031" type="#_x0000_t202" style="position:absolute;left:0;text-align:left;margin-left:369pt;margin-top:76.65pt;width:120.6pt;height:28.2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" fillcolor="white [3201]" stroked="f" strokeweight=".5pt">
                      <v:textbox>
                        <w:txbxContent>
                          <w:p w:rsidR="0027770F" w:rsidRDefault="0027770F" w:rsidP="0027770F">
                            <w:r w:rsidRPr="00322B11">
                              <w:rPr>
                                <w:rFonts w:asciiTheme="majorBidi" w:eastAsiaTheme="minorHAnsi" w:hAnsiTheme="majorBidi" w:cs="Times New Roman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تصنيف الشبكات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6014E" w:rsidRPr="0026014E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sz w:val="24"/>
                <w:szCs w:val="24"/>
                <w:rtl/>
                <w:lang w:val="en-CA"/>
              </w:rPr>
              <w:t>نميز 3 أنواع :</w:t>
            </w:r>
          </w:p>
          <w:p w:rsidR="0026014E" w:rsidRPr="0026014E" w:rsidRDefault="0026014E" w:rsidP="00F73136">
            <w:pPr>
              <w:numPr>
                <w:ilvl w:val="0"/>
                <w:numId w:val="11"/>
              </w:numPr>
              <w:tabs>
                <w:tab w:val="right" w:pos="735"/>
              </w:tabs>
              <w:spacing w:line="276" w:lineRule="auto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الشبكة المحلية- </w:t>
            </w:r>
            <w:r w:rsidRPr="0026014E">
              <w:rPr>
                <w:rFonts w:asciiTheme="minorBidi" w:eastAsia="Arial Unicode MS" w:hAnsiTheme="minorBidi"/>
                <w:b/>
                <w:bCs/>
                <w:color w:val="000000" w:themeColor="text1"/>
                <w:sz w:val="24"/>
                <w:szCs w:val="24"/>
                <w:u w:val="single"/>
                <w:lang w:val="fr-FR" w:bidi="ar-DZ"/>
              </w:rPr>
              <w:t>LAN</w:t>
            </w:r>
            <w:r w:rsidRPr="0026014E">
              <w:rPr>
                <w:rFonts w:asciiTheme="minorBidi" w:eastAsia="Arial Unicode MS" w:hAnsiTheme="minorBidi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>-</w:t>
            </w:r>
            <w:r w:rsidRPr="0026014E">
              <w:rPr>
                <w:rFonts w:asciiTheme="minorBidi" w:eastAsia="Arial Unicode MS" w:hAnsiTheme="minorBidi"/>
                <w:b/>
                <w:bCs/>
                <w:color w:val="000000" w:themeColor="text1"/>
                <w:sz w:val="24"/>
                <w:szCs w:val="24"/>
                <w:u w:val="single"/>
                <w:lang w:val="fr-FR" w:bidi="ar-DZ"/>
              </w:rPr>
              <w:t xml:space="preserve"> LOCAL AREA NETWORK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ربط الأجهزة يكون على مسافة محدودة (أقل من 1 كلم) مثل : شبكة مقهى الأنترنت، قاعة الإعلام الآلي.....</w:t>
            </w:r>
          </w:p>
          <w:p w:rsidR="0026014E" w:rsidRPr="0026014E" w:rsidRDefault="0026014E" w:rsidP="00F73136">
            <w:pPr>
              <w:numPr>
                <w:ilvl w:val="0"/>
                <w:numId w:val="11"/>
              </w:numPr>
              <w:tabs>
                <w:tab w:val="right" w:pos="735"/>
              </w:tabs>
              <w:spacing w:line="276" w:lineRule="auto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الشبكة الإقليمية </w:t>
            </w:r>
            <w:r w:rsidRPr="0026014E">
              <w:rPr>
                <w:rFonts w:asciiTheme="minorBidi" w:eastAsia="Arial Unicode MS" w:hAnsiTheme="minorBidi"/>
                <w:b/>
                <w:bCs/>
                <w:color w:val="000000" w:themeColor="text1"/>
                <w:sz w:val="24"/>
                <w:szCs w:val="24"/>
                <w:u w:val="single"/>
                <w:lang w:val="fr-FR" w:bidi="ar-DZ"/>
              </w:rPr>
              <w:t>MAN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مسافة ربط الأجهزة تكون </w:t>
            </w:r>
            <w:proofErr w:type="spellStart"/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مابين</w:t>
            </w:r>
            <w:proofErr w:type="spellEnd"/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1كلم و 200 كلم </w:t>
            </w:r>
          </w:p>
          <w:p w:rsidR="0027770F" w:rsidRPr="0026014E" w:rsidRDefault="0026014E" w:rsidP="00F73136">
            <w:pPr>
              <w:numPr>
                <w:ilvl w:val="0"/>
                <w:numId w:val="11"/>
              </w:numPr>
              <w:tabs>
                <w:tab w:val="right" w:pos="735"/>
              </w:tabs>
              <w:spacing w:line="276" w:lineRule="auto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الشبكة الواسعة </w:t>
            </w:r>
            <w:r w:rsidRPr="0026014E">
              <w:rPr>
                <w:rFonts w:asciiTheme="minorBidi" w:eastAsia="Arial Unicode MS" w:hAnsiTheme="minorBidi"/>
                <w:b/>
                <w:bCs/>
                <w:color w:val="000000" w:themeColor="text1"/>
                <w:sz w:val="24"/>
                <w:szCs w:val="24"/>
                <w:u w:val="single"/>
                <w:lang w:val="fr-FR" w:bidi="ar-DZ"/>
              </w:rPr>
              <w:t>WAN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  <w:proofErr w:type="spellStart"/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إمتداد</w:t>
            </w:r>
            <w:proofErr w:type="spellEnd"/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الشبكة يفوق 200 كلم. مثل شبكة الأنترنت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2E747E" w:rsidRPr="005B5E8F" w:rsidRDefault="00DC2704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15 د</w:t>
            </w:r>
          </w:p>
        </w:tc>
      </w:tr>
      <w:tr w:rsidR="002E747E" w:rsidRPr="005B5E8F" w:rsidTr="001E7778">
        <w:trPr>
          <w:cantSplit/>
          <w:trHeight w:val="2380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2E747E" w:rsidRPr="005B5E8F" w:rsidRDefault="002E747E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921" w:type="dxa"/>
            <w:vMerge/>
            <w:vAlign w:val="center"/>
          </w:tcPr>
          <w:p w:rsidR="002E747E" w:rsidRPr="005B5E8F" w:rsidRDefault="002E747E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921" w:type="dxa"/>
            <w:textDirection w:val="btLr"/>
            <w:vAlign w:val="center"/>
          </w:tcPr>
          <w:p w:rsidR="002E747E" w:rsidRPr="005B5E8F" w:rsidRDefault="0026014E" w:rsidP="0026014E">
            <w:pPr>
              <w:ind w:left="113" w:right="113"/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  <w:t>حسب العلاقة الوظيفية</w:t>
            </w: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w:t xml:space="preserve"> </w:t>
            </w:r>
            <w:r w:rsidR="0027770F"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610F65C" wp14:editId="53C7D79A">
                      <wp:simplePos x="0" y="0"/>
                      <wp:positionH relativeFrom="column">
                        <wp:posOffset>748338</wp:posOffset>
                      </wp:positionH>
                      <wp:positionV relativeFrom="paragraph">
                        <wp:posOffset>1712767</wp:posOffset>
                      </wp:positionV>
                      <wp:extent cx="1545590" cy="406400"/>
                      <wp:effectExtent l="0" t="0" r="0" b="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45590" cy="40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10F65C" id="Zone de texte 25" o:spid="_x0000_s1032" type="#_x0000_t202" style="position:absolute;left:0;text-align:left;margin-left:58.9pt;margin-top:134.85pt;width:121.7pt;height:32pt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" filled="f" stroked="f" strokeweight=".5pt">
                      <v:textbox>
                        <w:txbxContent>
                          <w:p w:rsidR="0027770F" w:rsidRDefault="0027770F" w:rsidP="0027770F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770F" w:rsidRPr="005B5E8F">
              <w:rPr>
                <w:rFonts w:ascii="Al-Jazeera-Arabic-Bold" w:eastAsia="Arial Unicode MS" w:hAnsi="Al-Jazeera-Arabic-Bold" w:cs="Al-Jazeera-Arabic-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4A700EB" wp14:editId="05DB0646">
                      <wp:simplePos x="0" y="0"/>
                      <wp:positionH relativeFrom="column">
                        <wp:posOffset>-26464</wp:posOffset>
                      </wp:positionH>
                      <wp:positionV relativeFrom="paragraph">
                        <wp:posOffset>1441347</wp:posOffset>
                      </wp:positionV>
                      <wp:extent cx="1531620" cy="358140"/>
                      <wp:effectExtent l="0" t="3810" r="7620" b="7620"/>
                      <wp:wrapNone/>
                      <wp:docPr id="20" name="Zone de text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31620" cy="3581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322B11">
                                    <w:rPr>
                                      <w:rFonts w:asciiTheme="majorBidi" w:eastAsiaTheme="minorHAnsi" w:hAnsiTheme="majorBidi" w:cs="Times New Roman" w:hint="cs"/>
                                      <w:b/>
                                      <w:bCs/>
                                      <w:color w:val="FF0000"/>
                                      <w:sz w:val="32"/>
                                      <w:szCs w:val="32"/>
                                      <w:rtl/>
                                    </w:rPr>
                                    <w:t>تصنيف الشبكات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700EB" id="Zone de texte 20" o:spid="_x0000_s1033" type="#_x0000_t202" style="position:absolute;left:0;text-align:left;margin-left:-2.1pt;margin-top:113.5pt;width:120.6pt;height:28.2pt;rotation:-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" fillcolor="white [3201]" stroked="f" strokeweight=".5pt">
                      <v:textbox>
                        <w:txbxContent>
                          <w:p w:rsidR="0027770F" w:rsidRDefault="0027770F" w:rsidP="0027770F">
                            <w:r w:rsidRPr="00322B11">
                              <w:rPr>
                                <w:rFonts w:asciiTheme="majorBidi" w:eastAsiaTheme="minorHAnsi" w:hAnsiTheme="majorBidi" w:cs="Times New Roman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</w:rPr>
                              <w:t>تصنيف الشبكات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371" w:type="dxa"/>
          </w:tcPr>
          <w:p w:rsidR="0026014E" w:rsidRPr="0026014E" w:rsidRDefault="0026014E" w:rsidP="0026014E">
            <w:pPr>
              <w:spacing w:after="120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نميز نوعان :</w:t>
            </w:r>
          </w:p>
          <w:p w:rsidR="0026014E" w:rsidRPr="0026014E" w:rsidRDefault="0026014E" w:rsidP="00F73136">
            <w:pPr>
              <w:pStyle w:val="NormalWeb"/>
              <w:numPr>
                <w:ilvl w:val="0"/>
                <w:numId w:val="12"/>
              </w:numPr>
              <w:bidi/>
              <w:spacing w:before="0" w:beforeAutospacing="0" w:after="0" w:afterAutospacing="0" w:line="276" w:lineRule="auto"/>
              <w:rPr>
                <w:sz w:val="8"/>
                <w:szCs w:val="8"/>
              </w:rPr>
            </w:pPr>
            <w:r w:rsidRPr="0026014E">
              <w:rPr>
                <w:rFonts w:ascii="Al-Jazeera-Arabic-Bold" w:hAnsi="Al-Jazeera-Arabic-Bold" w:cs="Al-Jazeera-Arabic-Bold"/>
                <w:b/>
                <w:bCs/>
                <w:color w:val="00B050"/>
                <w:kern w:val="24"/>
                <w:sz w:val="28"/>
                <w:szCs w:val="28"/>
                <w:u w:val="single"/>
                <w:rtl/>
              </w:rPr>
              <w:t>الخادم والزبون (</w:t>
            </w:r>
            <w:r w:rsidRPr="0026014E">
              <w:rPr>
                <w:rFonts w:ascii="Arial" w:hAnsi="Arial" w:cs="Arial"/>
                <w:b/>
                <w:bCs/>
                <w:color w:val="00B050"/>
                <w:kern w:val="24"/>
                <w:sz w:val="28"/>
                <w:szCs w:val="28"/>
                <w:u w:val="single"/>
                <w:lang w:val="en-CA"/>
              </w:rPr>
              <w:t>Client -</w:t>
            </w:r>
            <w:proofErr w:type="spellStart"/>
            <w:r w:rsidRPr="0026014E">
              <w:rPr>
                <w:rFonts w:ascii="Arial" w:hAnsi="Arial" w:cs="Arial"/>
                <w:b/>
                <w:bCs/>
                <w:color w:val="00B050"/>
                <w:kern w:val="24"/>
                <w:sz w:val="28"/>
                <w:szCs w:val="28"/>
                <w:u w:val="single"/>
                <w:lang w:val="en-CA"/>
              </w:rPr>
              <w:t>Serveur</w:t>
            </w:r>
            <w:proofErr w:type="spellEnd"/>
            <w:r w:rsidRPr="0026014E">
              <w:rPr>
                <w:rFonts w:ascii="Al-Jazeera-Arabic-Bold" w:hAnsi="Al-Jazeera-Arabic-Bold" w:cs="Al-Jazeera-Arabic-Bold"/>
                <w:b/>
                <w:bCs/>
                <w:color w:val="00B050"/>
                <w:kern w:val="24"/>
                <w:sz w:val="28"/>
                <w:szCs w:val="28"/>
                <w:u w:val="single"/>
                <w:rtl/>
              </w:rPr>
              <w:t xml:space="preserve">) : 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</w:rPr>
              <w:t>تتكون هذه الشبكة من حاسوب يسمى الخادم (</w:t>
            </w:r>
            <w:proofErr w:type="spellStart"/>
            <w:r w:rsidRPr="0026014E">
              <w:rPr>
                <w:rFonts w:ascii="Arial" w:hAnsi="Arial" w:cs="Arial"/>
                <w:b/>
                <w:bCs/>
                <w:color w:val="000000" w:themeColor="text1"/>
                <w:kern w:val="24"/>
                <w:lang w:val="en-CA"/>
              </w:rPr>
              <w:t>Serveur</w:t>
            </w:r>
            <w:proofErr w:type="spellEnd"/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</w:rPr>
              <w:t>)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  <w:lang w:bidi="ar-DZ"/>
              </w:rPr>
              <w:t xml:space="preserve"> يتميز بتقنيات عالية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</w:rPr>
              <w:t xml:space="preserve"> ومجموعة من الحواسيب تسمى الزبائن (</w:t>
            </w:r>
            <w:r w:rsidRPr="0026014E">
              <w:rPr>
                <w:rFonts w:ascii="Arial" w:hAnsi="Arial" w:cs="Arial"/>
                <w:color w:val="000000" w:themeColor="text1"/>
                <w:kern w:val="24"/>
                <w:lang w:val="en-CA"/>
              </w:rPr>
              <w:t>Client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</w:rPr>
              <w:t>)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  <w:lang w:bidi="ar-DZ"/>
              </w:rPr>
              <w:t xml:space="preserve"> ذات خصائص تقنية عادية</w:t>
            </w:r>
            <w:r w:rsidRPr="0026014E">
              <w:rPr>
                <w:rFonts w:ascii="Al-Jazeera-Arabic-Bold" w:hAnsi="Al-Jazeera-Arabic-Bold" w:cs="Al-Jazeera-Arabic-Bold"/>
                <w:color w:val="000000" w:themeColor="text1"/>
                <w:kern w:val="24"/>
                <w:rtl/>
              </w:rPr>
              <w:t>، بحيث يقوم الخادم بتزويد بمختلف الخدمات والموارد</w:t>
            </w:r>
          </w:p>
          <w:p w:rsidR="0026014E" w:rsidRPr="0026014E" w:rsidRDefault="0026014E" w:rsidP="0026014E">
            <w:pPr>
              <w:ind w:left="643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238EC981" wp14:editId="37D50D57">
                      <wp:simplePos x="0" y="0"/>
                      <wp:positionH relativeFrom="margin">
                        <wp:posOffset>2953</wp:posOffset>
                      </wp:positionH>
                      <wp:positionV relativeFrom="paragraph">
                        <wp:posOffset>62230</wp:posOffset>
                      </wp:positionV>
                      <wp:extent cx="4086225" cy="1309535"/>
                      <wp:effectExtent l="0" t="0" r="9525" b="43180"/>
                      <wp:wrapNone/>
                      <wp:docPr id="576" name="Groupe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86225" cy="1309535"/>
                                <a:chOff x="335360" y="2016224"/>
                                <a:chExt cx="10238768" cy="44744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7" name="Image 5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6646" y="2016224"/>
                                  <a:ext cx="1296144" cy="1296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8" name="Image 5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5360" y="3607895"/>
                                  <a:ext cx="1296144" cy="1296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9" name="Image 5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98712" y="5194483"/>
                                  <a:ext cx="1296144" cy="1296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0" name="Image 5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26203" y="2378918"/>
                                  <a:ext cx="2447925" cy="18669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1" name="Image 5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83201" y="4595427"/>
                                  <a:ext cx="2486024" cy="189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2" name="Connecteur droit avec flèche 582"/>
                              <wps:cNvCnPr/>
                              <wps:spPr>
                                <a:xfrm>
                                  <a:off x="2254896" y="2986427"/>
                                  <a:ext cx="936104" cy="864096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3" name="Connecteur droit avec flèche 583"/>
                              <wps:cNvCnPr/>
                              <wps:spPr>
                                <a:xfrm>
                                  <a:off x="1894856" y="4411818"/>
                                  <a:ext cx="1188132" cy="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4" name="Connecteur droit avec flèche 584"/>
                              <wps:cNvCnPr/>
                              <wps:spPr>
                                <a:xfrm flipV="1">
                                  <a:off x="2098603" y="4968663"/>
                                  <a:ext cx="1022680" cy="104210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5" name="Nuage 585"/>
                              <wps:cNvSpPr/>
                              <wps:spPr>
                                <a:xfrm>
                                  <a:off x="3082989" y="3312205"/>
                                  <a:ext cx="3548839" cy="2217591"/>
                                </a:xfrm>
                                <a:prstGeom prst="cloud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6014E" w:rsidRPr="0026014E" w:rsidRDefault="0026014E" w:rsidP="0026014E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26014E">
                                      <w:rPr>
                                        <w:rFonts w:asciiTheme="minorHAnsi" w:hAnsi="Calibri" w:cstheme="minorBidi"/>
                                        <w:color w:val="FFFFFF" w:themeColor="light1"/>
                                        <w:kern w:val="24"/>
                                      </w:rPr>
                                      <w:t>L’internet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586" name="Connecteur droit avec flèche 586"/>
                              <wps:cNvCnPr/>
                              <wps:spPr>
                                <a:xfrm>
                                  <a:off x="6595071" y="4255965"/>
                                  <a:ext cx="1188131" cy="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8EC981" id="Groupe 21" o:spid="_x0000_s1034" style="position:absolute;left:0;text-align:left;margin-left:.25pt;margin-top:4.9pt;width:321.75pt;height:103.1pt;z-index:251729920;mso-position-horizontal-relative:margin;mso-width-relative:margin;mso-height-relative:margin" coordorigin="3353,20162" coordsize="102387,4474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577" o:spid="_x0000_s1035" type="#_x0000_t75" style="position:absolute;left:8666;top:20162;width:12961;height:1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">
                        <v:imagedata r:id="rId11" o:title=""/>
                        <v:path arrowok="t"/>
                      </v:shape>
                      <v:shape id="Image 578" o:spid="_x0000_s1036" type="#_x0000_t75" style="position:absolute;left:3353;top:36078;width:12962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">
                        <v:imagedata r:id="rId11" o:title=""/>
                        <v:path arrowok="t"/>
                      </v:shape>
                      <v:shape id="Image 579" o:spid="_x0000_s1037" type="#_x0000_t75" style="position:absolute;left:5987;top:51944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">
                        <v:imagedata r:id="rId11" o:title=""/>
                        <v:path arrowok="t"/>
                      </v:shape>
                      <v:shape id="Image 580" o:spid="_x0000_s1038" type="#_x0000_t75" style="position:absolute;left:81262;top:23789;width:24479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">
                        <v:imagedata r:id="rId12" o:title=""/>
                        <v:path arrowok="t"/>
                      </v:shape>
                      <v:shape id="Image 581" o:spid="_x0000_s1039" type="#_x0000_t75" style="position:absolute;left:77832;top:45954;width:24860;height:18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">
                        <v:imagedata r:id="rId13" o:title=""/>
                        <v:path arrowok="t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necteur droit avec flèche 582" o:spid="_x0000_s1040" type="#_x0000_t32" style="position:absolute;left:22548;top:29864;width:9362;height:86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" strokecolor="black [3200]" strokeweight="4.5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83" o:spid="_x0000_s1041" type="#_x0000_t32" style="position:absolute;left:18948;top:44118;width:118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" strokecolor="black [3200]" strokeweight="4.5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84" o:spid="_x0000_s1042" type="#_x0000_t32" style="position:absolute;left:20986;top:49686;width:10226;height:104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" strokecolor="black [3200]" strokeweight="4.5pt">
                        <v:stroke startarrow="block" endarrow="block"/>
                        <v:shadow on="t" color="black" opacity="22937f" origin=",.5" offset="0,.63889mm"/>
                      </v:shape>
                      <v:shape id="Nuage 585" o:spid="_x0000_s1043" style="position:absolute;left:30829;top:33122;width:35489;height:22175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black [3200]" strokecolor="black [1600]" strokeweight="2pt">
                        <v:stroke joinstyle="miter"/>
                        <v:formulas/>
                        <v:path arrowok="t" o:connecttype="custom" o:connectlocs="385525,1343747;177442,1302835;569129,1791475;478107,1811033;1353652,2006612;1298776,1917292;2368111,1783877;2346177,1881872;2803665,1178301;3070732,1544614;3433666,788169;3314714,925536;3148280,278534;3154524,343419;2388730,202869;2449685,120120;1818862,242292;1848354,170939;1150087,266522;1256880,335719;339029,810499;320381,737657" o:connectangles="0,0,0,0,0,0,0,0,0,0,0,0,0,0,0,0,0,0,0,0,0,0" textboxrect="0,0,43200,43200"/>
                        <v:textbox>
                          <w:txbxContent>
                            <w:p w:rsidR="0026014E" w:rsidRPr="0026014E" w:rsidRDefault="0026014E" w:rsidP="0026014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014E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L’internet</w:t>
                              </w:r>
                            </w:p>
                          </w:txbxContent>
                        </v:textbox>
                      </v:shape>
                      <v:shape id="Connecteur droit avec flèche 586" o:spid="_x0000_s1044" type="#_x0000_t32" style="position:absolute;left:65950;top:42559;width:11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" strokecolor="black [3200]" strokeweight="4.5pt">
                        <v:stroke startarrow="block" endarrow="block"/>
                        <v:shadow on="t" color="black" opacity="22937f" origin=",.5" offset="0,.63889mm"/>
                      </v:shape>
                      <w10:wrap anchorx="margin"/>
                    </v:group>
                  </w:pict>
                </mc:Fallback>
              </mc:AlternateContent>
            </w:r>
          </w:p>
          <w:p w:rsidR="0026014E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</w:p>
          <w:p w:rsidR="0026014E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</w:p>
          <w:p w:rsidR="0026014E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</w:p>
          <w:p w:rsidR="0026014E" w:rsidRPr="0026014E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val="fr-FR" w:bidi="ar-DZ"/>
              </w:rPr>
            </w:pPr>
          </w:p>
          <w:p w:rsidR="002E747E" w:rsidRPr="0026014E" w:rsidRDefault="0026014E" w:rsidP="00F73136">
            <w:pPr>
              <w:pStyle w:val="Paragraphedeliste"/>
              <w:numPr>
                <w:ilvl w:val="0"/>
                <w:numId w:val="13"/>
              </w:numPr>
              <w:tabs>
                <w:tab w:val="right" w:pos="2303"/>
              </w:tabs>
              <w:bidi/>
              <w:spacing w:line="276" w:lineRule="auto"/>
              <w:ind w:left="1169" w:hanging="142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28"/>
                <w:szCs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036D9448" wp14:editId="1DDE412F">
                      <wp:simplePos x="0" y="0"/>
                      <wp:positionH relativeFrom="margin">
                        <wp:posOffset>3469005</wp:posOffset>
                      </wp:positionH>
                      <wp:positionV relativeFrom="paragraph">
                        <wp:posOffset>102870</wp:posOffset>
                      </wp:positionV>
                      <wp:extent cx="1126490" cy="1247775"/>
                      <wp:effectExtent l="38100" t="0" r="0" b="9525"/>
                      <wp:wrapSquare wrapText="bothSides"/>
                      <wp:docPr id="587" name="Groupe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6490" cy="1247775"/>
                                <a:chOff x="0" y="-82617"/>
                                <a:chExt cx="4401588" cy="44717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8" name="Image 5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81832" y="-82617"/>
                                  <a:ext cx="1267072" cy="9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89" name="Image 5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12168"/>
                                  <a:ext cx="1267071" cy="9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0" name="Image 5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34517" y="1967105"/>
                                  <a:ext cx="1267071" cy="9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1" name="Image 5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86744" y="3479273"/>
                                  <a:ext cx="1267071" cy="909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2" name="Connecteur droit avec flèche 592"/>
                              <wps:cNvCnPr/>
                              <wps:spPr>
                                <a:xfrm flipH="1">
                                  <a:off x="527693" y="792088"/>
                                  <a:ext cx="739378" cy="576064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3" name="Connecteur droit avec flèche 593"/>
                              <wps:cNvCnPr/>
                              <wps:spPr>
                                <a:xfrm flipH="1">
                                  <a:off x="2739750" y="2903209"/>
                                  <a:ext cx="739378" cy="576064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4" name="Connecteur droit avec flèche 594"/>
                              <wps:cNvCnPr/>
                              <wps:spPr>
                                <a:xfrm flipH="1" flipV="1">
                                  <a:off x="1461416" y="2062003"/>
                                  <a:ext cx="1620180" cy="420603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5" name="Connecteur droit avec flèche 595"/>
                              <wps:cNvCnPr/>
                              <wps:spPr>
                                <a:xfrm flipH="1" flipV="1">
                                  <a:off x="2017309" y="1045314"/>
                                  <a:ext cx="323716" cy="2200769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6" name="Connecteur droit avec flèche 596"/>
                              <wps:cNvCnPr/>
                              <wps:spPr>
                                <a:xfrm flipH="1" flipV="1">
                                  <a:off x="2418268" y="846929"/>
                                  <a:ext cx="846814" cy="96039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7" name="Connecteur droit avec flèche 597"/>
                              <wps:cNvCnPr/>
                              <wps:spPr>
                                <a:xfrm flipH="1" flipV="1">
                                  <a:off x="919010" y="2501406"/>
                                  <a:ext cx="846814" cy="96039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025FD2" id="Groupe 19" o:spid="_x0000_s1026" style="position:absolute;margin-left:273.15pt;margin-top:8.1pt;width:88.7pt;height:98.25pt;z-index:251730944;mso-position-horizontal-relative:margin;mso-width-relative:margin;mso-height-relative:margin" coordorigin=",-826" coordsize="44015,44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">
                      <v:shape id="Image 588" o:spid="_x0000_s1027" type="#_x0000_t75" style="position:absolute;left:11818;top:-826;width:12671;height:9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">
                        <v:imagedata r:id="rId14" o:title=""/>
                        <v:path arrowok="t"/>
                      </v:shape>
                      <v:shape id="Image 589" o:spid="_x0000_s1028" type="#_x0000_t75" style="position:absolute;top:15121;width:12670;height:9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">
                        <v:imagedata r:id="rId14" o:title=""/>
                        <v:path arrowok="t"/>
                      </v:shape>
                      <v:shape id="Image 590" o:spid="_x0000_s1029" type="#_x0000_t75" style="position:absolute;left:31345;top:19671;width:12670;height:9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">
                        <v:imagedata r:id="rId14" o:title=""/>
                        <v:path arrowok="t"/>
                      </v:shape>
                      <v:shape id="Image 591" o:spid="_x0000_s1030" type="#_x0000_t75" style="position:absolute;left:18867;top:34792;width:12671;height:9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">
                        <v:imagedata r:id="rId14" o:title=""/>
                        <v:path arrowok="t"/>
                      </v:shape>
                      <v:shape id="Connecteur droit avec flèche 592" o:spid="_x0000_s1031" type="#_x0000_t32" style="position:absolute;left:5276;top:7920;width:7394;height:57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93" o:spid="_x0000_s1032" type="#_x0000_t32" style="position:absolute;left:27397;top:29032;width:7394;height:5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94" o:spid="_x0000_s1033" type="#_x0000_t32" style="position:absolute;left:14614;top:20620;width:16201;height:42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95" o:spid="_x0000_s1034" type="#_x0000_t32" style="position:absolute;left:20173;top:10453;width:3237;height:220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96" o:spid="_x0000_s1035" type="#_x0000_t32" style="position:absolute;left:24182;top:8469;width:8468;height:96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v:shape id="Connecteur droit avec flèche 597" o:spid="_x0000_s1036" type="#_x0000_t32" style="position:absolute;left:9190;top:25014;width:8468;height:96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" strokecolor="black [3200]" strokeweight="3pt">
                        <v:stroke startarrow="block" endarrow="block"/>
                        <v:shadow on="t" color="black" opacity="22937f" origin=",.5" offset="0,.63889mm"/>
                      </v:shape>
                      <w10:wrap type="square" anchorx="margin"/>
                    </v:group>
                  </w:pict>
                </mc:Fallback>
              </mc:AlternateContent>
            </w:r>
            <w:r w:rsidRPr="0026014E">
              <w:rPr>
                <w:rFonts w:ascii="Al-Jazeera-Arabic-Bold" w:eastAsiaTheme="minorEastAsia" w:hAnsi="Al-Jazeera-Arabic-Bold" w:cs="Al-Jazeera-Arabic-Bold" w:hint="cs"/>
                <w:b/>
                <w:bCs/>
                <w:color w:val="00B050"/>
                <w:kern w:val="24"/>
                <w:sz w:val="28"/>
                <w:szCs w:val="28"/>
                <w:u w:val="single"/>
                <w:rtl/>
                <w:lang w:eastAsia="fr-FR"/>
              </w:rPr>
              <w:t>ا</w:t>
            </w:r>
            <w:r w:rsidRPr="0026014E">
              <w:rPr>
                <w:rFonts w:ascii="Al-Jazeera-Arabic-Bold" w:eastAsiaTheme="minorEastAsia" w:hAnsi="Al-Jazeera-Arabic-Bold" w:cs="Al-Jazeera-Arabic-Bold"/>
                <w:b/>
                <w:bCs/>
                <w:color w:val="00B050"/>
                <w:kern w:val="24"/>
                <w:sz w:val="28"/>
                <w:szCs w:val="28"/>
                <w:u w:val="single"/>
                <w:rtl/>
                <w:lang w:eastAsia="fr-FR"/>
              </w:rPr>
              <w:t>لند للند (</w:t>
            </w:r>
            <w:r w:rsidRPr="0026014E">
              <w:rPr>
                <w:rFonts w:asciiTheme="minorBidi" w:eastAsiaTheme="minorEastAsia" w:hAnsiTheme="minorBidi"/>
                <w:b/>
                <w:bCs/>
                <w:color w:val="00B050"/>
                <w:kern w:val="24"/>
                <w:sz w:val="28"/>
                <w:szCs w:val="28"/>
                <w:u w:val="single"/>
                <w:lang w:eastAsia="fr-FR"/>
              </w:rPr>
              <w:t>PEER to PEER</w:t>
            </w:r>
            <w:r w:rsidRPr="0026014E">
              <w:rPr>
                <w:rFonts w:ascii="Al-Jazeera-Arabic-Bold" w:eastAsiaTheme="minorEastAsia" w:hAnsi="Al-Jazeera-Arabic-Bold" w:cs="Al-Jazeera-Arabic-Bold"/>
                <w:b/>
                <w:bCs/>
                <w:color w:val="00B050"/>
                <w:kern w:val="24"/>
                <w:sz w:val="28"/>
                <w:szCs w:val="28"/>
                <w:u w:val="single"/>
                <w:rtl/>
                <w:lang w:eastAsia="fr-FR"/>
              </w:rPr>
              <w:t>) :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هي شبكة تتكون من حواسيب يكون بنفس الخصائص التقنية بحيث يمكن لأي حاسوب عضو في هذه الشبكة أن يكون خادما أو زبونا في نفس الوقت أو بالتناو</w:t>
            </w:r>
            <w:r>
              <w:rPr>
                <w:rFonts w:ascii="Cambria" w:eastAsia="Arial Unicode MS" w:hAnsi="Cambria" w:cs="Al-Jazeera-Arabic-Bold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2E747E" w:rsidRPr="005B5E8F" w:rsidRDefault="00DC2704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15 د</w:t>
            </w:r>
          </w:p>
        </w:tc>
      </w:tr>
      <w:tr w:rsidR="002E747E" w:rsidRPr="005B5E8F" w:rsidTr="001E7778">
        <w:trPr>
          <w:cantSplit/>
          <w:trHeight w:val="2103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2E747E" w:rsidRPr="005B5E8F" w:rsidRDefault="002E747E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921" w:type="dxa"/>
            <w:vMerge/>
            <w:vAlign w:val="center"/>
          </w:tcPr>
          <w:p w:rsidR="002E747E" w:rsidRPr="005B5E8F" w:rsidRDefault="002E747E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921" w:type="dxa"/>
            <w:textDirection w:val="btLr"/>
            <w:vAlign w:val="center"/>
          </w:tcPr>
          <w:p w:rsidR="002E747E" w:rsidRPr="005B5E8F" w:rsidRDefault="0026014E" w:rsidP="0027770F">
            <w:pPr>
              <w:ind w:left="113" w:right="113"/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62DB362E" wp14:editId="0EBA7DD2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767715</wp:posOffset>
                      </wp:positionV>
                      <wp:extent cx="1545590" cy="406400"/>
                      <wp:effectExtent l="0" t="0" r="0" b="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45590" cy="40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B362E" id="Zone de texte 22" o:spid="_x0000_s1045" type="#_x0000_t202" style="position:absolute;left:0;text-align:left;margin-left:46.5pt;margin-top:60.45pt;width:121.7pt;height:32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" filled="f" stroked="f" strokeweight=".5pt">
                      <v:textbox>
                        <w:txbxContent>
                          <w:p w:rsidR="0027770F" w:rsidRDefault="0027770F" w:rsidP="0027770F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5F497A" w:themeColor="accent4" w:themeShade="BF"/>
                <w:rtl/>
              </w:rPr>
              <w:t>حسب  طريقة الاتصال بين الأجهزة</w:t>
            </w: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w:t xml:space="preserve"> </w:t>
            </w:r>
          </w:p>
        </w:tc>
        <w:tc>
          <w:tcPr>
            <w:tcW w:w="7371" w:type="dxa"/>
          </w:tcPr>
          <w:p w:rsidR="0026014E" w:rsidRPr="0026014E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28"/>
                <w:szCs w:val="28"/>
                <w:lang w:val="fr-FR" w:bidi="ar-DZ"/>
              </w:rPr>
            </w:pPr>
            <w:r w:rsidRPr="0026014E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sz w:val="24"/>
                <w:szCs w:val="24"/>
                <w:rtl/>
                <w:lang w:val="en-CA" w:bidi="ar-DZ"/>
              </w:rPr>
              <w:t>نميز 3 أنواع :</w:t>
            </w:r>
          </w:p>
          <w:p w:rsidR="0026014E" w:rsidRPr="0005208B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32"/>
                <w:szCs w:val="32"/>
                <w:rtl/>
                <w:lang w:val="en-CA"/>
              </w:rPr>
            </w:pPr>
            <w:r w:rsidRPr="006C1772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5B59C1B8" wp14:editId="1D69A3E9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125730</wp:posOffset>
                      </wp:positionV>
                      <wp:extent cx="2012950" cy="971550"/>
                      <wp:effectExtent l="0" t="0" r="6350" b="0"/>
                      <wp:wrapNone/>
                      <wp:docPr id="56" name="Groupe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2950" cy="971550"/>
                                <a:chOff x="416484" y="0"/>
                                <a:chExt cx="5620862" cy="4977283"/>
                              </a:xfrm>
                            </wpg:grpSpPr>
                            <wpg:grpSp>
                              <wpg:cNvPr id="57" name="Groupe 57"/>
                              <wpg:cNvGrpSpPr/>
                              <wpg:grpSpPr>
                                <a:xfrm>
                                  <a:off x="416484" y="0"/>
                                  <a:ext cx="5620862" cy="4977283"/>
                                  <a:chOff x="416484" y="0"/>
                                  <a:chExt cx="5620863" cy="4977281"/>
                                </a:xfrm>
                              </wpg:grpSpPr>
                              <wps:wsp>
                                <wps:cNvPr id="58" name="Ellipse 58"/>
                                <wps:cNvSpPr/>
                                <wps:spPr>
                                  <a:xfrm>
                                    <a:off x="708756" y="574794"/>
                                    <a:ext cx="4948426" cy="3960440"/>
                                  </a:xfrm>
                                  <a:prstGeom prst="ellips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tlCol="0" anchor="ctr"/>
                              </wps:wsp>
                              <pic:pic xmlns:pic="http://schemas.openxmlformats.org/drawingml/2006/picture">
                                <pic:nvPicPr>
                                  <pic:cNvPr id="59" name="Image 5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16484" y="1271186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" name="Image 6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741203" y="1271186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1" name="Image 6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217589" y="3681137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2" name="Image 6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391990" y="0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63" name="Image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07359" y="3666894"/>
                                  <a:ext cx="1296144" cy="1296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3DDC74" id="Groupe 5" o:spid="_x0000_s1026" style="position:absolute;margin-left:7pt;margin-top:9.9pt;width:158.5pt;height:76.5pt;z-index:251737088;mso-width-relative:margin;mso-height-relative:margin" coordorigin="4164" coordsize="56208,49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">
                      <v:group id="Groupe 57" o:spid="_x0000_s1027" style="position:absolute;left:4164;width:56209;height:49772" coordorigin="4164" coordsize="56208,49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oval id="Ellipse 58" o:spid="_x0000_s1028" style="position:absolute;left:7087;top:5747;width:49484;height:39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" fillcolor="white [3201]" strokecolor="black [3200]" strokeweight="3pt"/>
                        <v:shape id="Image 59" o:spid="_x0000_s1029" type="#_x0000_t75" style="position:absolute;left:4164;top:12711;width:12962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">
                          <v:imagedata r:id="rId14" o:title=""/>
                          <v:path arrowok="t"/>
                        </v:shape>
                        <v:shape id="Image 60" o:spid="_x0000_s1030" type="#_x0000_t75" style="position:absolute;left:47412;top:12711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">
                          <v:imagedata r:id="rId14" o:title=""/>
                          <v:path arrowok="t"/>
                        </v:shape>
                        <v:shape id="Image 61" o:spid="_x0000_s1031" type="#_x0000_t75" style="position:absolute;left:12175;top:36811;width:12962;height:1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">
                          <v:imagedata r:id="rId14" o:title=""/>
                          <v:path arrowok="t"/>
                        </v:shape>
                        <v:shape id="Image 62" o:spid="_x0000_s1032" type="#_x0000_t75" style="position:absolute;left:23919;width:12962;height:1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">
                          <v:imagedata r:id="rId14" o:title=""/>
                          <v:path arrowok="t"/>
                        </v:shape>
                      </v:group>
                      <v:shape id="Image 63" o:spid="_x0000_s1033" type="#_x0000_t75" style="position:absolute;left:39073;top:36668;width:12962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">
                        <v:imagedata r:id="rId14" o:title=""/>
                        <v:path arrowok="t"/>
                      </v:shape>
                    </v:group>
                  </w:pict>
                </mc:Fallback>
              </mc:AlternateContent>
            </w:r>
            <w:r w:rsidRPr="006C1772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41B78468" wp14:editId="385F70CF">
                      <wp:simplePos x="0" y="0"/>
                      <wp:positionH relativeFrom="column">
                        <wp:posOffset>2326006</wp:posOffset>
                      </wp:positionH>
                      <wp:positionV relativeFrom="paragraph">
                        <wp:posOffset>163830</wp:posOffset>
                      </wp:positionV>
                      <wp:extent cx="1905000" cy="1000125"/>
                      <wp:effectExtent l="0" t="0" r="0" b="9525"/>
                      <wp:wrapNone/>
                      <wp:docPr id="36" name="Groupe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05000" cy="1000125"/>
                                <a:chOff x="0" y="0"/>
                                <a:chExt cx="6065374" cy="2852037"/>
                              </a:xfrm>
                            </wpg:grpSpPr>
                            <wps:wsp>
                              <wps:cNvPr id="37" name="Connecteur droit 37"/>
                              <wps:cNvCnPr/>
                              <wps:spPr>
                                <a:xfrm>
                                  <a:off x="394606" y="1411877"/>
                                  <a:ext cx="5276162" cy="0"/>
                                </a:xfrm>
                                <a:prstGeom prst="line">
                                  <a:avLst/>
                                </a:prstGeom>
                                <a:ln w="76200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Ellipse 38"/>
                              <wps:cNvSpPr/>
                              <wps:spPr>
                                <a:xfrm>
                                  <a:off x="1868811" y="1297115"/>
                                  <a:ext cx="288032" cy="2203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9" name="Ellipse 39"/>
                              <wps:cNvSpPr/>
                              <wps:spPr>
                                <a:xfrm>
                                  <a:off x="3835836" y="1302210"/>
                                  <a:ext cx="288032" cy="2203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0" name="Ellipse 40"/>
                              <wps:cNvSpPr/>
                              <wps:spPr>
                                <a:xfrm>
                                  <a:off x="5514829" y="1307960"/>
                                  <a:ext cx="288032" cy="2203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1" name="Ellipse 41"/>
                              <wps:cNvSpPr/>
                              <wps:spPr>
                                <a:xfrm>
                                  <a:off x="332993" y="1307960"/>
                                  <a:ext cx="288032" cy="2203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2" name="Connecteur droit 42"/>
                              <wps:cNvCnPr/>
                              <wps:spPr>
                                <a:xfrm>
                                  <a:off x="2011986" y="677340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Connecteur droit 43"/>
                              <wps:cNvCnPr/>
                              <wps:spPr>
                                <a:xfrm>
                                  <a:off x="3990412" y="663208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Connecteur droit 44"/>
                              <wps:cNvCnPr/>
                              <wps:spPr>
                                <a:xfrm>
                                  <a:off x="5670768" y="677340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necteur droit 45"/>
                              <wps:cNvCnPr/>
                              <wps:spPr>
                                <a:xfrm>
                                  <a:off x="3987638" y="687465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Connecteur droit 46"/>
                              <wps:cNvCnPr/>
                              <wps:spPr>
                                <a:xfrm>
                                  <a:off x="5667994" y="701597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Connecteur droit 47"/>
                              <wps:cNvCnPr/>
                              <wps:spPr>
                                <a:xfrm>
                                  <a:off x="3990412" y="1517508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Connecteur droit 48"/>
                              <wps:cNvCnPr/>
                              <wps:spPr>
                                <a:xfrm>
                                  <a:off x="2011986" y="1465223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Connecteur droit 49"/>
                              <wps:cNvCnPr/>
                              <wps:spPr>
                                <a:xfrm>
                                  <a:off x="477009" y="1465223"/>
                                  <a:ext cx="0" cy="644752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0" name="Image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16624" y="2000815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Image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9136" y="2084567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" name="Image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37255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" name="Imag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76162" y="51941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Image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49680" y="4004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" name="Image 5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99995" y="0"/>
                                  <a:ext cx="789212" cy="76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CB2504" id="Groupe 53" o:spid="_x0000_s1026" style="position:absolute;margin-left:183.15pt;margin-top:12.9pt;width:150pt;height:78.75pt;z-index:251734016;mso-width-relative:margin;mso-height-relative:margin" coordsize="60653,28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">
                      <v:line id="Connecteur droit 37" o:spid="_x0000_s1027" style="position:absolute;visibility:visible;mso-wrap-style:square" from="3946,14118" to="56707,14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" strokecolor="black [3200]" strokeweight="6pt">
                        <v:shadow on="t" color="black" opacity="22937f" origin=",.5" offset="0,.63889mm"/>
                      </v:line>
                      <v:oval id="Ellipse 38" o:spid="_x0000_s1028" style="position:absolute;left:18688;top:12971;width:2880;height:2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" fillcolor="black [3200]" strokecolor="black [1600]" strokeweight="2pt"/>
                      <v:oval id="Ellipse 39" o:spid="_x0000_s1029" style="position:absolute;left:38358;top:13022;width:2880;height:2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" fillcolor="black [3200]" strokecolor="black [1600]" strokeweight="2pt"/>
                      <v:oval id="Ellipse 40" o:spid="_x0000_s1030" style="position:absolute;left:55148;top:13079;width:2880;height:2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" fillcolor="black [3200]" strokecolor="black [1600]" strokeweight="2pt"/>
                      <v:oval id="Ellipse 41" o:spid="_x0000_s1031" style="position:absolute;left:3329;top:13079;width:2881;height:2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" fillcolor="black [3200]" strokecolor="black [1600]" strokeweight="2pt"/>
                      <v:line id="Connecteur droit 42" o:spid="_x0000_s1032" style="position:absolute;visibility:visible;mso-wrap-style:square" from="20119,6773" to="20119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" strokecolor="black [3200]" strokeweight="2.25pt">
                        <v:shadow on="t" color="black" opacity="22937f" origin=",.5" offset="0,.63889mm"/>
                      </v:line>
                      <v:line id="Connecteur droit 43" o:spid="_x0000_s1033" style="position:absolute;visibility:visible;mso-wrap-style:square" from="39904,6632" to="39904,1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" strokecolor="black [3200]" strokeweight="2.25pt">
                        <v:shadow on="t" color="black" opacity="22937f" origin=",.5" offset="0,.63889mm"/>
                      </v:line>
                      <v:line id="Connecteur droit 44" o:spid="_x0000_s1034" style="position:absolute;visibility:visible;mso-wrap-style:square" from="56707,6773" to="56707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" strokecolor="black [3200]" strokeweight="2.25pt">
                        <v:shadow on="t" color="black" opacity="22937f" origin=",.5" offset="0,.63889mm"/>
                      </v:line>
                      <v:line id="Connecteur droit 45" o:spid="_x0000_s1035" style="position:absolute;visibility:visible;mso-wrap-style:square" from="39876,6874" to="39876,13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" strokecolor="black [3200]" strokeweight="2.25pt">
                        <v:shadow on="t" color="black" opacity="22937f" origin=",.5" offset="0,.63889mm"/>
                      </v:line>
                      <v:line id="Connecteur droit 46" o:spid="_x0000_s1036" style="position:absolute;visibility:visible;mso-wrap-style:square" from="56679,7015" to="56679,1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" strokecolor="black [3200]" strokeweight="2.25pt">
                        <v:shadow on="t" color="black" opacity="22937f" origin=",.5" offset="0,.63889mm"/>
                      </v:line>
                      <v:line id="Connecteur droit 47" o:spid="_x0000_s1037" style="position:absolute;visibility:visible;mso-wrap-style:square" from="39904,15175" to="39904,21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" strokecolor="black [3200]" strokeweight="2.25pt">
                        <v:shadow on="t" color="black" opacity="22937f" origin=",.5" offset="0,.63889mm"/>
                      </v:line>
                      <v:line id="Connecteur droit 48" o:spid="_x0000_s1038" style="position:absolute;visibility:visible;mso-wrap-style:square" from="20119,14652" to="20119,21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" strokecolor="black [3200]" strokeweight="2.25pt">
                        <v:shadow on="t" color="black" opacity="22937f" origin=",.5" offset="0,.63889mm"/>
                      </v:line>
                      <v:line id="Connecteur droit 49" o:spid="_x0000_s1039" style="position:absolute;visibility:visible;mso-wrap-style:square" from="4770,14652" to="4770,21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" strokecolor="black [3200]" strokeweight="2.25pt">
                        <v:shadow on="t" color="black" opacity="22937f" origin=",.5" offset="0,.63889mm"/>
                      </v:line>
                      <v:shape id="Image 50" o:spid="_x0000_s1040" type="#_x0000_t75" style="position:absolute;left:17166;top:20008;width:7892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">
                        <v:imagedata r:id="rId14" o:title=""/>
                        <v:path arrowok="t"/>
                      </v:shape>
                      <v:shape id="Image 51" o:spid="_x0000_s1041" type="#_x0000_t75" style="position:absolute;left:36791;top:20845;width:7892;height:7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">
                        <v:imagedata r:id="rId14" o:title=""/>
                        <v:path arrowok="t"/>
                      </v:shape>
                      <v:shape id="Image 52" o:spid="_x0000_s1042" type="#_x0000_t75" style="position:absolute;top:20372;width:7892;height:7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">
                        <v:imagedata r:id="rId14" o:title=""/>
                        <v:path arrowok="t"/>
                      </v:shape>
                      <v:shape id="Image 53" o:spid="_x0000_s1043" type="#_x0000_t75" style="position:absolute;left:52761;top:519;width:7892;height:7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">
                        <v:imagedata r:id="rId14" o:title=""/>
                        <v:path arrowok="t"/>
                      </v:shape>
                      <v:shape id="Image 54" o:spid="_x0000_s1044" type="#_x0000_t75" style="position:absolute;left:35496;top:40;width:7892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">
                        <v:imagedata r:id="rId14" o:title=""/>
                        <v:path arrowok="t"/>
                      </v:shape>
                      <v:shape id="Image 55" o:spid="_x0000_s1045" type="#_x0000_t75" style="position:absolute;left:16999;width:7893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">
                        <v:imagedata r:id="rId14" o:title=""/>
                        <v:path arrowok="t"/>
                      </v:shape>
                    </v:group>
                  </w:pict>
                </mc:Fallback>
              </mc:AlternateContent>
            </w:r>
          </w:p>
          <w:p w:rsidR="0026014E" w:rsidRPr="0005208B" w:rsidRDefault="0026014E" w:rsidP="0026014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sz w:val="32"/>
                <w:szCs w:val="32"/>
                <w:rtl/>
                <w:lang w:val="en-CA"/>
              </w:rPr>
            </w:pPr>
          </w:p>
          <w:p w:rsidR="0027770F" w:rsidRPr="005B5E8F" w:rsidRDefault="0027770F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7770F" w:rsidRPr="005B5E8F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6C1772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07785AC" wp14:editId="444FF478">
                      <wp:simplePos x="0" y="0"/>
                      <wp:positionH relativeFrom="column">
                        <wp:posOffset>-471805</wp:posOffset>
                      </wp:positionH>
                      <wp:positionV relativeFrom="paragraph">
                        <wp:posOffset>197485</wp:posOffset>
                      </wp:positionV>
                      <wp:extent cx="2225040" cy="523875"/>
                      <wp:effectExtent l="0" t="0" r="0" b="0"/>
                      <wp:wrapNone/>
                      <wp:docPr id="28" name="Zone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25040" cy="5238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26014E" w:rsidRPr="0026014E" w:rsidRDefault="0026014E" w:rsidP="0026014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rPr>
                                      <w:sz w:val="6"/>
                                      <w:szCs w:val="6"/>
                                      <w:u w:val="single"/>
                                    </w:rPr>
                                  </w:pPr>
                                  <w:r w:rsidRPr="0026014E">
                                    <w:rPr>
                                      <w:rFonts w:ascii="Al-Jazeera-Arabic-Bold" w:hAnsi="Al-Jazeera-Arabic-Bold" w:cs="Al-Jazeera-Arabic-Bold"/>
                                      <w:color w:val="000000" w:themeColor="text1"/>
                                      <w:kern w:val="24"/>
                                      <w:u w:val="single"/>
                                      <w:rtl/>
                                      <w:lang w:bidi="ar-DZ"/>
                                    </w:rPr>
                                    <w:t>طوبولوجيا الحلقة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785AC" id="ZoneTexte 23" o:spid="_x0000_s1046" type="#_x0000_t202" style="position:absolute;left:0;text-align:left;margin-left:-37.15pt;margin-top:15.55pt;width:175.2pt;height:4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" filled="f" stroked="f">
                      <v:textbox>
                        <w:txbxContent>
                          <w:p w:rsidR="0026014E" w:rsidRPr="0026014E" w:rsidRDefault="0026014E" w:rsidP="0026014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sz w:val="6"/>
                                <w:szCs w:val="6"/>
                                <w:u w:val="single"/>
                              </w:rPr>
                            </w:pPr>
                            <w:r w:rsidRPr="0026014E">
                              <w:rPr>
                                <w:rFonts w:ascii="Al-Jazeera-Arabic-Bold" w:hAnsi="Al-Jazeera-Arabic-Bold" w:cs="Al-Jazeera-Arabic-Bold"/>
                                <w:color w:val="000000" w:themeColor="text1"/>
                                <w:kern w:val="24"/>
                                <w:u w:val="single"/>
                                <w:rtl/>
                                <w:lang w:bidi="ar-DZ"/>
                              </w:rPr>
                              <w:t>طوبولوجيا الحلقة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C1772">
              <w:rPr>
                <w:rFonts w:ascii="Al-Jazeera-Arabic-Bold" w:eastAsia="Arial Unicode MS" w:hAnsi="Al-Jazeera-Arabic-Bold" w:cs="Al-Jazeera-Arabic-Bold"/>
                <w:b/>
                <w:bCs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A628964" wp14:editId="413DAD73">
                      <wp:simplePos x="0" y="0"/>
                      <wp:positionH relativeFrom="column">
                        <wp:posOffset>2201545</wp:posOffset>
                      </wp:positionH>
                      <wp:positionV relativeFrom="paragraph">
                        <wp:posOffset>202565</wp:posOffset>
                      </wp:positionV>
                      <wp:extent cx="1844675" cy="476774"/>
                      <wp:effectExtent l="0" t="0" r="0" b="0"/>
                      <wp:wrapNone/>
                      <wp:docPr id="8" name="ZoneText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44675" cy="476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26014E" w:rsidRPr="0026014E" w:rsidRDefault="0026014E" w:rsidP="0026014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rPr>
                                      <w:sz w:val="6"/>
                                      <w:szCs w:val="6"/>
                                      <w:u w:val="single"/>
                                    </w:rPr>
                                  </w:pPr>
                                  <w:r w:rsidRPr="0026014E">
                                    <w:rPr>
                                      <w:rFonts w:ascii="Al-Jazeera-Arabic-Bold" w:hAnsi="Al-Jazeera-Arabic-Bold" w:cs="Al-Jazeera-Arabic-Bold"/>
                                      <w:color w:val="000000" w:themeColor="text1"/>
                                      <w:kern w:val="24"/>
                                      <w:u w:val="single"/>
                                      <w:rtl/>
                                      <w:lang w:bidi="ar-DZ"/>
                                    </w:rPr>
                                    <w:t>طوبولوجيا الحافلة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28964" id="ZoneTexte 7" o:spid="_x0000_s1047" type="#_x0000_t202" style="position:absolute;left:0;text-align:left;margin-left:173.35pt;margin-top:15.95pt;width:145.25pt;height:37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" filled="f" stroked="f">
                      <v:textbox>
                        <w:txbxContent>
                          <w:p w:rsidR="0026014E" w:rsidRPr="0026014E" w:rsidRDefault="0026014E" w:rsidP="0026014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rPr>
                                <w:sz w:val="6"/>
                                <w:szCs w:val="6"/>
                                <w:u w:val="single"/>
                              </w:rPr>
                            </w:pPr>
                            <w:r w:rsidRPr="0026014E">
                              <w:rPr>
                                <w:rFonts w:ascii="Al-Jazeera-Arabic-Bold" w:hAnsi="Al-Jazeera-Arabic-Bold" w:cs="Al-Jazeera-Arabic-Bold"/>
                                <w:color w:val="000000" w:themeColor="text1"/>
                                <w:kern w:val="24"/>
                                <w:u w:val="single"/>
                                <w:rtl/>
                                <w:lang w:bidi="ar-DZ"/>
                              </w:rPr>
                              <w:t>طوبولوجيا الحافلة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7770F" w:rsidRPr="005B5E8F" w:rsidRDefault="0027770F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7770F" w:rsidRPr="005B5E8F" w:rsidRDefault="0027770F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26014E">
            <w:pPr>
              <w:rPr>
                <w:rFonts w:ascii="Al-Jazeera-Arabic-Bold" w:eastAsia="Arial Unicode MS" w:hAnsi="Al-Jazeera-Arabic-Bold" w:cs="Al-Jazeera-Arabic-Bold"/>
                <w:sz w:val="28"/>
                <w:szCs w:val="28"/>
                <w:rtl/>
                <w:lang w:val="en-CA" w:bidi="ar-DZ"/>
              </w:rPr>
            </w:pPr>
            <w:r w:rsidRPr="0026014E">
              <w:rPr>
                <w:rFonts w:ascii="Al-Jazeera-Arabic-Bold" w:eastAsia="Arial Unicode MS" w:hAnsi="Al-Jazeera-Arabic-Bold" w:cs="Al-Jazeera-Arabic-Bold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76F8BA01" wp14:editId="3F04ABAE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10160</wp:posOffset>
                      </wp:positionV>
                      <wp:extent cx="1885950" cy="1507490"/>
                      <wp:effectExtent l="0" t="0" r="0" b="0"/>
                      <wp:wrapSquare wrapText="bothSides"/>
                      <wp:docPr id="599" name="Groupe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5950" cy="1507490"/>
                                <a:chOff x="0" y="0"/>
                                <a:chExt cx="5620863" cy="4946627"/>
                              </a:xfrm>
                            </wpg:grpSpPr>
                            <wpg:grpSp>
                              <wpg:cNvPr id="600" name="Groupe 600"/>
                              <wpg:cNvGrpSpPr/>
                              <wpg:grpSpPr>
                                <a:xfrm>
                                  <a:off x="0" y="0"/>
                                  <a:ext cx="5620863" cy="4889731"/>
                                  <a:chOff x="0" y="0"/>
                                  <a:chExt cx="5620863" cy="488973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01" name="Image 6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975506" y="0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02" name="Ellipse 602"/>
                                <wps:cNvSpPr/>
                                <wps:spPr>
                                  <a:xfrm>
                                    <a:off x="1618757" y="1703235"/>
                                    <a:ext cx="2160240" cy="1728192"/>
                                  </a:xfrm>
                                  <a:prstGeom prst="ellips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tlCol="0" anchor="ctr"/>
                              </wps:wsp>
                              <pic:pic xmlns:pic="http://schemas.openxmlformats.org/drawingml/2006/picture">
                                <pic:nvPicPr>
                                  <pic:cNvPr id="603" name="Image 6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496922" y="2136553"/>
                                    <a:ext cx="1531653" cy="86155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4" name="Image 60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144189" y="1512803"/>
                                    <a:ext cx="1768771" cy="99493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5" name="Image 60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1271186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6" name="Image 60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324719" y="1271186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07" name="Connecteur droit 607"/>
                                <wps:cNvCnPr/>
                                <wps:spPr>
                                  <a:xfrm>
                                    <a:off x="2569575" y="1190742"/>
                                    <a:ext cx="0" cy="512492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8" name="Connecteur droit 608"/>
                                <wps:cNvCnPr/>
                                <wps:spPr>
                                  <a:xfrm>
                                    <a:off x="1102301" y="2136553"/>
                                    <a:ext cx="516456" cy="214754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9" name="Connecteur droit 609"/>
                                <wps:cNvCnPr/>
                                <wps:spPr>
                                  <a:xfrm flipV="1">
                                    <a:off x="1789728" y="3287412"/>
                                    <a:ext cx="354461" cy="551106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610" name="Image 6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894928" y="3593587"/>
                                    <a:ext cx="1296144" cy="129614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11" name="Connecteur droit 611"/>
                                <wps:cNvCnPr/>
                                <wps:spPr>
                                  <a:xfrm flipH="1" flipV="1">
                                    <a:off x="3478264" y="3174747"/>
                                    <a:ext cx="853697" cy="562405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612" name="Image 61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569575" y="2567331"/>
                                    <a:ext cx="1357834" cy="106029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13" name="Connecteur droit 613"/>
                                <wps:cNvCnPr/>
                                <wps:spPr>
                                  <a:xfrm flipH="1">
                                    <a:off x="3691991" y="2018685"/>
                                    <a:ext cx="746401" cy="196198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14" name="Image 6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02226" y="3650483"/>
                                  <a:ext cx="1296144" cy="1296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EC6148" id="Groupe 48" o:spid="_x0000_s1026" style="position:absolute;margin-left:8.3pt;margin-top:.8pt;width:148.5pt;height:118.7pt;z-index:251739136;mso-width-relative:margin;mso-height-relative:margin" coordsize="56208,49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">
                      <v:group id="Groupe 600" o:spid="_x0000_s1027" style="position:absolute;width:56208;height:48897" coordsize="56208,4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      <v:shape id="Image 601" o:spid="_x0000_s1028" type="#_x0000_t75" style="position:absolute;left:19755;width:12961;height:1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">
                          <v:imagedata r:id="rId14" o:title=""/>
                          <v:path arrowok="t"/>
                        </v:shape>
                        <v:oval id="Ellipse 602" o:spid="_x0000_s1029" style="position:absolute;left:16187;top:17032;width:21602;height:17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" fillcolor="white [3201]" strokecolor="black [3200]" strokeweight="3pt"/>
                        <v:shape id="Image 603" o:spid="_x0000_s1030" type="#_x0000_t75" style="position:absolute;left:14969;top:21365;width:15316;height:8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">
                          <v:imagedata r:id="rId18" o:title=""/>
                          <v:path arrowok="t"/>
                        </v:shape>
                        <v:shape id="Image 604" o:spid="_x0000_s1031" type="#_x0000_t75" style="position:absolute;left:21441;top:15128;width:17688;height:9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">
                          <v:imagedata r:id="rId19" o:title=""/>
                          <v:path arrowok="t"/>
                        </v:shape>
                        <v:shape id="Image 605" o:spid="_x0000_s1032" type="#_x0000_t75" style="position:absolute;top:12711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">
                          <v:imagedata r:id="rId14" o:title=""/>
                          <v:path arrowok="t"/>
                        </v:shape>
                        <v:shape id="Image 606" o:spid="_x0000_s1033" type="#_x0000_t75" style="position:absolute;left:43247;top:12711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">
                          <v:imagedata r:id="rId14" o:title=""/>
                          <v:path arrowok="t"/>
                        </v:shape>
                        <v:line id="Connecteur droit 607" o:spid="_x0000_s1034" style="position:absolute;visibility:visible;mso-wrap-style:square" from="25695,11907" to="25695,17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" strokecolor="black [3213]" strokeweight="3pt"/>
                        <v:line id="Connecteur droit 608" o:spid="_x0000_s1035" style="position:absolute;visibility:visible;mso-wrap-style:square" from="11023,21365" to="16187,23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" strokecolor="black [3213]" strokeweight="3pt"/>
                        <v:line id="Connecteur droit 609" o:spid="_x0000_s1036" style="position:absolute;flip:y;visibility:visible;mso-wrap-style:square" from="17897,32874" to="21441,38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" strokecolor="black [3213]" strokeweight="3pt"/>
                        <v:shape id="Image 610" o:spid="_x0000_s1037" type="#_x0000_t75" style="position:absolute;left:8949;top:35935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">
                          <v:imagedata r:id="rId14" o:title=""/>
                          <v:path arrowok="t"/>
                        </v:shape>
                        <v:line id="Connecteur droit 611" o:spid="_x0000_s1038" style="position:absolute;flip:x y;visibility:visible;mso-wrap-style:square" from="34782,31747" to="43319,37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" strokecolor="black [3213]" strokeweight="3pt"/>
                        <v:shape id="Image 612" o:spid="_x0000_s1039" type="#_x0000_t75" style="position:absolute;left:25695;top:25673;width:13579;height:10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">
                          <v:imagedata r:id="rId20" o:title=""/>
                          <v:path arrowok="t"/>
                        </v:shape>
                        <v:line id="Connecteur droit 613" o:spid="_x0000_s1040" style="position:absolute;flip:x;visibility:visible;mso-wrap-style:square" from="36919,20186" to="44383,22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" strokecolor="black [3213]" strokeweight="3pt"/>
                      </v:group>
                      <v:shape id="Image 614" o:spid="_x0000_s1041" type="#_x0000_t75" style="position:absolute;left:39022;top:36504;width:12961;height:12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">
                        <v:imagedata r:id="rId14" o:title="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  <w:r w:rsidRPr="0026014E">
              <w:rPr>
                <w:rFonts w:ascii="Al-Jazeera-Arabic-Bold" w:eastAsia="Arial Unicode MS" w:hAnsi="Al-Jazeera-Arabic-Bold" w:cs="Al-Jazeera-Arabic-Bold"/>
                <w:b/>
                <w:bCs/>
                <w:sz w:val="28"/>
                <w:szCs w:val="28"/>
                <w:u w:val="single"/>
                <w:rtl/>
                <w:lang w:val="en-CA"/>
              </w:rPr>
              <w:t>طوبولوجيا النجمة</w:t>
            </w:r>
            <w:r w:rsidRPr="0026014E">
              <w:rPr>
                <w:rFonts w:ascii="Al-Jazeera-Arabic-Bold" w:eastAsia="Arial Unicode MS" w:hAnsi="Al-Jazeera-Arabic-Bold" w:cs="Al-Jazeera-Arabic-Bold"/>
                <w:sz w:val="28"/>
                <w:szCs w:val="28"/>
                <w:u w:val="single"/>
                <w:rtl/>
                <w:lang w:val="en-CA"/>
              </w:rPr>
              <w:t xml:space="preserve"> :</w:t>
            </w:r>
            <w:r w:rsidRPr="0026014E">
              <w:rPr>
                <w:rFonts w:ascii="Al-Jazeera-Arabic-Bold" w:eastAsia="Arial Unicode MS" w:hAnsi="Al-Jazeera-Arabic-Bold" w:cs="Al-Jazeera-Arabic-Bold"/>
                <w:sz w:val="28"/>
                <w:szCs w:val="28"/>
                <w:rtl/>
                <w:lang w:val="en-CA"/>
              </w:rPr>
              <w:t xml:space="preserve"> </w:t>
            </w:r>
            <w:r w:rsidRPr="0026014E">
              <w:rPr>
                <w:rFonts w:ascii="Al-Jazeera-Arabic-Bold" w:eastAsia="Arial Unicode MS" w:hAnsi="Al-Jazeera-Arabic-Bold" w:cs="Al-Jazeera-Arabic-Bold"/>
                <w:sz w:val="24"/>
                <w:szCs w:val="24"/>
                <w:rtl/>
                <w:lang w:val="en-CA" w:bidi="ar-DZ"/>
              </w:rPr>
              <w:t>و هي أن تكون الأجهزة المكونة للشبكة متصلة بجهاز  مركزي (موزع</w:t>
            </w:r>
            <w:r w:rsidRPr="0026014E">
              <w:rPr>
                <w:rFonts w:ascii="Al-Jazeera-Arabic-Bold" w:eastAsia="Arial Unicode MS" w:hAnsi="Al-Jazeera-Arabic-Bold" w:cs="Al-Jazeera-Arabic-Bold" w:hint="cs"/>
                <w:sz w:val="24"/>
                <w:szCs w:val="24"/>
                <w:rtl/>
                <w:lang w:val="en-CA" w:bidi="ar-DZ"/>
              </w:rPr>
              <w:t xml:space="preserve"> أو </w:t>
            </w:r>
            <w:r w:rsidRPr="0026014E">
              <w:rPr>
                <w:rFonts w:ascii="Al-Jazeera-Arabic-Bold" w:eastAsia="Arial Unicode MS" w:hAnsi="Al-Jazeera-Arabic-Bold" w:cs="Al-Jazeera-Arabic-Bold"/>
                <w:sz w:val="24"/>
                <w:szCs w:val="24"/>
                <w:rtl/>
                <w:lang w:val="en-CA" w:bidi="ar-DZ"/>
              </w:rPr>
              <w:t>محول أو موجه)  و باستخدام كابل مستقل لكل جهاز، في هذه الطريقة يمكن فصل أي جهاز دون التأثير في الأجهزة الأخرى.</w:t>
            </w:r>
          </w:p>
          <w:p w:rsidR="0027770F" w:rsidRDefault="001168F8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>
              <w:rPr>
                <w:rFonts w:ascii="Al-Jazeera-Arabic-Bold" w:hAnsi="Al-Jazeera-Arabic-Bold" w:cs="Al-Jazeera-Arabic-Bold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-93345</wp:posOffset>
                      </wp:positionH>
                      <wp:positionV relativeFrom="paragraph">
                        <wp:posOffset>130175</wp:posOffset>
                      </wp:positionV>
                      <wp:extent cx="4625340" cy="2162175"/>
                      <wp:effectExtent l="0" t="0" r="3810" b="9525"/>
                      <wp:wrapNone/>
                      <wp:docPr id="615" name="Groupe 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25340" cy="2162175"/>
                                <a:chOff x="0" y="0"/>
                                <a:chExt cx="4625340" cy="2162175"/>
                              </a:xfrm>
                            </wpg:grpSpPr>
                            <wpg:grpSp>
                              <wpg:cNvPr id="598" name="Groupe 598"/>
                              <wpg:cNvGrpSpPr/>
                              <wpg:grpSpPr>
                                <a:xfrm>
                                  <a:off x="72390" y="0"/>
                                  <a:ext cx="4552950" cy="2162175"/>
                                  <a:chOff x="-32385" y="0"/>
                                  <a:chExt cx="4552950" cy="2162175"/>
                                </a:xfrm>
                              </wpg:grpSpPr>
                              <wpg:grpSp>
                                <wpg:cNvPr id="35" name="Groupe 35"/>
                                <wpg:cNvGrpSpPr/>
                                <wpg:grpSpPr>
                                  <a:xfrm>
                                    <a:off x="-32385" y="0"/>
                                    <a:ext cx="4552950" cy="2162175"/>
                                    <a:chOff x="-32385" y="0"/>
                                    <a:chExt cx="4552950" cy="216217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9" name="tabl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-32385" y="161925"/>
                                      <a:ext cx="4552950" cy="2000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9" name="Image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71450" y="152400"/>
                                      <a:ext cx="1143000" cy="618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0" name="Image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571625" y="19050"/>
                                      <a:ext cx="1422400" cy="847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1" name="Image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143250" y="0"/>
                                      <a:ext cx="1377315" cy="866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619" name="Zone de texte 619"/>
                                  <wps:cNvSpPr txBox="1"/>
                                  <wps:spPr>
                                    <a:xfrm>
                                      <a:off x="2809875" y="657225"/>
                                      <a:ext cx="1609725" cy="38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1168F8" w:rsidRPr="00C4717B" w:rsidRDefault="001168F8" w:rsidP="001168F8">
                                        <w:pPr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fr-FR" w:bidi="ar-DZ"/>
                                          </w:rPr>
                                        </w:pPr>
                                        <w:r w:rsidRPr="00C4717B">
                                          <w:rPr>
                                            <w:rFonts w:hint="cs"/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  <w:rtl/>
                                            <w:lang w:bidi="ar-DZ"/>
                                          </w:rPr>
                                          <w:t xml:space="preserve">موزع      </w:t>
                                        </w:r>
                                        <w:r w:rsidRPr="00C4717B">
                                          <w:rPr>
                                            <w:b/>
                                            <w:bCs/>
                                            <w:color w:val="FFFFFF" w:themeColor="background1"/>
                                            <w:sz w:val="32"/>
                                            <w:szCs w:val="32"/>
                                            <w:lang w:val="fr-FR" w:bidi="ar-DZ"/>
                                          </w:rPr>
                                          <w:t>HUB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20" name="Zone de texte 620"/>
                                <wps:cNvSpPr txBox="1"/>
                                <wps:spPr>
                                  <a:xfrm>
                                    <a:off x="1400175" y="685800"/>
                                    <a:ext cx="1549909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1168F8" w:rsidRPr="00C4717B" w:rsidRDefault="001168F8" w:rsidP="001168F8">
                                      <w:pP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  <w:lang w:val="fr-FR" w:bidi="ar-DZ"/>
                                        </w:rPr>
                                      </w:pPr>
                                      <w:r w:rsidRPr="00C4717B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  <w:lang w:bidi="ar-DZ"/>
                                        </w:rPr>
                                        <w:t>م</w:t>
                                      </w: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  <w:lang w:bidi="ar-DZ"/>
                                        </w:rPr>
                                        <w:t>حول</w:t>
                                      </w:r>
                                      <w:r w:rsidRPr="00C4717B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  <w:rtl/>
                                          <w:lang w:bidi="ar-DZ"/>
                                        </w:rPr>
                                        <w:t xml:space="preserve">     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  <w:lang w:val="fr-FR" w:bidi="ar-DZ"/>
                                        </w:rPr>
                                        <w:t>Switch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23" name="Zone de texte 623"/>
                              <wps:cNvSpPr txBox="1"/>
                              <wps:spPr>
                                <a:xfrm>
                                  <a:off x="0" y="666750"/>
                                  <a:ext cx="160972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1168F8" w:rsidRPr="00C4717B" w:rsidRDefault="001168F8" w:rsidP="001168F8">
                                    <w:p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  <w:lang w:val="fr-FR" w:bidi="ar-DZ"/>
                                      </w:rPr>
                                    </w:pPr>
                                    <w:r w:rsidRPr="00C4717B"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ar-DZ"/>
                                      </w:rPr>
                                      <w:t>مو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ar-DZ"/>
                                      </w:rPr>
                                      <w:t>جه</w:t>
                                    </w:r>
                                    <w:r w:rsidRPr="00C4717B">
                                      <w:rPr>
                                        <w:rFonts w:hint="cs"/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ar-DZ"/>
                                      </w:rPr>
                                      <w:t xml:space="preserve">    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2"/>
                                        <w:szCs w:val="32"/>
                                        <w:lang w:val="fr-FR" w:bidi="ar-DZ"/>
                                      </w:rPr>
                                      <w:t>Routeur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615" o:spid="_x0000_s1048" style="position:absolute;left:0;text-align:left;margin-left:-7.35pt;margin-top:10.25pt;width:364.2pt;height:170.25pt;z-index:251752448;mso-width-relative:margin;mso-height-relative:margin" coordsize="46253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">
                      <v:group id="Groupe 598" o:spid="_x0000_s1049" style="position:absolute;left:723;width:45530;height:21621" coordorigin="-323" coordsize="45529,2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    <v:group id="Groupe 35" o:spid="_x0000_s1050" style="position:absolute;left:-323;width:45528;height:21621" coordorigin="-323" coordsize="45529,2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<v:shape id="table" o:spid="_x0000_s1051" type="#_x0000_t75" style="position:absolute;left:-323;top:1619;width:45528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">
                            <v:imagedata r:id="rId25" o:title=""/>
                            <v:path arrowok="t"/>
                          </v:shape>
                          <v:shape id="Image 8" o:spid="_x0000_s1052" type="#_x0000_t75" style="position:absolute;left:1714;top:1524;width:11430;height:6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">
                            <v:imagedata r:id="rId26" o:title=""/>
                            <v:path arrowok="t"/>
                          </v:shape>
                          <v:shape id="Image 9" o:spid="_x0000_s1053" type="#_x0000_t75" style="position:absolute;left:15716;top:190;width:14224;height:8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">
                            <v:imagedata r:id="rId27" o:title=""/>
                            <v:path arrowok="t"/>
                          </v:shape>
                          <v:shape id="Image 10" o:spid="_x0000_s1054" type="#_x0000_t75" style="position:absolute;left:31432;width:13773;height:8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">
                            <v:imagedata r:id="rId28" o:title=""/>
                            <v:path arrowok="t"/>
                          </v:shape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619" o:spid="_x0000_s1055" type="#_x0000_t202" style="position:absolute;left:28098;top:6572;width:1609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<v:textbox>
                              <w:txbxContent>
                                <w:p w:rsidR="001168F8" w:rsidRPr="00C4717B" w:rsidRDefault="001168F8" w:rsidP="001168F8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fr-FR" w:bidi="ar-DZ"/>
                                    </w:rPr>
                                  </w:pPr>
                                  <w:r w:rsidRPr="00C4717B">
                                    <w:rPr>
                                      <w:rFonts w:hint="cs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موزع      </w:t>
                                  </w:r>
                                  <w:r w:rsidRPr="00C4717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fr-FR" w:bidi="ar-DZ"/>
                                    </w:rPr>
                                    <w:t>HUB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Zone de texte 620" o:spid="_x0000_s1056" type="#_x0000_t202" style="position:absolute;left:14001;top:6858;width:1549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5sG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rJMwPZ8IRkPk/AAAA//8DAFBLAQItABQABgAIAAAAIQDb4fbL7gAAAIUBAAATAAAAAAAAAAAA&#10;AAAAAAAAAABbQ29udGVudF9UeXBlc10ueG1sUEsBAi0AFAAGAAgAAAAhAFr0LFu/AAAAFQEAAAsA&#10;AAAAAAAAAAAAAAAAHwEAAF9yZWxzLy5yZWxzUEsBAi0AFAAGAAgAAAAhAOKLmwbEAAAA3AAAAA8A&#10;AAAAAAAAAAAAAAAABwIAAGRycy9kb3ducmV2LnhtbFBLBQYAAAAAAwADALcAAAD4AgAAAAA=&#10;" filled="f" stroked="f" strokeweight=".5pt">
                          <v:textbox>
                            <w:txbxContent>
                              <w:p w:rsidR="001168F8" w:rsidRPr="00C4717B" w:rsidRDefault="001168F8" w:rsidP="001168F8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 w:bidi="ar-DZ"/>
                                  </w:rPr>
                                </w:pPr>
                                <w:r w:rsidRPr="00C4717B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>م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>حول</w:t>
                                </w:r>
                                <w:r w:rsidRPr="00C4717B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  <w:lang w:bidi="ar-DZ"/>
                                  </w:rPr>
                                  <w:t xml:space="preserve">     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  <w:lang w:val="fr-FR" w:bidi="ar-DZ"/>
                                  </w:rPr>
                                  <w:t>Switch</w:t>
                                </w:r>
                              </w:p>
                            </w:txbxContent>
                          </v:textbox>
                        </v:shape>
                      </v:group>
                      <v:shape id="Zone de texte 623" o:spid="_x0000_s1057" type="#_x0000_t202" style="position:absolute;top:6667;width:1609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Vx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BJZBXHHAAAA3AAA&#10;AA8AAAAAAAAAAAAAAAAABwIAAGRycy9kb3ducmV2LnhtbFBLBQYAAAAAAwADALcAAAD7AgAAAAA=&#10;" filled="f" stroked="f" strokeweight=".5pt">
                        <v:textbox>
                          <w:txbxContent>
                            <w:p w:rsidR="001168F8" w:rsidRPr="00C4717B" w:rsidRDefault="001168F8" w:rsidP="001168F8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fr-FR" w:bidi="ar-DZ"/>
                                </w:rPr>
                              </w:pPr>
                              <w:r w:rsidRPr="00C4717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مو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جه</w:t>
                              </w:r>
                              <w:r w:rsidRPr="00C4717B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    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fr-FR" w:bidi="ar-DZ"/>
                                </w:rPr>
                                <w:t>Routeur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6014E" w:rsidRPr="005B5E8F" w:rsidRDefault="0026014E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27770F" w:rsidRPr="005B5E8F" w:rsidRDefault="0027770F" w:rsidP="009B77F6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851" w:type="dxa"/>
            <w:shd w:val="clear" w:color="auto" w:fill="E5DFEC" w:themeFill="accent4" w:themeFillTint="33"/>
          </w:tcPr>
          <w:p w:rsidR="002E747E" w:rsidRPr="005B5E8F" w:rsidRDefault="00DC2704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>15 د</w:t>
            </w:r>
          </w:p>
        </w:tc>
      </w:tr>
      <w:tr w:rsidR="009B77F6" w:rsidRPr="005B5E8F" w:rsidTr="001E7778">
        <w:trPr>
          <w:trHeight w:val="1921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9B77F6" w:rsidRPr="005B5E8F" w:rsidRDefault="009B77F6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1842" w:type="dxa"/>
            <w:gridSpan w:val="2"/>
            <w:vAlign w:val="center"/>
          </w:tcPr>
          <w:p w:rsidR="00322B11" w:rsidRPr="005B5E8F" w:rsidRDefault="00322B11" w:rsidP="00322B11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  <w:t>المكونات المادية للشبكة</w:t>
            </w:r>
          </w:p>
          <w:p w:rsidR="002309C1" w:rsidRPr="005B5E8F" w:rsidRDefault="002309C1" w:rsidP="007E1D9F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</w:rPr>
            </w:pPr>
          </w:p>
        </w:tc>
        <w:tc>
          <w:tcPr>
            <w:tcW w:w="7371" w:type="dxa"/>
          </w:tcPr>
          <w:p w:rsidR="00260A1C" w:rsidRPr="005B5E8F" w:rsidRDefault="00260A1C" w:rsidP="006865CF">
            <w:pPr>
              <w:rPr>
                <w:rFonts w:ascii="Al-Jazeera-Arabic-Bold" w:eastAsia="Arial Unicode MS" w:hAnsi="Al-Jazeera-Arabic-Bold" w:cs="Al-Jazeera-Arabic-Bold"/>
                <w:rtl/>
                <w:lang w:val="fr-FR"/>
              </w:rPr>
            </w:pPr>
          </w:p>
          <w:p w:rsidR="009B77F6" w:rsidRPr="005B5E8F" w:rsidRDefault="009B77F6" w:rsidP="00EA4F18">
            <w:pPr>
              <w:rPr>
                <w:rFonts w:ascii="Al-Jazeera-Arabic-Bold" w:eastAsia="Arial Unicode MS" w:hAnsi="Al-Jazeera-Arabic-Bold" w:cs="Al-Jazeera-Arabic-Bold"/>
                <w:rtl/>
                <w:lang w:val="fr-FR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</w:rPr>
              <w:t xml:space="preserve">س4 : </w:t>
            </w:r>
            <w:r w:rsidR="00EA4F18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</w:rPr>
              <w:t>ماهي المكونات المادية للشبكة المحلية</w:t>
            </w: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</w:rPr>
              <w:t xml:space="preserve"> ؟</w:t>
            </w:r>
          </w:p>
          <w:p w:rsidR="00E67AF1" w:rsidRPr="005B5E8F" w:rsidRDefault="009539D8" w:rsidP="007D5BAA">
            <w:pPr>
              <w:rPr>
                <w:rFonts w:ascii="Al-Jazeera-Arabic-Bold" w:eastAsia="Arial Unicode MS" w:hAnsi="Al-Jazeera-Arabic-Bold" w:cs="Al-Jazeera-Arabic-Bold"/>
                <w:rtl/>
                <w:lang w:val="fr-FR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color w:val="00B050"/>
                <w:rtl/>
                <w:lang w:val="fr-FR"/>
              </w:rPr>
              <w:t>ج4 :</w:t>
            </w:r>
          </w:p>
          <w:p w:rsidR="00E67AF1" w:rsidRPr="005B5E8F" w:rsidRDefault="00E67AF1" w:rsidP="009B77F6">
            <w:pPr>
              <w:rPr>
                <w:rFonts w:ascii="Al-Jazeera-Arabic-Bold" w:eastAsia="Arial Unicode MS" w:hAnsi="Al-Jazeera-Arabic-Bold" w:cs="Al-Jazeera-Arabic-Bold"/>
                <w:rtl/>
                <w:lang w:val="fr-FR"/>
              </w:rPr>
            </w:pPr>
          </w:p>
          <w:p w:rsidR="00EA4F18" w:rsidRPr="005B5E8F" w:rsidRDefault="0027770F" w:rsidP="001168F8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98AD83B" wp14:editId="1E960FA6">
                      <wp:simplePos x="0" y="0"/>
                      <wp:positionH relativeFrom="column">
                        <wp:posOffset>5396985</wp:posOffset>
                      </wp:positionH>
                      <wp:positionV relativeFrom="paragraph">
                        <wp:posOffset>352699</wp:posOffset>
                      </wp:positionV>
                      <wp:extent cx="1545590" cy="406400"/>
                      <wp:effectExtent l="0" t="0" r="0" b="0"/>
                      <wp:wrapNone/>
                      <wp:docPr id="23" name="Zone de 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45590" cy="40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AD83B" id="Zone de texte 23" o:spid="_x0000_s1058" type="#_x0000_t202" style="position:absolute;left:0;text-align:left;margin-left:424.95pt;margin-top:27.75pt;width:121.7pt;height:32pt;rotation:-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" filled="f" stroked="f" strokeweight=".5pt">
                      <v:textbox>
                        <w:txbxContent>
                          <w:p w:rsidR="0027770F" w:rsidRDefault="0027770F" w:rsidP="0027770F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4F18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>ل</w:t>
            </w:r>
            <w:r w:rsidR="001168F8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rtl/>
                <w:lang w:val="en-CA"/>
              </w:rPr>
              <w:t>ن</w:t>
            </w:r>
            <w:r w:rsidR="00EA4F18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 xml:space="preserve">تمكن من انجاز شبكة </w:t>
            </w:r>
            <w:r w:rsidR="001168F8">
              <w:rPr>
                <w:rFonts w:ascii="Al-Jazeera-Arabic-Bold" w:eastAsia="Arial Unicode MS" w:hAnsi="Al-Jazeera-Arabic-Bold" w:cs="Al-Jazeera-Arabic-Bold" w:hint="cs"/>
                <w:b/>
                <w:bCs/>
                <w:color w:val="000000" w:themeColor="text1"/>
                <w:rtl/>
                <w:lang w:val="en-CA"/>
              </w:rPr>
              <w:t>محلية ب</w:t>
            </w:r>
            <w:r w:rsidR="00EA4F18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 xml:space="preserve">طوبولوجيا النجمة يجب توفير الأجهزة التالية </w:t>
            </w:r>
          </w:p>
          <w:tbl>
            <w:tblPr>
              <w:tblStyle w:val="Grilledutableau"/>
              <w:bidiVisual/>
              <w:tblW w:w="7093" w:type="dxa"/>
              <w:tblInd w:w="22" w:type="dxa"/>
              <w:tblLayout w:type="fixed"/>
              <w:tblLook w:val="04A0" w:firstRow="1" w:lastRow="0" w:firstColumn="1" w:lastColumn="0" w:noHBand="0" w:noVBand="1"/>
            </w:tblPr>
            <w:tblGrid>
              <w:gridCol w:w="3786"/>
              <w:gridCol w:w="3307"/>
            </w:tblGrid>
            <w:tr w:rsidR="00EA4F18" w:rsidRPr="005B5E8F" w:rsidTr="001168F8">
              <w:trPr>
                <w:trHeight w:val="567"/>
              </w:trPr>
              <w:tc>
                <w:tcPr>
                  <w:tcW w:w="3786" w:type="dxa"/>
                  <w:tcBorders>
                    <w:bottom w:val="single" w:sz="4" w:space="0" w:color="000000" w:themeColor="text1"/>
                  </w:tcBorders>
                </w:tcPr>
                <w:p w:rsidR="00EA4F18" w:rsidRPr="005B5E8F" w:rsidRDefault="00EA4F18" w:rsidP="00EA4F18">
                  <w:pPr>
                    <w:pStyle w:val="Paragraphedeliste"/>
                    <w:bidi/>
                    <w:ind w:left="247"/>
                    <w:jc w:val="center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5B5E8F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>شبكة النجمة سلكية</w:t>
                  </w:r>
                </w:p>
              </w:tc>
              <w:tc>
                <w:tcPr>
                  <w:tcW w:w="3307" w:type="dxa"/>
                  <w:tcBorders>
                    <w:bottom w:val="single" w:sz="4" w:space="0" w:color="000000" w:themeColor="text1"/>
                  </w:tcBorders>
                </w:tcPr>
                <w:p w:rsidR="00EA4F18" w:rsidRPr="005B5E8F" w:rsidRDefault="00EA4F18" w:rsidP="00EA4F18">
                  <w:pPr>
                    <w:pStyle w:val="Paragraphedeliste"/>
                    <w:bidi/>
                    <w:ind w:left="34"/>
                    <w:jc w:val="center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5B5E8F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>شبكة النجمة لا سلكية</w:t>
                  </w:r>
                </w:p>
              </w:tc>
            </w:tr>
            <w:tr w:rsidR="001168F8" w:rsidRPr="005B5E8F" w:rsidTr="001168F8">
              <w:trPr>
                <w:trHeight w:val="2132"/>
              </w:trPr>
              <w:tc>
                <w:tcPr>
                  <w:tcW w:w="3786" w:type="dxa"/>
                </w:tcPr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14"/>
                    </w:numPr>
                    <w:tabs>
                      <w:tab w:val="right" w:pos="275"/>
                    </w:tabs>
                    <w:bidi/>
                    <w:ind w:left="43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حاسوبان على الأقل </w:t>
                  </w:r>
                </w:p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14"/>
                    </w:numPr>
                    <w:tabs>
                      <w:tab w:val="right" w:pos="275"/>
                    </w:tabs>
                    <w:bidi/>
                    <w:ind w:left="43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>بطاقة الشبكة</w:t>
                  </w:r>
                  <w:r w:rsidRPr="001168F8">
                    <w:rPr>
                      <w:rFonts w:ascii="Al-Jazeera-Arabic-Bold" w:eastAsia="Arial Unicode MS" w:hAnsi="Al-Jazeera-Arabic-Bold" w:cs="Al-Jazeera-Arabic-Bold" w:hint="cs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السلكية</w:t>
                  </w: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لكل حاسوب </w:t>
                  </w:r>
                </w:p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14"/>
                    </w:numPr>
                    <w:tabs>
                      <w:tab w:val="right" w:pos="275"/>
                    </w:tabs>
                    <w:bidi/>
                    <w:ind w:left="43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المحول </w:t>
                  </w:r>
                  <w:r w:rsidRPr="001168F8"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</w:rPr>
                    <w:t>Switch</w:t>
                  </w: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 </w:t>
                  </w:r>
                  <w:r>
                    <w:rPr>
                      <w:rFonts w:ascii="Al-Jazeera-Arabic-Bold" w:eastAsia="Arial Unicode MS" w:hAnsi="Al-Jazeera-Arabic-Bold" w:cs="Al-Jazeera-Arabic-Bold" w:hint="cs"/>
                      <w:b/>
                      <w:bCs/>
                      <w:color w:val="000000" w:themeColor="text1"/>
                      <w:rtl/>
                    </w:rPr>
                    <w:t xml:space="preserve">أو </w:t>
                  </w: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 w:bidi="ar-DZ"/>
                    </w:rPr>
                    <w:t>الم</w:t>
                  </w:r>
                  <w:r w:rsidRPr="001168F8">
                    <w:rPr>
                      <w:rFonts w:ascii="Al-Jazeera-Arabic-Bold" w:eastAsia="Arial Unicode MS" w:hAnsi="Al-Jazeera-Arabic-Bold" w:cs="Al-Jazeera-Arabic-Bold" w:hint="cs"/>
                      <w:b/>
                      <w:bCs/>
                      <w:color w:val="000000" w:themeColor="text1"/>
                      <w:rtl/>
                      <w:lang w:val="en-CA" w:bidi="ar-DZ"/>
                    </w:rPr>
                    <w:t>وزع</w:t>
                  </w:r>
                  <w:r w:rsidRPr="001168F8"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  <w:rtl/>
                      <w:lang w:val="en-CA" w:bidi="ar-DZ"/>
                    </w:rPr>
                    <w:t xml:space="preserve"> </w:t>
                  </w:r>
                  <w:r w:rsidRPr="001168F8"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</w:rPr>
                    <w:t>Hub</w:t>
                  </w:r>
                  <w:r>
                    <w:rPr>
                      <w:rFonts w:asciiTheme="minorBidi" w:eastAsia="Arial Unicode MS" w:hAnsiTheme="minorBidi"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1168F8">
                    <w:rPr>
                      <w:rFonts w:ascii="Al-Jazeera-Arabic-Bold" w:eastAsia="Arial Unicode MS" w:hAnsi="Al-Jazeera-Arabic-Bold" w:cs="Al-Jazeera-Arabic-Bold" w:hint="cs"/>
                      <w:b/>
                      <w:bCs/>
                      <w:color w:val="000000" w:themeColor="text1"/>
                      <w:rtl/>
                      <w:lang w:val="en-CA"/>
                    </w:rPr>
                    <w:t>أو موجه</w:t>
                  </w:r>
                  <w:r>
                    <w:rPr>
                      <w:rFonts w:asciiTheme="minorBidi" w:eastAsia="Arial Unicode MS" w:hAnsiTheme="minorBidi"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</w:rPr>
                    <w:t>Routeur</w:t>
                  </w:r>
                </w:p>
                <w:p w:rsidR="001168F8" w:rsidRDefault="001168F8" w:rsidP="00F73136">
                  <w:pPr>
                    <w:pStyle w:val="Paragraphedeliste"/>
                    <w:numPr>
                      <w:ilvl w:val="0"/>
                      <w:numId w:val="14"/>
                    </w:numPr>
                    <w:tabs>
                      <w:tab w:val="right" w:pos="275"/>
                      <w:tab w:val="right" w:pos="696"/>
                    </w:tabs>
                    <w:bidi/>
                    <w:ind w:left="43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 w:bidi="ar-DZ"/>
                    </w:rPr>
                    <w:t>أسلاك التوصيل</w:t>
                  </w:r>
                </w:p>
                <w:p w:rsidR="001168F8" w:rsidRPr="001168F8" w:rsidRDefault="001168F8" w:rsidP="001168F8">
                  <w:pPr>
                    <w:tabs>
                      <w:tab w:val="right" w:pos="275"/>
                      <w:tab w:val="right" w:pos="696"/>
                    </w:tabs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</w:p>
              </w:tc>
              <w:tc>
                <w:tcPr>
                  <w:tcW w:w="3307" w:type="dxa"/>
                </w:tcPr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5"/>
                    </w:numPr>
                    <w:tabs>
                      <w:tab w:val="right" w:pos="231"/>
                    </w:tabs>
                    <w:bidi/>
                    <w:ind w:left="0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حاسوبان على الأقل </w:t>
                  </w:r>
                </w:p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5"/>
                    </w:numPr>
                    <w:tabs>
                      <w:tab w:val="right" w:pos="231"/>
                    </w:tabs>
                    <w:bidi/>
                    <w:ind w:left="0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>بطاقة الشبكة</w:t>
                  </w:r>
                  <w:r>
                    <w:rPr>
                      <w:rFonts w:ascii="Al-Jazeera-Arabic-Bold" w:eastAsia="Arial Unicode MS" w:hAnsi="Al-Jazeera-Arabic-Bold" w:cs="Al-Jazeera-Arabic-Bold" w:hint="cs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اللاسلكية</w:t>
                  </w: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لكل حاسوب </w:t>
                  </w:r>
                </w:p>
                <w:p w:rsidR="001168F8" w:rsidRPr="001168F8" w:rsidRDefault="001168F8" w:rsidP="00F73136">
                  <w:pPr>
                    <w:pStyle w:val="Paragraphedeliste"/>
                    <w:numPr>
                      <w:ilvl w:val="0"/>
                      <w:numId w:val="5"/>
                    </w:numPr>
                    <w:tabs>
                      <w:tab w:val="right" w:pos="231"/>
                    </w:tabs>
                    <w:bidi/>
                    <w:ind w:left="0" w:firstLine="0"/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</w:pP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الموجه </w:t>
                  </w:r>
                  <w:r w:rsidRPr="001168F8"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</w:rPr>
                    <w:t>Routeur</w:t>
                  </w:r>
                  <w:r w:rsidRPr="001168F8">
                    <w:rPr>
                      <w:rFonts w:asciiTheme="minorBidi" w:eastAsia="Arial Unicode MS" w:hAnsiTheme="minorBidi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</w:t>
                  </w:r>
                  <w:r w:rsidRPr="001168F8">
                    <w:rPr>
                      <w:rFonts w:ascii="Al-Jazeera-Arabic-Bold" w:eastAsia="Arial Unicode MS" w:hAnsi="Al-Jazeera-Arabic-Bold" w:cs="Al-Jazeera-Arabic-Bold"/>
                      <w:b/>
                      <w:bCs/>
                      <w:color w:val="000000" w:themeColor="text1"/>
                      <w:rtl/>
                      <w:lang w:val="en-CA"/>
                    </w:rPr>
                    <w:t xml:space="preserve"> </w:t>
                  </w:r>
                </w:p>
              </w:tc>
            </w:tr>
          </w:tbl>
          <w:p w:rsidR="004A1ADA" w:rsidRPr="005B5E8F" w:rsidRDefault="004A1ADA" w:rsidP="001168F8">
            <w:pPr>
              <w:rPr>
                <w:rFonts w:ascii="Al-Jazeera-Arabic-Bold" w:eastAsia="Arial Unicode MS" w:hAnsi="Al-Jazeera-Arabic-Bold" w:cs="Al-Jazeera-Arabic-Bold"/>
                <w:lang w:val="fr-FR"/>
              </w:rPr>
            </w:pPr>
          </w:p>
        </w:tc>
        <w:tc>
          <w:tcPr>
            <w:tcW w:w="851" w:type="dxa"/>
            <w:shd w:val="clear" w:color="auto" w:fill="E5DFEC" w:themeFill="accent4" w:themeFillTint="33"/>
          </w:tcPr>
          <w:p w:rsidR="009B77F6" w:rsidRPr="005B5E8F" w:rsidRDefault="00DC2704" w:rsidP="006F11BD">
            <w:pPr>
              <w:jc w:val="center"/>
              <w:rPr>
                <w:rFonts w:ascii="Al-Jazeera-Arabic-Bold" w:hAnsi="Al-Jazeera-Arabic-Bold" w:cs="Al-Jazeera-Arabic-Bold"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 xml:space="preserve">15 </w:t>
            </w:r>
            <w:r w:rsidR="00627805" w:rsidRPr="005B5E8F">
              <w:rPr>
                <w:rFonts w:ascii="Al-Jazeera-Arabic-Bold" w:hAnsi="Al-Jazeera-Arabic-Bold" w:cs="Al-Jazeera-Arabic-Bold"/>
                <w:rtl/>
                <w:lang w:bidi="ar-DZ"/>
              </w:rPr>
              <w:t>د</w:t>
            </w:r>
          </w:p>
        </w:tc>
      </w:tr>
      <w:tr w:rsidR="009B77F6" w:rsidRPr="005B5E8F" w:rsidTr="001E7778">
        <w:trPr>
          <w:trHeight w:val="1921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9B77F6" w:rsidRPr="005B5E8F" w:rsidRDefault="009B77F6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1842" w:type="dxa"/>
            <w:gridSpan w:val="2"/>
            <w:vAlign w:val="center"/>
          </w:tcPr>
          <w:p w:rsidR="00322B11" w:rsidRPr="005B5E8F" w:rsidRDefault="0027770F" w:rsidP="00322B11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163878E" wp14:editId="12544455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88900</wp:posOffset>
                      </wp:positionV>
                      <wp:extent cx="1545590" cy="406400"/>
                      <wp:effectExtent l="0" t="0" r="0" b="0"/>
                      <wp:wrapNone/>
                      <wp:docPr id="24" name="Zone de text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545590" cy="406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7770F" w:rsidRDefault="0027770F" w:rsidP="0027770F">
                                  <w:r w:rsidRPr="009B77F6"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وضعية البناء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3878E" id="Zone de texte 24" o:spid="_x0000_s1059" type="#_x0000_t202" style="position:absolute;left:0;text-align:left;margin-left:56.45pt;margin-top:7pt;width:121.7pt;height:32pt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" filled="f" stroked="f" strokeweight=".5pt">
                      <v:textbox>
                        <w:txbxContent>
                          <w:p w:rsidR="0027770F" w:rsidRDefault="0027770F" w:rsidP="0027770F">
                            <w:r w:rsidRPr="009B77F6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وضعية البناء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22B11"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  <w:t>إعدادات الشبكة</w:t>
            </w:r>
          </w:p>
          <w:p w:rsidR="002309C1" w:rsidRPr="005B5E8F" w:rsidRDefault="002309C1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7371" w:type="dxa"/>
          </w:tcPr>
          <w:p w:rsidR="00260A1C" w:rsidRPr="005B5E8F" w:rsidRDefault="00260A1C" w:rsidP="006865CF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9B77F6" w:rsidRPr="005B5E8F" w:rsidRDefault="009539D8" w:rsidP="00F74F9E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س5 : </w:t>
            </w:r>
            <w:r w:rsidR="00F74F9E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ماهي </w:t>
            </w:r>
            <w:proofErr w:type="spellStart"/>
            <w:r w:rsidR="00F74F9E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الإعدادت</w:t>
            </w:r>
            <w:proofErr w:type="spellEnd"/>
            <w:r w:rsidR="00F74F9E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اللزمة لتجهيز شبكة محلية</w:t>
            </w: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</w:t>
            </w:r>
            <w:r w:rsidR="00614E57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؟</w:t>
            </w:r>
          </w:p>
          <w:p w:rsidR="00E0103F" w:rsidRPr="005B5E8F" w:rsidRDefault="00614E57" w:rsidP="009539D8">
            <w:pPr>
              <w:rPr>
                <w:rFonts w:ascii="Al-Jazeera-Arabic-Bold" w:hAnsi="Al-Jazeera-Arabic-Bold" w:cs="Al-Jazeera-Arabic-Bold"/>
                <w:color w:val="FF0000"/>
                <w:rtl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  <w:t>ج5 :</w:t>
            </w:r>
          </w:p>
          <w:p w:rsidR="00F74F9E" w:rsidRPr="005B5E8F" w:rsidRDefault="00F74F9E" w:rsidP="00F74F9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>بعد توصيل المكونات المادية مع بعضها البعض لابد من تغيير بعض الاعدادات على مستوى كل حاسوب في الشبكة و ذلك بالتأكد من أن كل حاسوب ينتمي إلى نفس مجموعة العمل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 xml:space="preserve"> (WORKGROUP) 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>و ذلك يتم بــــ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 xml:space="preserve"> :</w:t>
            </w:r>
          </w:p>
          <w:p w:rsidR="007D5BAA" w:rsidRPr="005B5E8F" w:rsidRDefault="00F74F9E" w:rsidP="00F74F9E">
            <w:pPr>
              <w:jc w:val="both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ننقر على الزر اليمين للفأرة على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Ordinateur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 ثم خصائص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Propri</w:t>
            </w:r>
            <w:r w:rsidRPr="005B5E8F">
              <w:rPr>
                <w:rFonts w:ascii="Cambria" w:eastAsia="Arial Unicode MS" w:hAnsi="Cambria" w:cs="Cambria"/>
                <w:b/>
                <w:bCs/>
                <w:color w:val="000000" w:themeColor="text1"/>
                <w:lang w:val="en-CA" w:bidi="ar-DZ"/>
              </w:rPr>
              <w:t>è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t</w:t>
            </w:r>
            <w:r w:rsidRPr="005B5E8F">
              <w:rPr>
                <w:rFonts w:ascii="Cambria" w:eastAsia="Arial Unicode MS" w:hAnsi="Cambria" w:cs="Cambria"/>
                <w:b/>
                <w:bCs/>
                <w:color w:val="000000" w:themeColor="text1"/>
                <w:lang w:val="en-CA" w:bidi="ar-DZ"/>
              </w:rPr>
              <w:t>é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s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 ثم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>إسم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الحاسوب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 xml:space="preserve">Nom de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l’ordinateur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 ثم تغيير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Modifier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 ثم مجموعة العمل </w:t>
            </w:r>
            <w:proofErr w:type="spellStart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Groupe</w:t>
            </w:r>
            <w:proofErr w:type="spellEnd"/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 xml:space="preserve"> de travail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 w:bidi="ar-DZ"/>
              </w:rPr>
              <w:t xml:space="preserve">  في هذه الخانة نكتب : 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en-CA" w:bidi="ar-DZ"/>
              </w:rPr>
              <w:t>WORKGROUP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:rsidR="009B77F6" w:rsidRPr="005B5E8F" w:rsidRDefault="00DC2704" w:rsidP="00DC2704">
            <w:pPr>
              <w:jc w:val="center"/>
              <w:rPr>
                <w:rFonts w:ascii="Al-Jazeera-Arabic-Bold" w:hAnsi="Al-Jazeera-Arabic-Bold" w:cs="Al-Jazeera-Arabic-Bold"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 xml:space="preserve"> 15 </w:t>
            </w:r>
            <w:r w:rsidR="00627805" w:rsidRPr="005B5E8F">
              <w:rPr>
                <w:rFonts w:ascii="Al-Jazeera-Arabic-Bold" w:hAnsi="Al-Jazeera-Arabic-Bold" w:cs="Al-Jazeera-Arabic-Bold"/>
                <w:rtl/>
                <w:lang w:bidi="ar-DZ"/>
              </w:rPr>
              <w:t>د</w:t>
            </w:r>
          </w:p>
        </w:tc>
      </w:tr>
      <w:tr w:rsidR="002309C1" w:rsidRPr="005B5E8F" w:rsidTr="001E7778">
        <w:trPr>
          <w:trHeight w:val="1921"/>
        </w:trPr>
        <w:tc>
          <w:tcPr>
            <w:tcW w:w="1240" w:type="dxa"/>
            <w:vMerge/>
            <w:shd w:val="clear" w:color="auto" w:fill="E5DFEC" w:themeFill="accent4" w:themeFillTint="33"/>
          </w:tcPr>
          <w:p w:rsidR="002309C1" w:rsidRPr="005B5E8F" w:rsidRDefault="002309C1" w:rsidP="002A1781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</w:p>
        </w:tc>
        <w:tc>
          <w:tcPr>
            <w:tcW w:w="1842" w:type="dxa"/>
            <w:gridSpan w:val="2"/>
            <w:vAlign w:val="center"/>
          </w:tcPr>
          <w:p w:rsidR="009E7B63" w:rsidRPr="005B5E8F" w:rsidRDefault="00322B11" w:rsidP="00322B11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</w:rPr>
            </w:pPr>
            <w:r w:rsidRPr="005B5E8F"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  <w:t>استغلال الموارد المشتركة</w:t>
            </w:r>
          </w:p>
          <w:p w:rsidR="002309C1" w:rsidRPr="005B5E8F" w:rsidRDefault="002309C1" w:rsidP="000B55F3">
            <w:pPr>
              <w:jc w:val="center"/>
              <w:rPr>
                <w:rFonts w:ascii="Al-Jazeera-Arabic-Bold" w:eastAsiaTheme="minorHAnsi" w:hAnsi="Al-Jazeera-Arabic-Bold" w:cs="Al-Jazeera-Arabic-Bold"/>
                <w:b/>
                <w:bCs/>
                <w:color w:val="FF0000"/>
                <w:rtl/>
              </w:rPr>
            </w:pPr>
          </w:p>
        </w:tc>
        <w:tc>
          <w:tcPr>
            <w:tcW w:w="7371" w:type="dxa"/>
          </w:tcPr>
          <w:p w:rsidR="002309C1" w:rsidRPr="005B5E8F" w:rsidRDefault="002309C1" w:rsidP="006865CF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  <w:p w:rsidR="00F86A57" w:rsidRPr="005B5E8F" w:rsidRDefault="00F86A57" w:rsidP="00F74F9E">
            <w:pPr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س6</w:t>
            </w:r>
            <w:r w:rsidR="009539D8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:</w:t>
            </w:r>
            <w:r w:rsidR="00F74F9E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 ماذا نستطيع مشاركته في شبكة محلية</w:t>
            </w:r>
            <w:r w:rsidR="009539D8"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 xml:space="preserve"> </w:t>
            </w:r>
            <w:r w:rsidRPr="005B5E8F"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  <w:t>؟</w:t>
            </w:r>
          </w:p>
          <w:p w:rsidR="00F86A57" w:rsidRPr="005B5E8F" w:rsidRDefault="00F86A57" w:rsidP="009539D8">
            <w:pPr>
              <w:rPr>
                <w:rFonts w:ascii="Al-Jazeera-Arabic-Bold" w:eastAsia="Arial Unicode MS" w:hAnsi="Al-Jazeera-Arabic-Bold" w:cs="Al-Jazeera-Arabic-Bold"/>
                <w:rtl/>
                <w:lang w:val="fr-FR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color w:val="00B050"/>
                <w:rtl/>
                <w:lang w:bidi="ar-DZ"/>
              </w:rPr>
              <w:t>ج6 :</w:t>
            </w:r>
            <w:r w:rsidR="007D5BAA" w:rsidRPr="005B5E8F">
              <w:rPr>
                <w:rFonts w:ascii="Al-Jazeera-Arabic-Bold" w:hAnsi="Al-Jazeera-Arabic-Bold" w:cs="Al-Jazeera-Arabic-Bold"/>
                <w:b/>
                <w:bCs/>
                <w:color w:val="00B050"/>
                <w:lang w:bidi="ar-DZ"/>
              </w:rPr>
              <w:t xml:space="preserve">   </w:t>
            </w:r>
            <w:r w:rsidR="009539D8" w:rsidRPr="005B5E8F">
              <w:rPr>
                <w:rFonts w:ascii="Al-Jazeera-Arabic-Bold" w:eastAsia="Arial Unicode MS" w:hAnsi="Al-Jazeera-Arabic-Bold" w:cs="Al-Jazeera-Arabic-Bold"/>
                <w:rtl/>
                <w:lang w:val="fr-FR"/>
              </w:rPr>
              <w:t xml:space="preserve"> </w:t>
            </w:r>
          </w:p>
          <w:p w:rsidR="00F74F9E" w:rsidRPr="005B5E8F" w:rsidRDefault="00F74F9E" w:rsidP="00F74F9E">
            <w:pPr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>تظهر فائدة الشبكة من خلال استغلال الموارد المشتركة والتي تتمثل في</w:t>
            </w: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lang w:val="fr-FR" w:bidi="ar-DZ"/>
              </w:rPr>
              <w:t xml:space="preserve"> : </w:t>
            </w:r>
          </w:p>
          <w:p w:rsidR="00F74F9E" w:rsidRPr="005B5E8F" w:rsidRDefault="00F74F9E" w:rsidP="00F73136">
            <w:pPr>
              <w:pStyle w:val="Paragraphedeliste"/>
              <w:numPr>
                <w:ilvl w:val="0"/>
                <w:numId w:val="6"/>
              </w:numPr>
              <w:bidi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 xml:space="preserve">المشاركة في الأقراص و المجلدات </w:t>
            </w:r>
          </w:p>
          <w:p w:rsidR="00F74F9E" w:rsidRPr="005B5E8F" w:rsidRDefault="00F74F9E" w:rsidP="00F73136">
            <w:pPr>
              <w:pStyle w:val="Paragraphedeliste"/>
              <w:numPr>
                <w:ilvl w:val="0"/>
                <w:numId w:val="6"/>
              </w:numPr>
              <w:bidi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en-CA"/>
              </w:rPr>
              <w:t xml:space="preserve">المشاركة في الطابعة </w:t>
            </w:r>
          </w:p>
          <w:p w:rsidR="00F86A57" w:rsidRPr="005B5E8F" w:rsidRDefault="00F86A57" w:rsidP="0026014E">
            <w:pPr>
              <w:pStyle w:val="Paragraphedeliste"/>
              <w:bidi/>
              <w:rPr>
                <w:rFonts w:ascii="Al-Jazeera-Arabic-Bold" w:hAnsi="Al-Jazeera-Arabic-Bold" w:cs="Al-Jazeera-Arabic-Bold"/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851" w:type="dxa"/>
            <w:shd w:val="clear" w:color="auto" w:fill="E5DFEC" w:themeFill="accent4" w:themeFillTint="33"/>
          </w:tcPr>
          <w:p w:rsidR="002309C1" w:rsidRPr="005B5E8F" w:rsidRDefault="00DC2704" w:rsidP="006F11BD">
            <w:pPr>
              <w:jc w:val="center"/>
              <w:rPr>
                <w:rFonts w:ascii="Al-Jazeera-Arabic-Bold" w:hAnsi="Al-Jazeera-Arabic-Bold" w:cs="Al-Jazeera-Arabic-Bold"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rtl/>
                <w:lang w:bidi="ar-DZ"/>
              </w:rPr>
              <w:t xml:space="preserve"> 10 </w:t>
            </w:r>
            <w:r w:rsidR="007D5BAA" w:rsidRPr="005B5E8F">
              <w:rPr>
                <w:rFonts w:ascii="Al-Jazeera-Arabic-Bold" w:hAnsi="Al-Jazeera-Arabic-Bold" w:cs="Al-Jazeera-Arabic-Bold"/>
                <w:rtl/>
                <w:lang w:bidi="ar-DZ"/>
              </w:rPr>
              <w:t>د</w:t>
            </w:r>
          </w:p>
        </w:tc>
      </w:tr>
      <w:tr w:rsidR="00627805" w:rsidRPr="005B5E8F" w:rsidTr="001E7778">
        <w:trPr>
          <w:trHeight w:val="1357"/>
        </w:trPr>
        <w:tc>
          <w:tcPr>
            <w:tcW w:w="1240" w:type="dxa"/>
            <w:tcBorders>
              <w:top w:val="single" w:sz="4" w:space="0" w:color="auto"/>
            </w:tcBorders>
            <w:shd w:val="clear" w:color="auto" w:fill="DAEEF3" w:themeFill="accent5" w:themeFillTint="33"/>
            <w:vAlign w:val="center"/>
          </w:tcPr>
          <w:p w:rsidR="00627805" w:rsidRPr="005B5E8F" w:rsidRDefault="00627805" w:rsidP="009539D8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الوضعية الختامية</w:t>
            </w:r>
          </w:p>
        </w:tc>
        <w:tc>
          <w:tcPr>
            <w:tcW w:w="9213" w:type="dxa"/>
            <w:gridSpan w:val="3"/>
            <w:vAlign w:val="center"/>
          </w:tcPr>
          <w:p w:rsidR="00627805" w:rsidRPr="005B5E8F" w:rsidRDefault="00322B11" w:rsidP="001E7778">
            <w:pPr>
              <w:ind w:left="360"/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  <w:t>صنف شبكة قاعة الإعلام الآلي حسب المسافة، حسب البنية، حسب العلاقة الوظيفية، حسب وسيلة الربط ؟</w:t>
            </w:r>
          </w:p>
        </w:tc>
        <w:tc>
          <w:tcPr>
            <w:tcW w:w="851" w:type="dxa"/>
            <w:shd w:val="clear" w:color="auto" w:fill="DAEEF3" w:themeFill="accent5" w:themeFillTint="33"/>
          </w:tcPr>
          <w:p w:rsidR="00627805" w:rsidRPr="005B5E8F" w:rsidRDefault="007D5BAA" w:rsidP="002A1781">
            <w:pPr>
              <w:jc w:val="center"/>
              <w:rPr>
                <w:rFonts w:ascii="Al-Jazeera-Arabic-Bold" w:hAnsi="Al-Jazeera-Arabic-Bold" w:cs="Al-Jazeera-Arabic-Bold"/>
                <w:b/>
                <w:bCs/>
                <w:rtl/>
                <w:lang w:bidi="ar-DZ"/>
              </w:rPr>
            </w:pPr>
            <w:r w:rsidRPr="005B5E8F">
              <w:rPr>
                <w:rFonts w:ascii="Al-Jazeera-Arabic-Bold" w:hAnsi="Al-Jazeera-Arabic-Bold" w:cs="Al-Jazeera-Arabic-Bold"/>
                <w:lang w:bidi="ar-DZ"/>
              </w:rPr>
              <w:t>2</w:t>
            </w:r>
            <w:r w:rsidR="00627805" w:rsidRPr="005B5E8F">
              <w:rPr>
                <w:rFonts w:ascii="Al-Jazeera-Arabic-Bold" w:hAnsi="Al-Jazeera-Arabic-Bold" w:cs="Al-Jazeera-Arabic-Bold"/>
                <w:rtl/>
                <w:lang w:bidi="ar-DZ"/>
              </w:rPr>
              <w:t>د</w:t>
            </w:r>
          </w:p>
        </w:tc>
      </w:tr>
      <w:tr w:rsidR="00627805" w:rsidRPr="005B5E8F" w:rsidTr="0027770F">
        <w:trPr>
          <w:trHeight w:val="546"/>
        </w:trPr>
        <w:tc>
          <w:tcPr>
            <w:tcW w:w="11304" w:type="dxa"/>
            <w:gridSpan w:val="5"/>
          </w:tcPr>
          <w:p w:rsidR="00627805" w:rsidRPr="005B5E8F" w:rsidRDefault="00627805" w:rsidP="002A1781">
            <w:pPr>
              <w:jc w:val="center"/>
              <w:rPr>
                <w:rFonts w:ascii="Al-Jazeera-Arabic-Bold" w:eastAsia="Arial Unicode MS" w:hAnsi="Al-Jazeera-Arabic-Bold" w:cs="Al-Jazeera-Arabic-Bold"/>
                <w:b/>
                <w:bCs/>
                <w:color w:val="00B050"/>
                <w:u w:val="single"/>
                <w:rtl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B050"/>
                <w:u w:val="single"/>
                <w:rtl/>
              </w:rPr>
              <w:t>ملاحظات:</w:t>
            </w:r>
          </w:p>
        </w:tc>
      </w:tr>
      <w:tr w:rsidR="00627805" w:rsidRPr="005B5E8F" w:rsidTr="0027770F">
        <w:trPr>
          <w:trHeight w:val="924"/>
        </w:trPr>
        <w:tc>
          <w:tcPr>
            <w:tcW w:w="11304" w:type="dxa"/>
            <w:gridSpan w:val="5"/>
          </w:tcPr>
          <w:p w:rsidR="00627805" w:rsidRPr="005B5E8F" w:rsidRDefault="00627805" w:rsidP="00260A1C">
            <w:pPr>
              <w:jc w:val="center"/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fr-FR" w:bidi="ar-DZ"/>
              </w:rPr>
            </w:pPr>
            <w:r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fr-FR"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260A1C" w:rsidRPr="005B5E8F">
              <w:rPr>
                <w:rFonts w:ascii="Al-Jazeera-Arabic-Bold" w:eastAsia="Arial Unicode MS" w:hAnsi="Al-Jazeera-Arabic-Bold" w:cs="Al-Jazeera-Arabic-Bold"/>
                <w:b/>
                <w:bCs/>
                <w:color w:val="000000" w:themeColor="text1"/>
                <w:rtl/>
                <w:lang w:val="fr-FR" w:bidi="ar-DZ"/>
              </w:rPr>
              <w:t>..</w:t>
            </w:r>
          </w:p>
        </w:tc>
      </w:tr>
    </w:tbl>
    <w:p w:rsidR="00087556" w:rsidRPr="005B5E8F" w:rsidRDefault="00087556" w:rsidP="001E7778">
      <w:pPr>
        <w:rPr>
          <w:rFonts w:ascii="Al-Jazeera-Arabic-Bold" w:eastAsia="Arial Unicode MS" w:hAnsi="Al-Jazeera-Arabic-Bold" w:cs="Al-Jazeera-Arabic-Bold"/>
        </w:rPr>
      </w:pPr>
    </w:p>
    <w:sectPr w:rsidR="00087556" w:rsidRPr="005B5E8F" w:rsidSect="0027770F">
      <w:headerReference w:type="default" r:id="rId29"/>
      <w:pgSz w:w="11906" w:h="16838"/>
      <w:pgMar w:top="284" w:right="284" w:bottom="709" w:left="425" w:header="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E49" w:rsidRDefault="00005E49" w:rsidP="00CC14A4">
      <w:pPr>
        <w:spacing w:after="0" w:line="240" w:lineRule="auto"/>
      </w:pPr>
      <w:r>
        <w:separator/>
      </w:r>
    </w:p>
  </w:endnote>
  <w:endnote w:type="continuationSeparator" w:id="0">
    <w:p w:rsidR="00005E49" w:rsidRDefault="00005E49" w:rsidP="00CC1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l-Jazeera-Arabic-Bold">
    <w:panose1 w:val="01000500000000020006"/>
    <w:charset w:val="00"/>
    <w:family w:val="auto"/>
    <w:pitch w:val="variable"/>
    <w:sig w:usb0="80002003" w:usb1="80002042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E49" w:rsidRDefault="00005E49" w:rsidP="00CC14A4">
      <w:pPr>
        <w:spacing w:after="0" w:line="240" w:lineRule="auto"/>
      </w:pPr>
      <w:r>
        <w:separator/>
      </w:r>
    </w:p>
  </w:footnote>
  <w:footnote w:type="continuationSeparator" w:id="0">
    <w:p w:rsidR="00005E49" w:rsidRDefault="00005E49" w:rsidP="00CC1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E8F" w:rsidRDefault="005B5E8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76C48"/>
    <w:multiLevelType w:val="hybridMultilevel"/>
    <w:tmpl w:val="B7FA5FA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F526C"/>
    <w:multiLevelType w:val="hybridMultilevel"/>
    <w:tmpl w:val="7352A66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C08AC"/>
    <w:multiLevelType w:val="hybridMultilevel"/>
    <w:tmpl w:val="307C6E74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sz w:val="36"/>
        <w:szCs w:val="3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5D1"/>
    <w:multiLevelType w:val="hybridMultilevel"/>
    <w:tmpl w:val="3B34BD7E"/>
    <w:lvl w:ilvl="0" w:tplc="02745CEA">
      <w:start w:val="1"/>
      <w:numFmt w:val="decimal"/>
      <w:pStyle w:val="2"/>
      <w:lvlText w:val="%1."/>
      <w:lvlJc w:val="left"/>
      <w:pPr>
        <w:ind w:left="1788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2C282DCB"/>
    <w:multiLevelType w:val="hybridMultilevel"/>
    <w:tmpl w:val="6316A572"/>
    <w:lvl w:ilvl="0" w:tplc="9FBC6ADC">
      <w:start w:val="1"/>
      <w:numFmt w:val="bullet"/>
      <w:pStyle w:val="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8169B"/>
    <w:multiLevelType w:val="hybridMultilevel"/>
    <w:tmpl w:val="52607D8C"/>
    <w:lvl w:ilvl="0" w:tplc="CC02E218">
      <w:start w:val="1"/>
      <w:numFmt w:val="bullet"/>
      <w:lvlText w:val=""/>
      <w:lvlJc w:val="left"/>
      <w:pPr>
        <w:ind w:left="1363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6" w15:restartNumberingAfterBreak="0">
    <w:nsid w:val="356D578B"/>
    <w:multiLevelType w:val="hybridMultilevel"/>
    <w:tmpl w:val="B176AA24"/>
    <w:lvl w:ilvl="0" w:tplc="CE6EFEA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46B8B"/>
    <w:multiLevelType w:val="hybridMultilevel"/>
    <w:tmpl w:val="05DAC9F2"/>
    <w:lvl w:ilvl="0" w:tplc="03BEE5E6">
      <w:start w:val="1"/>
      <w:numFmt w:val="bullet"/>
      <w:pStyle w:val="4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8" w15:restartNumberingAfterBreak="0">
    <w:nsid w:val="4A222FDD"/>
    <w:multiLevelType w:val="hybridMultilevel"/>
    <w:tmpl w:val="3048AC96"/>
    <w:lvl w:ilvl="0" w:tplc="9266EDCA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B718FE"/>
    <w:multiLevelType w:val="hybridMultilevel"/>
    <w:tmpl w:val="D38667F0"/>
    <w:lvl w:ilvl="0" w:tplc="DD5C93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91DF2"/>
    <w:multiLevelType w:val="hybridMultilevel"/>
    <w:tmpl w:val="B680BA52"/>
    <w:lvl w:ilvl="0" w:tplc="93EE9EEE">
      <w:start w:val="1"/>
      <w:numFmt w:val="arabicAlpha"/>
      <w:pStyle w:val="31"/>
      <w:lvlText w:val="%1-"/>
      <w:lvlJc w:val="center"/>
      <w:pPr>
        <w:ind w:left="1210" w:hanging="360"/>
      </w:pPr>
      <w:rPr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1" w15:restartNumberingAfterBreak="0">
    <w:nsid w:val="56A71807"/>
    <w:multiLevelType w:val="hybridMultilevel"/>
    <w:tmpl w:val="0EFC5A1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E9E27A8"/>
    <w:multiLevelType w:val="hybridMultilevel"/>
    <w:tmpl w:val="5A4A53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C5AFC"/>
    <w:multiLevelType w:val="hybridMultilevel"/>
    <w:tmpl w:val="9C7E1BD0"/>
    <w:lvl w:ilvl="0" w:tplc="040C0005">
      <w:start w:val="1"/>
      <w:numFmt w:val="bullet"/>
      <w:lvlText w:val=""/>
      <w:lvlJc w:val="left"/>
      <w:pPr>
        <w:ind w:left="136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7"/>
  </w:num>
  <w:num w:numId="5">
    <w:abstractNumId w:val="12"/>
  </w:num>
  <w:num w:numId="6">
    <w:abstractNumId w:val="9"/>
  </w:num>
  <w:num w:numId="7">
    <w:abstractNumId w:val="6"/>
  </w:num>
  <w:num w:numId="8">
    <w:abstractNumId w:val="8"/>
  </w:num>
  <w:num w:numId="9">
    <w:abstractNumId w:val="0"/>
  </w:num>
  <w:num w:numId="10">
    <w:abstractNumId w:val="1"/>
  </w:num>
  <w:num w:numId="11">
    <w:abstractNumId w:val="2"/>
  </w:num>
  <w:num w:numId="12">
    <w:abstractNumId w:val="5"/>
  </w:num>
  <w:num w:numId="13">
    <w:abstractNumId w:val="13"/>
  </w:num>
  <w:num w:numId="1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ar-SA" w:vendorID="64" w:dllVersion="131078" w:nlCheck="1" w:checkStyle="0"/>
  <w:activeWritingStyle w:appName="MSWord" w:lang="ar-DZ" w:vendorID="64" w:dllVersion="131078" w:nlCheck="1" w:checkStyle="0"/>
  <w:activeWritingStyle w:appName="MSWord" w:lang="en-CA" w:vendorID="64" w:dllVersion="131078" w:nlCheck="1" w:checkStyle="1"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903"/>
    <w:rsid w:val="00005E49"/>
    <w:rsid w:val="000414CB"/>
    <w:rsid w:val="00087556"/>
    <w:rsid w:val="000B55F3"/>
    <w:rsid w:val="00105DA1"/>
    <w:rsid w:val="00112022"/>
    <w:rsid w:val="001168F8"/>
    <w:rsid w:val="00143903"/>
    <w:rsid w:val="0019300D"/>
    <w:rsid w:val="001D73EB"/>
    <w:rsid w:val="001E7778"/>
    <w:rsid w:val="001F03C5"/>
    <w:rsid w:val="00225947"/>
    <w:rsid w:val="002309C1"/>
    <w:rsid w:val="0026014E"/>
    <w:rsid w:val="00260A1C"/>
    <w:rsid w:val="00264429"/>
    <w:rsid w:val="0027770F"/>
    <w:rsid w:val="002A1781"/>
    <w:rsid w:val="002B6E8E"/>
    <w:rsid w:val="002C3C39"/>
    <w:rsid w:val="002C3CEB"/>
    <w:rsid w:val="002C4E3C"/>
    <w:rsid w:val="002C696E"/>
    <w:rsid w:val="002D5D94"/>
    <w:rsid w:val="002E747E"/>
    <w:rsid w:val="002F215F"/>
    <w:rsid w:val="00322B11"/>
    <w:rsid w:val="0032760C"/>
    <w:rsid w:val="00363495"/>
    <w:rsid w:val="00381278"/>
    <w:rsid w:val="003A3062"/>
    <w:rsid w:val="003D7344"/>
    <w:rsid w:val="003E5B4D"/>
    <w:rsid w:val="003F555B"/>
    <w:rsid w:val="003F6C82"/>
    <w:rsid w:val="00432853"/>
    <w:rsid w:val="00437555"/>
    <w:rsid w:val="00446380"/>
    <w:rsid w:val="0047195E"/>
    <w:rsid w:val="004A1ADA"/>
    <w:rsid w:val="00512129"/>
    <w:rsid w:val="005158D6"/>
    <w:rsid w:val="005212B8"/>
    <w:rsid w:val="00544BC5"/>
    <w:rsid w:val="005529C5"/>
    <w:rsid w:val="00555152"/>
    <w:rsid w:val="00560725"/>
    <w:rsid w:val="00573286"/>
    <w:rsid w:val="005905C4"/>
    <w:rsid w:val="005A7F68"/>
    <w:rsid w:val="005B2287"/>
    <w:rsid w:val="005B5E8F"/>
    <w:rsid w:val="005D62F1"/>
    <w:rsid w:val="00614E57"/>
    <w:rsid w:val="00627805"/>
    <w:rsid w:val="006617A6"/>
    <w:rsid w:val="00681249"/>
    <w:rsid w:val="006865CF"/>
    <w:rsid w:val="006A382E"/>
    <w:rsid w:val="006D6E93"/>
    <w:rsid w:val="006E332E"/>
    <w:rsid w:val="006F11BD"/>
    <w:rsid w:val="007140BC"/>
    <w:rsid w:val="007165C5"/>
    <w:rsid w:val="007735BC"/>
    <w:rsid w:val="007B44B6"/>
    <w:rsid w:val="007D5BAA"/>
    <w:rsid w:val="007E042A"/>
    <w:rsid w:val="007E1D9F"/>
    <w:rsid w:val="00831DCF"/>
    <w:rsid w:val="008751FE"/>
    <w:rsid w:val="00881868"/>
    <w:rsid w:val="008B2807"/>
    <w:rsid w:val="008F49F4"/>
    <w:rsid w:val="00916B42"/>
    <w:rsid w:val="0093294B"/>
    <w:rsid w:val="00951315"/>
    <w:rsid w:val="009539D8"/>
    <w:rsid w:val="009B77F6"/>
    <w:rsid w:val="009C1DBE"/>
    <w:rsid w:val="009E7B63"/>
    <w:rsid w:val="00A2690C"/>
    <w:rsid w:val="00A4514F"/>
    <w:rsid w:val="00A54662"/>
    <w:rsid w:val="00AE39D7"/>
    <w:rsid w:val="00AF34E2"/>
    <w:rsid w:val="00B44FF2"/>
    <w:rsid w:val="00C01571"/>
    <w:rsid w:val="00C130B8"/>
    <w:rsid w:val="00C16A5B"/>
    <w:rsid w:val="00CC14A4"/>
    <w:rsid w:val="00D03207"/>
    <w:rsid w:val="00D77DBD"/>
    <w:rsid w:val="00DC2704"/>
    <w:rsid w:val="00DD6DB1"/>
    <w:rsid w:val="00E0103F"/>
    <w:rsid w:val="00E137F4"/>
    <w:rsid w:val="00E54179"/>
    <w:rsid w:val="00E67AF1"/>
    <w:rsid w:val="00E82B47"/>
    <w:rsid w:val="00EA347A"/>
    <w:rsid w:val="00EA4F18"/>
    <w:rsid w:val="00F00F20"/>
    <w:rsid w:val="00F65D64"/>
    <w:rsid w:val="00F73136"/>
    <w:rsid w:val="00F74F9E"/>
    <w:rsid w:val="00F775B8"/>
    <w:rsid w:val="00F86A57"/>
    <w:rsid w:val="00FC01CE"/>
    <w:rsid w:val="00FC5C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4793"/>
  <w15:docId w15:val="{88A1BC73-8439-4A6E-AE06-C4C9D910A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E39D7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aliases w:val="عنوان أول"/>
    <w:basedOn w:val="Normal"/>
    <w:next w:val="Normal"/>
    <w:link w:val="TitreCar"/>
    <w:uiPriority w:val="10"/>
    <w:qFormat/>
    <w:rsid w:val="003F6C82"/>
    <w:pPr>
      <w:pBdr>
        <w:bottom w:val="single" w:sz="8" w:space="4" w:color="4F81BD" w:themeColor="accent1"/>
      </w:pBdr>
      <w:spacing w:after="300" w:line="240" w:lineRule="auto"/>
      <w:contextualSpacing/>
      <w:outlineLvl w:val="0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aliases w:val="عنوان أول Car"/>
    <w:basedOn w:val="Policepardfaut"/>
    <w:link w:val="Titre"/>
    <w:uiPriority w:val="10"/>
    <w:rsid w:val="003F6C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08755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rameclaire-Accent2">
    <w:name w:val="Light Shading Accent 2"/>
    <w:basedOn w:val="TableauNormal"/>
    <w:uiPriority w:val="60"/>
    <w:rsid w:val="005D62F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rsid w:val="003A3062"/>
    <w:pPr>
      <w:bidi w:val="0"/>
      <w:ind w:left="720"/>
      <w:contextualSpacing/>
    </w:pPr>
    <w:rPr>
      <w:rFonts w:eastAsiaTheme="minorHAnsi"/>
      <w:lang w:val="fr-FR"/>
    </w:rPr>
  </w:style>
  <w:style w:type="character" w:customStyle="1" w:styleId="aCar">
    <w:name w:val="a Car"/>
    <w:basedOn w:val="Policepardfaut"/>
    <w:link w:val="a"/>
    <w:locked/>
    <w:rsid w:val="003A3062"/>
    <w:rPr>
      <w:rFonts w:ascii="Times New Roman" w:hAnsi="Times New Roman" w:cs="Times New Roman"/>
      <w:sz w:val="28"/>
      <w:szCs w:val="28"/>
    </w:rPr>
  </w:style>
  <w:style w:type="paragraph" w:customStyle="1" w:styleId="a">
    <w:name w:val="a"/>
    <w:basedOn w:val="Normal"/>
    <w:link w:val="aCar"/>
    <w:rsid w:val="003A3062"/>
    <w:pPr>
      <w:spacing w:after="0" w:line="360" w:lineRule="auto"/>
      <w:ind w:left="567" w:firstLine="425"/>
      <w:jc w:val="both"/>
    </w:pPr>
    <w:rPr>
      <w:rFonts w:ascii="Times New Roman" w:hAnsi="Times New Roman" w:cs="Times New Roman"/>
      <w:sz w:val="28"/>
      <w:szCs w:val="28"/>
    </w:rPr>
  </w:style>
  <w:style w:type="table" w:styleId="Trameclaire-Accent3">
    <w:name w:val="Light Shading Accent 3"/>
    <w:basedOn w:val="TableauNormal"/>
    <w:uiPriority w:val="60"/>
    <w:rsid w:val="003A3062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1">
    <w:name w:val="عنوان 1"/>
    <w:basedOn w:val="Paragraphedeliste"/>
    <w:link w:val="1Car"/>
    <w:qFormat/>
    <w:rsid w:val="00F00F20"/>
    <w:pPr>
      <w:bidi/>
      <w:ind w:left="709"/>
      <w:outlineLvl w:val="0"/>
    </w:pPr>
    <w:rPr>
      <w:rFonts w:ascii="Segoe UI" w:eastAsia="Arial Unicode MS" w:hAnsi="Segoe UI" w:cs="Segoe UI"/>
      <w:b/>
      <w:bCs/>
      <w:color w:val="FF0000"/>
      <w:sz w:val="40"/>
      <w:szCs w:val="40"/>
      <w:u w:val="single"/>
    </w:rPr>
  </w:style>
  <w:style w:type="paragraph" w:customStyle="1" w:styleId="2">
    <w:name w:val="عنوان 2"/>
    <w:basedOn w:val="Paragraphedeliste"/>
    <w:link w:val="2Car"/>
    <w:qFormat/>
    <w:rsid w:val="00F00F20"/>
    <w:pPr>
      <w:numPr>
        <w:numId w:val="1"/>
      </w:numPr>
      <w:bidi/>
      <w:jc w:val="both"/>
    </w:pPr>
    <w:rPr>
      <w:rFonts w:ascii="Segoe UI" w:eastAsia="Arial Unicode MS" w:hAnsi="Segoe UI" w:cs="Segoe UI"/>
      <w:b/>
      <w:bCs/>
      <w:color w:val="C00000"/>
      <w:sz w:val="40"/>
      <w:szCs w:val="40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F00F20"/>
    <w:rPr>
      <w:rFonts w:eastAsiaTheme="minorHAnsi"/>
      <w:lang w:val="fr-FR"/>
    </w:rPr>
  </w:style>
  <w:style w:type="character" w:customStyle="1" w:styleId="1Car">
    <w:name w:val="عنوان 1 Car"/>
    <w:basedOn w:val="ParagraphedelisteCar"/>
    <w:link w:val="1"/>
    <w:rsid w:val="00F00F20"/>
    <w:rPr>
      <w:rFonts w:ascii="Segoe UI" w:eastAsia="Arial Unicode MS" w:hAnsi="Segoe UI" w:cs="Segoe UI"/>
      <w:b/>
      <w:bCs/>
      <w:color w:val="FF0000"/>
      <w:sz w:val="40"/>
      <w:szCs w:val="40"/>
      <w:u w:val="single"/>
      <w:lang w:val="fr-FR"/>
    </w:rPr>
  </w:style>
  <w:style w:type="paragraph" w:customStyle="1" w:styleId="Style1">
    <w:name w:val="Style1"/>
    <w:basedOn w:val="Paragraphedeliste"/>
    <w:link w:val="Style1Car"/>
    <w:rsid w:val="006617A6"/>
    <w:pPr>
      <w:numPr>
        <w:numId w:val="2"/>
      </w:numPr>
      <w:bidi/>
      <w:jc w:val="both"/>
    </w:pPr>
    <w:rPr>
      <w:rFonts w:ascii="Segoe UI" w:eastAsia="Arial Unicode MS" w:hAnsi="Segoe UI" w:cs="Segoe UI"/>
      <w:b/>
      <w:bCs/>
      <w:color w:val="76923C" w:themeColor="accent3" w:themeShade="BF"/>
      <w:sz w:val="28"/>
      <w:szCs w:val="28"/>
      <w:u w:val="single"/>
    </w:rPr>
  </w:style>
  <w:style w:type="character" w:customStyle="1" w:styleId="2Car">
    <w:name w:val="عنوان 2 Car"/>
    <w:basedOn w:val="ParagraphedelisteCar"/>
    <w:link w:val="2"/>
    <w:rsid w:val="00F00F20"/>
    <w:rPr>
      <w:rFonts w:ascii="Segoe UI" w:eastAsia="Arial Unicode MS" w:hAnsi="Segoe UI" w:cs="Segoe UI"/>
      <w:b/>
      <w:bCs/>
      <w:color w:val="C00000"/>
      <w:sz w:val="40"/>
      <w:szCs w:val="40"/>
      <w:u w:val="single"/>
      <w:lang w:val="fr-FR"/>
    </w:rPr>
  </w:style>
  <w:style w:type="paragraph" w:customStyle="1" w:styleId="Style2">
    <w:name w:val="Style2"/>
    <w:basedOn w:val="Style1"/>
    <w:link w:val="Style2Car"/>
    <w:rsid w:val="006617A6"/>
  </w:style>
  <w:style w:type="character" w:customStyle="1" w:styleId="Style1Car">
    <w:name w:val="Style1 Car"/>
    <w:basedOn w:val="ParagraphedelisteCar"/>
    <w:link w:val="Style1"/>
    <w:rsid w:val="006617A6"/>
    <w:rPr>
      <w:rFonts w:ascii="Segoe UI" w:eastAsia="Arial Unicode MS" w:hAnsi="Segoe UI" w:cs="Segoe UI"/>
      <w:b/>
      <w:bCs/>
      <w:color w:val="76923C" w:themeColor="accent3" w:themeShade="BF"/>
      <w:sz w:val="28"/>
      <w:szCs w:val="28"/>
      <w:u w:val="single"/>
      <w:lang w:val="fr-FR"/>
    </w:rPr>
  </w:style>
  <w:style w:type="paragraph" w:customStyle="1" w:styleId="3">
    <w:name w:val="عنوان 3"/>
    <w:basedOn w:val="Style2"/>
    <w:link w:val="3Car"/>
    <w:qFormat/>
    <w:rsid w:val="006617A6"/>
  </w:style>
  <w:style w:type="character" w:customStyle="1" w:styleId="Style2Car">
    <w:name w:val="Style2 Car"/>
    <w:basedOn w:val="Style1Car"/>
    <w:link w:val="Style2"/>
    <w:rsid w:val="006617A6"/>
    <w:rPr>
      <w:rFonts w:ascii="Segoe UI" w:eastAsia="Arial Unicode MS" w:hAnsi="Segoe UI" w:cs="Segoe UI"/>
      <w:b/>
      <w:bCs/>
      <w:color w:val="76923C" w:themeColor="accent3" w:themeShade="BF"/>
      <w:sz w:val="28"/>
      <w:szCs w:val="28"/>
      <w:u w:val="single"/>
      <w:lang w:val="fr-FR"/>
    </w:rPr>
  </w:style>
  <w:style w:type="paragraph" w:customStyle="1" w:styleId="31">
    <w:name w:val="عنوان 3.1"/>
    <w:basedOn w:val="Paragraphedeliste"/>
    <w:link w:val="31Car"/>
    <w:qFormat/>
    <w:rsid w:val="006617A6"/>
    <w:pPr>
      <w:numPr>
        <w:numId w:val="3"/>
      </w:numPr>
      <w:bidi/>
      <w:spacing w:line="360" w:lineRule="auto"/>
      <w:ind w:hanging="357"/>
      <w:contextualSpacing w:val="0"/>
      <w:jc w:val="both"/>
    </w:pPr>
    <w:rPr>
      <w:rFonts w:ascii="Segoe UI" w:eastAsia="Arial Unicode MS" w:hAnsi="Segoe UI" w:cs="Segoe UI"/>
      <w:b/>
      <w:bCs/>
      <w:color w:val="E36C0A" w:themeColor="accent6" w:themeShade="BF"/>
      <w:sz w:val="28"/>
      <w:szCs w:val="28"/>
      <w:u w:val="single"/>
    </w:rPr>
  </w:style>
  <w:style w:type="character" w:customStyle="1" w:styleId="3Car">
    <w:name w:val="عنوان 3 Car"/>
    <w:basedOn w:val="Style2Car"/>
    <w:link w:val="3"/>
    <w:rsid w:val="006617A6"/>
    <w:rPr>
      <w:rFonts w:ascii="Segoe UI" w:eastAsia="Arial Unicode MS" w:hAnsi="Segoe UI" w:cs="Segoe UI"/>
      <w:b/>
      <w:bCs/>
      <w:color w:val="76923C" w:themeColor="accent3" w:themeShade="BF"/>
      <w:sz w:val="28"/>
      <w:szCs w:val="28"/>
      <w:u w:val="single"/>
      <w:lang w:val="fr-FR"/>
    </w:rPr>
  </w:style>
  <w:style w:type="paragraph" w:customStyle="1" w:styleId="4">
    <w:name w:val="عنوان 4"/>
    <w:basedOn w:val="Paragraphedeliste"/>
    <w:link w:val="4Car"/>
    <w:qFormat/>
    <w:rsid w:val="006617A6"/>
    <w:pPr>
      <w:numPr>
        <w:numId w:val="4"/>
      </w:numPr>
      <w:bidi/>
      <w:spacing w:line="360" w:lineRule="auto"/>
      <w:jc w:val="both"/>
    </w:pPr>
    <w:rPr>
      <w:rFonts w:ascii="Segoe UI" w:eastAsia="Arial Unicode MS" w:hAnsi="Segoe UI" w:cs="Segoe UI"/>
      <w:b/>
      <w:bCs/>
      <w:color w:val="365F91" w:themeColor="accent1" w:themeShade="BF"/>
      <w:sz w:val="24"/>
      <w:szCs w:val="24"/>
      <w:u w:val="single"/>
    </w:rPr>
  </w:style>
  <w:style w:type="character" w:customStyle="1" w:styleId="31Car">
    <w:name w:val="عنوان 3.1 Car"/>
    <w:basedOn w:val="ParagraphedelisteCar"/>
    <w:link w:val="31"/>
    <w:rsid w:val="006617A6"/>
    <w:rPr>
      <w:rFonts w:ascii="Segoe UI" w:eastAsia="Arial Unicode MS" w:hAnsi="Segoe UI" w:cs="Segoe UI"/>
      <w:b/>
      <w:bCs/>
      <w:color w:val="E36C0A" w:themeColor="accent6" w:themeShade="BF"/>
      <w:sz w:val="28"/>
      <w:szCs w:val="28"/>
      <w:u w:val="single"/>
      <w:lang w:val="fr-FR"/>
    </w:rPr>
  </w:style>
  <w:style w:type="character" w:customStyle="1" w:styleId="4Car">
    <w:name w:val="عنوان 4 Car"/>
    <w:basedOn w:val="ParagraphedelisteCar"/>
    <w:link w:val="4"/>
    <w:rsid w:val="006617A6"/>
    <w:rPr>
      <w:rFonts w:ascii="Segoe UI" w:eastAsia="Arial Unicode MS" w:hAnsi="Segoe UI" w:cs="Segoe UI"/>
      <w:b/>
      <w:bCs/>
      <w:color w:val="365F91" w:themeColor="accent1" w:themeShade="BF"/>
      <w:sz w:val="24"/>
      <w:szCs w:val="24"/>
      <w:u w:val="single"/>
      <w:lang w:val="fr-FR"/>
    </w:rPr>
  </w:style>
  <w:style w:type="table" w:styleId="Listeclaire-Accent3">
    <w:name w:val="Light List Accent 3"/>
    <w:basedOn w:val="TableauNormal"/>
    <w:uiPriority w:val="61"/>
    <w:rsid w:val="0093294B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lleclaire-Accent3">
    <w:name w:val="Light Grid Accent 3"/>
    <w:basedOn w:val="TableauNormal"/>
    <w:uiPriority w:val="62"/>
    <w:rsid w:val="0093294B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steclaire-Accent6">
    <w:name w:val="Light List Accent 6"/>
    <w:basedOn w:val="TableauNormal"/>
    <w:uiPriority w:val="61"/>
    <w:rsid w:val="0093294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Tramemoyenne1-Accent6">
    <w:name w:val="Medium Shading 1 Accent 6"/>
    <w:basedOn w:val="TableauNormal"/>
    <w:uiPriority w:val="63"/>
    <w:rsid w:val="0093294B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93294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93294B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apple-converted-space">
    <w:name w:val="apple-converted-space"/>
    <w:basedOn w:val="Policepardfaut"/>
    <w:rsid w:val="007E042A"/>
  </w:style>
  <w:style w:type="paragraph" w:styleId="En-tte">
    <w:name w:val="header"/>
    <w:basedOn w:val="Normal"/>
    <w:link w:val="En-tteCar"/>
    <w:uiPriority w:val="99"/>
    <w:unhideWhenUsed/>
    <w:rsid w:val="00CC14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14A4"/>
  </w:style>
  <w:style w:type="paragraph" w:styleId="Pieddepage">
    <w:name w:val="footer"/>
    <w:basedOn w:val="Normal"/>
    <w:link w:val="PieddepageCar"/>
    <w:uiPriority w:val="99"/>
    <w:unhideWhenUsed/>
    <w:rsid w:val="00CC14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14A4"/>
  </w:style>
  <w:style w:type="table" w:styleId="Tramemoyenne1-Accent1">
    <w:name w:val="Medium Shading 1 Accent 1"/>
    <w:basedOn w:val="TableauNormal"/>
    <w:uiPriority w:val="63"/>
    <w:rsid w:val="004A1ADA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26014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da\AppData\Roaming\Microsoft\Templates\&#1605;&#1584;&#1603;&#1585;&#1577;%20&#1576;&#1610;&#1583;&#1575;&#1594;&#1608;&#1580;&#1610;&#1577;%20&#1604;&#1604;&#1583;&#1585;&#1587;%2001%20&#1578;&#1602;&#1606;&#1610;&#1577;%20&#1575;&#1604;&#1605;&#1593;&#1604;&#1608;&#1605;&#1575;&#1578;%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 بيداغوجية للدرس 01 تقنية المعلومات </Template>
  <TotalTime>0</TotalTime>
  <Pages>5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linda</dc:creator>
  <cp:lastModifiedBy>bakhta leila linda</cp:lastModifiedBy>
  <cp:revision>10</cp:revision>
  <cp:lastPrinted>2019-09-30T07:48:00Z</cp:lastPrinted>
  <dcterms:created xsi:type="dcterms:W3CDTF">2018-10-29T21:30:00Z</dcterms:created>
  <dcterms:modified xsi:type="dcterms:W3CDTF">2024-11-15T06:57:00Z</dcterms:modified>
</cp:coreProperties>
</file>